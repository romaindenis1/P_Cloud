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0B652" w14:textId="6BA48E76" w:rsidR="007F30AE" w:rsidRPr="008A6488" w:rsidRDefault="00681C50" w:rsidP="000E7483">
      <w:pPr>
        <w:pStyle w:val="Titre"/>
        <w:rPr>
          <w:lang w:val="en-US"/>
        </w:rPr>
      </w:pPr>
      <w:r w:rsidRPr="008A6488">
        <w:rPr>
          <w:lang w:val="en-US"/>
        </w:rPr>
        <w:t>P_29</w:t>
      </w:r>
      <w:r w:rsidR="000443D2" w:rsidRPr="008A6488">
        <w:rPr>
          <w:lang w:val="en-US"/>
        </w:rPr>
        <w:t>4</w:t>
      </w:r>
      <w:r w:rsidR="005E52A5" w:rsidRPr="008A6488">
        <w:rPr>
          <w:lang w:val="en-US"/>
        </w:rPr>
        <w:t xml:space="preserve"> </w:t>
      </w:r>
      <w:r w:rsidR="000443D2" w:rsidRPr="008A6488">
        <w:rPr>
          <w:lang w:val="en-US"/>
        </w:rPr>
        <w:t>Front</w:t>
      </w:r>
      <w:r w:rsidR="005E52A5" w:rsidRPr="008A6488">
        <w:rPr>
          <w:lang w:val="en-US"/>
        </w:rPr>
        <w:t>-end</w:t>
      </w:r>
    </w:p>
    <w:p w14:paraId="529F3DF5" w14:textId="77777777" w:rsidR="000E7483" w:rsidRPr="008A6488" w:rsidRDefault="001D4577" w:rsidP="00D275C6">
      <w:pPr>
        <w:spacing w:before="2400"/>
        <w:jc w:val="center"/>
        <w:rPr>
          <w:rFonts w:cs="Arial"/>
          <w:sz w:val="22"/>
          <w:szCs w:val="22"/>
          <w:lang w:val="en-US"/>
        </w:rPr>
      </w:pPr>
      <w:r>
        <w:rPr>
          <w:rFonts w:cs="Arial"/>
          <w:noProof/>
          <w:sz w:val="22"/>
          <w:szCs w:val="22"/>
        </w:rPr>
        <w:drawing>
          <wp:inline distT="0" distB="0" distL="0" distR="0" wp14:anchorId="67E3593C" wp14:editId="6AA3A8A4">
            <wp:extent cx="5494459" cy="3662973"/>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494459" cy="3662973"/>
                    </a:xfrm>
                    <a:prstGeom prst="rect">
                      <a:avLst/>
                    </a:prstGeom>
                    <a:noFill/>
                    <a:ln w="9525">
                      <a:noFill/>
                      <a:miter lim="800000"/>
                      <a:headEnd/>
                      <a:tailEnd/>
                    </a:ln>
                  </pic:spPr>
                </pic:pic>
              </a:graphicData>
            </a:graphic>
          </wp:inline>
        </w:drawing>
      </w:r>
    </w:p>
    <w:p w14:paraId="4218B57F" w14:textId="64A05331" w:rsidR="001D4577" w:rsidRPr="008A6488" w:rsidRDefault="001D4577" w:rsidP="000E7483">
      <w:pPr>
        <w:jc w:val="center"/>
        <w:rPr>
          <w:lang w:val="en-US"/>
        </w:rPr>
      </w:pPr>
    </w:p>
    <w:p w14:paraId="48F7ACA4" w14:textId="023E54CE" w:rsidR="007F30AE" w:rsidRPr="001634C9" w:rsidRDefault="00681C50" w:rsidP="000E7483">
      <w:pPr>
        <w:spacing w:before="2000"/>
        <w:jc w:val="center"/>
        <w:rPr>
          <w:color w:val="17365D" w:themeColor="text2" w:themeShade="BF"/>
        </w:rPr>
      </w:pPr>
      <w:r w:rsidRPr="001634C9">
        <w:rPr>
          <w:color w:val="17365D" w:themeColor="text2" w:themeShade="BF"/>
        </w:rPr>
        <w:t xml:space="preserve">Samuel Sallaku, Romain </w:t>
      </w:r>
      <w:proofErr w:type="spellStart"/>
      <w:r w:rsidRPr="001634C9">
        <w:rPr>
          <w:color w:val="17365D" w:themeColor="text2" w:themeShade="BF"/>
        </w:rPr>
        <w:t>Schertenleib</w:t>
      </w:r>
      <w:proofErr w:type="spellEnd"/>
      <w:r w:rsidRPr="001634C9">
        <w:rPr>
          <w:color w:val="17365D" w:themeColor="text2" w:themeShade="BF"/>
        </w:rPr>
        <w:t>, Bastien Segalen</w:t>
      </w:r>
      <w:r w:rsidR="007F30AE" w:rsidRPr="001634C9">
        <w:rPr>
          <w:color w:val="17365D" w:themeColor="text2" w:themeShade="BF"/>
        </w:rPr>
        <w:t xml:space="preserve"> – </w:t>
      </w:r>
      <w:r w:rsidRPr="001634C9">
        <w:rPr>
          <w:color w:val="17365D" w:themeColor="text2" w:themeShade="BF"/>
        </w:rPr>
        <w:t>CID2B</w:t>
      </w:r>
    </w:p>
    <w:p w14:paraId="60A6F1CF" w14:textId="1E3D2ABE" w:rsidR="007F30AE" w:rsidRPr="001634C9" w:rsidRDefault="00681C50" w:rsidP="000E7483">
      <w:pPr>
        <w:jc w:val="center"/>
        <w:rPr>
          <w:color w:val="17365D" w:themeColor="text2" w:themeShade="BF"/>
        </w:rPr>
      </w:pPr>
      <w:r w:rsidRPr="001634C9">
        <w:rPr>
          <w:color w:val="17365D" w:themeColor="text2" w:themeShade="BF"/>
        </w:rPr>
        <w:t>Section Informatique - Vennes</w:t>
      </w:r>
    </w:p>
    <w:p w14:paraId="7F97710E" w14:textId="7C9872D8" w:rsidR="007F30AE" w:rsidRDefault="00B32A65" w:rsidP="000E7483">
      <w:pPr>
        <w:jc w:val="center"/>
        <w:rPr>
          <w:color w:val="17365D" w:themeColor="text2" w:themeShade="BF"/>
        </w:rPr>
      </w:pPr>
      <w:r>
        <w:rPr>
          <w:color w:val="17365D" w:themeColor="text2" w:themeShade="BF"/>
        </w:rPr>
        <w:t>40</w:t>
      </w:r>
      <w:r w:rsidR="00681C50" w:rsidRPr="54255A18">
        <w:rPr>
          <w:color w:val="17365D" w:themeColor="text2" w:themeShade="BF"/>
        </w:rPr>
        <w:t>p</w:t>
      </w:r>
    </w:p>
    <w:p w14:paraId="540791A5" w14:textId="01CEA384" w:rsidR="00C0093B" w:rsidRPr="001634C9" w:rsidRDefault="00C0093B" w:rsidP="000E7483">
      <w:pPr>
        <w:jc w:val="center"/>
        <w:rPr>
          <w:color w:val="17365D" w:themeColor="text2" w:themeShade="BF"/>
        </w:rPr>
      </w:pPr>
      <w:r>
        <w:rPr>
          <w:color w:val="17365D" w:themeColor="text2" w:themeShade="BF"/>
        </w:rPr>
        <w:t>G. Charmier</w:t>
      </w:r>
    </w:p>
    <w:p w14:paraId="0A7747E3" w14:textId="0181709C" w:rsidR="54255A18" w:rsidRDefault="54255A18" w:rsidP="54255A18">
      <w:pPr>
        <w:jc w:val="center"/>
        <w:rPr>
          <w:color w:val="17365D" w:themeColor="text2" w:themeShade="BF"/>
        </w:rPr>
      </w:pPr>
    </w:p>
    <w:p w14:paraId="0457E01A" w14:textId="2F2145CC" w:rsidR="54255A18" w:rsidRDefault="54255A18" w:rsidP="54255A18">
      <w:pPr>
        <w:jc w:val="center"/>
        <w:rPr>
          <w:color w:val="17365D" w:themeColor="text2" w:themeShade="BF"/>
        </w:rPr>
      </w:pPr>
    </w:p>
    <w:p w14:paraId="39C7F194" w14:textId="23AD5F84" w:rsidR="54255A18" w:rsidRDefault="54255A18" w:rsidP="54255A18">
      <w:pPr>
        <w:jc w:val="center"/>
        <w:rPr>
          <w:color w:val="17365D" w:themeColor="text2" w:themeShade="BF"/>
        </w:rPr>
      </w:pPr>
    </w:p>
    <w:p w14:paraId="4FD9506A" w14:textId="1E9082A3" w:rsidR="54255A18" w:rsidRDefault="54255A18" w:rsidP="54255A18">
      <w:pPr>
        <w:jc w:val="center"/>
        <w:rPr>
          <w:color w:val="17365D" w:themeColor="text2" w:themeShade="BF"/>
        </w:rPr>
      </w:pPr>
    </w:p>
    <w:p w14:paraId="4A7AE709" w14:textId="79C07DA7" w:rsidR="54255A18" w:rsidRDefault="54255A18" w:rsidP="54255A18">
      <w:pPr>
        <w:jc w:val="center"/>
        <w:rPr>
          <w:color w:val="17365D" w:themeColor="text2" w:themeShade="BF"/>
        </w:rPr>
      </w:pPr>
    </w:p>
    <w:p w14:paraId="2EC2FBA7" w14:textId="12C15743" w:rsidR="54255A18" w:rsidRDefault="54255A18" w:rsidP="54255A18">
      <w:pPr>
        <w:jc w:val="center"/>
        <w:rPr>
          <w:color w:val="17365D" w:themeColor="text2" w:themeShade="BF"/>
        </w:rPr>
      </w:pPr>
    </w:p>
    <w:p w14:paraId="6FD924A3" w14:textId="565CACB0" w:rsidR="007F30AE" w:rsidRPr="001634C9" w:rsidRDefault="000E0181" w:rsidP="00C0093B">
      <w:pPr>
        <w:pStyle w:val="TM10"/>
        <w:tabs>
          <w:tab w:val="left" w:pos="400"/>
          <w:tab w:val="right" w:leader="dot" w:pos="9060"/>
        </w:tabs>
        <w:rPr>
          <w:color w:val="17365D" w:themeColor="text2" w:themeShade="BF"/>
        </w:rPr>
      </w:pPr>
      <w:r>
        <w:fldChar w:fldCharType="begin"/>
      </w:r>
      <w:r>
        <w:instrText>TOC \o "1-3" \z \u \h</w:instrText>
      </w:r>
      <w:r>
        <w:fldChar w:fldCharType="separate"/>
      </w:r>
    </w:p>
    <w:p w14:paraId="22BA6BBC" w14:textId="77777777" w:rsidR="00584F54" w:rsidRDefault="000E0181" w:rsidP="31F41250">
      <w:pPr>
        <w:pStyle w:val="TM2"/>
        <w:tabs>
          <w:tab w:val="left" w:pos="600"/>
          <w:tab w:val="right" w:leader="dot" w:pos="9060"/>
        </w:tabs>
        <w:rPr>
          <w:rFonts w:eastAsiaTheme="minorEastAsia" w:cstheme="minorBidi"/>
          <w:smallCaps w:val="0"/>
          <w:noProof/>
          <w:sz w:val="22"/>
          <w:szCs w:val="22"/>
        </w:rPr>
      </w:pPr>
      <w:r>
        <w:lastRenderedPageBreak/>
        <w:fldChar w:fldCharType="end"/>
      </w:r>
    </w:p>
    <w:sdt>
      <w:sdtPr>
        <w:rPr>
          <w:rFonts w:asciiTheme="minorHAnsi" w:eastAsia="Times New Roman" w:hAnsiTheme="minorHAnsi" w:cs="Times New Roman"/>
          <w:color w:val="auto"/>
          <w:sz w:val="20"/>
          <w:szCs w:val="20"/>
          <w:lang w:val="fr-FR"/>
        </w:rPr>
        <w:id w:val="-656917129"/>
        <w:docPartObj>
          <w:docPartGallery w:val="Table of Contents"/>
          <w:docPartUnique/>
        </w:docPartObj>
      </w:sdtPr>
      <w:sdtEndPr>
        <w:rPr>
          <w:b/>
          <w:bCs/>
        </w:rPr>
      </w:sdtEndPr>
      <w:sdtContent>
        <w:p w14:paraId="64C3DE17" w14:textId="2BFB8D68" w:rsidR="00584F54" w:rsidRDefault="00584F54">
          <w:pPr>
            <w:pStyle w:val="En-ttedetabledesmatires"/>
          </w:pPr>
          <w:r>
            <w:rPr>
              <w:lang w:val="fr-FR"/>
            </w:rPr>
            <w:t>Table des matières</w:t>
          </w:r>
        </w:p>
        <w:p w14:paraId="1EFF4D8A" w14:textId="7E8AE593" w:rsidR="00AA102C" w:rsidRDefault="00584F54">
          <w:pPr>
            <w:pStyle w:val="TM10"/>
            <w:tabs>
              <w:tab w:val="left" w:pos="400"/>
              <w:tab w:val="right" w:leader="dot" w:pos="9060"/>
            </w:tabs>
            <w:rPr>
              <w:rFonts w:eastAsiaTheme="minorEastAsia" w:cstheme="minorBidi"/>
              <w:b w:val="0"/>
              <w:bCs w:val="0"/>
              <w:caps w:val="0"/>
              <w:noProof/>
              <w:kern w:val="2"/>
              <w:sz w:val="22"/>
              <w:szCs w:val="22"/>
              <w14:ligatures w14:val="standardContextual"/>
            </w:rPr>
          </w:pPr>
          <w:r>
            <w:fldChar w:fldCharType="begin"/>
          </w:r>
          <w:r>
            <w:instrText xml:space="preserve"> TOC \o "1-3" \h \z \u </w:instrText>
          </w:r>
          <w:r>
            <w:fldChar w:fldCharType="separate"/>
          </w:r>
          <w:hyperlink w:anchor="_Toc199317120" w:history="1">
            <w:r w:rsidR="00AA102C" w:rsidRPr="0089648C">
              <w:rPr>
                <w:rStyle w:val="Lienhypertexte"/>
                <w:noProof/>
              </w:rPr>
              <w:t>1</w:t>
            </w:r>
            <w:r w:rsidR="00AA102C">
              <w:rPr>
                <w:rFonts w:eastAsiaTheme="minorEastAsia" w:cstheme="minorBidi"/>
                <w:b w:val="0"/>
                <w:bCs w:val="0"/>
                <w:caps w:val="0"/>
                <w:noProof/>
                <w:kern w:val="2"/>
                <w:sz w:val="22"/>
                <w:szCs w:val="22"/>
                <w14:ligatures w14:val="standardContextual"/>
              </w:rPr>
              <w:tab/>
            </w:r>
            <w:r w:rsidR="00AA102C" w:rsidRPr="0089648C">
              <w:rPr>
                <w:rStyle w:val="Lienhypertexte"/>
                <w:noProof/>
              </w:rPr>
              <w:t>INTRODUCTION</w:t>
            </w:r>
            <w:r w:rsidR="00AA102C">
              <w:rPr>
                <w:noProof/>
                <w:webHidden/>
              </w:rPr>
              <w:tab/>
            </w:r>
            <w:r w:rsidR="00AA102C">
              <w:rPr>
                <w:noProof/>
                <w:webHidden/>
              </w:rPr>
              <w:fldChar w:fldCharType="begin"/>
            </w:r>
            <w:r w:rsidR="00AA102C">
              <w:rPr>
                <w:noProof/>
                <w:webHidden/>
              </w:rPr>
              <w:instrText xml:space="preserve"> PAGEREF _Toc199317120 \h </w:instrText>
            </w:r>
            <w:r w:rsidR="00AA102C">
              <w:rPr>
                <w:noProof/>
                <w:webHidden/>
              </w:rPr>
            </w:r>
            <w:r w:rsidR="00AA102C">
              <w:rPr>
                <w:noProof/>
                <w:webHidden/>
              </w:rPr>
              <w:fldChar w:fldCharType="separate"/>
            </w:r>
            <w:r w:rsidR="00CF36FB">
              <w:rPr>
                <w:noProof/>
                <w:webHidden/>
              </w:rPr>
              <w:t>3</w:t>
            </w:r>
            <w:r w:rsidR="00AA102C">
              <w:rPr>
                <w:noProof/>
                <w:webHidden/>
              </w:rPr>
              <w:fldChar w:fldCharType="end"/>
            </w:r>
          </w:hyperlink>
        </w:p>
        <w:p w14:paraId="434E6FF7" w14:textId="3BF4C200" w:rsidR="00AA102C"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9317121" w:history="1">
            <w:r w:rsidR="00AA102C" w:rsidRPr="0089648C">
              <w:rPr>
                <w:rStyle w:val="Lienhypertexte"/>
                <w:noProof/>
              </w:rPr>
              <w:t>1.1</w:t>
            </w:r>
            <w:r w:rsidR="00AA102C">
              <w:rPr>
                <w:rFonts w:eastAsiaTheme="minorEastAsia" w:cstheme="minorBidi"/>
                <w:smallCaps w:val="0"/>
                <w:noProof/>
                <w:kern w:val="2"/>
                <w:sz w:val="22"/>
                <w:szCs w:val="22"/>
                <w14:ligatures w14:val="standardContextual"/>
              </w:rPr>
              <w:tab/>
            </w:r>
            <w:r w:rsidR="00AA102C" w:rsidRPr="0089648C">
              <w:rPr>
                <w:rStyle w:val="Lienhypertexte"/>
                <w:noProof/>
              </w:rPr>
              <w:t>Titre</w:t>
            </w:r>
            <w:r w:rsidR="00AA102C">
              <w:rPr>
                <w:noProof/>
                <w:webHidden/>
              </w:rPr>
              <w:tab/>
            </w:r>
            <w:r w:rsidR="00AA102C">
              <w:rPr>
                <w:noProof/>
                <w:webHidden/>
              </w:rPr>
              <w:fldChar w:fldCharType="begin"/>
            </w:r>
            <w:r w:rsidR="00AA102C">
              <w:rPr>
                <w:noProof/>
                <w:webHidden/>
              </w:rPr>
              <w:instrText xml:space="preserve"> PAGEREF _Toc199317121 \h </w:instrText>
            </w:r>
            <w:r w:rsidR="00AA102C">
              <w:rPr>
                <w:noProof/>
                <w:webHidden/>
              </w:rPr>
            </w:r>
            <w:r w:rsidR="00AA102C">
              <w:rPr>
                <w:noProof/>
                <w:webHidden/>
              </w:rPr>
              <w:fldChar w:fldCharType="separate"/>
            </w:r>
            <w:r w:rsidR="00CF36FB">
              <w:rPr>
                <w:noProof/>
                <w:webHidden/>
              </w:rPr>
              <w:t>3</w:t>
            </w:r>
            <w:r w:rsidR="00AA102C">
              <w:rPr>
                <w:noProof/>
                <w:webHidden/>
              </w:rPr>
              <w:fldChar w:fldCharType="end"/>
            </w:r>
          </w:hyperlink>
        </w:p>
        <w:p w14:paraId="332A1F7D" w14:textId="5BEA0B79" w:rsidR="00AA102C"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9317122" w:history="1">
            <w:r w:rsidR="00AA102C" w:rsidRPr="0089648C">
              <w:rPr>
                <w:rStyle w:val="Lienhypertexte"/>
                <w:noProof/>
              </w:rPr>
              <w:t>1.2</w:t>
            </w:r>
            <w:r w:rsidR="00AA102C">
              <w:rPr>
                <w:rFonts w:eastAsiaTheme="minorEastAsia" w:cstheme="minorBidi"/>
                <w:smallCaps w:val="0"/>
                <w:noProof/>
                <w:kern w:val="2"/>
                <w:sz w:val="22"/>
                <w:szCs w:val="22"/>
                <w14:ligatures w14:val="standardContextual"/>
              </w:rPr>
              <w:tab/>
            </w:r>
            <w:r w:rsidR="00AA102C" w:rsidRPr="0089648C">
              <w:rPr>
                <w:rStyle w:val="Lienhypertexte"/>
                <w:noProof/>
              </w:rPr>
              <w:t>Description</w:t>
            </w:r>
            <w:r w:rsidR="00AA102C">
              <w:rPr>
                <w:noProof/>
                <w:webHidden/>
              </w:rPr>
              <w:tab/>
            </w:r>
            <w:r w:rsidR="00AA102C">
              <w:rPr>
                <w:noProof/>
                <w:webHidden/>
              </w:rPr>
              <w:fldChar w:fldCharType="begin"/>
            </w:r>
            <w:r w:rsidR="00AA102C">
              <w:rPr>
                <w:noProof/>
                <w:webHidden/>
              </w:rPr>
              <w:instrText xml:space="preserve"> PAGEREF _Toc199317122 \h </w:instrText>
            </w:r>
            <w:r w:rsidR="00AA102C">
              <w:rPr>
                <w:noProof/>
                <w:webHidden/>
              </w:rPr>
            </w:r>
            <w:r w:rsidR="00AA102C">
              <w:rPr>
                <w:noProof/>
                <w:webHidden/>
              </w:rPr>
              <w:fldChar w:fldCharType="separate"/>
            </w:r>
            <w:r w:rsidR="00CF36FB">
              <w:rPr>
                <w:noProof/>
                <w:webHidden/>
              </w:rPr>
              <w:t>3</w:t>
            </w:r>
            <w:r w:rsidR="00AA102C">
              <w:rPr>
                <w:noProof/>
                <w:webHidden/>
              </w:rPr>
              <w:fldChar w:fldCharType="end"/>
            </w:r>
          </w:hyperlink>
        </w:p>
        <w:p w14:paraId="7206C032" w14:textId="3BEBAF1D" w:rsidR="00AA102C"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9317123" w:history="1">
            <w:r w:rsidR="00AA102C" w:rsidRPr="0089648C">
              <w:rPr>
                <w:rStyle w:val="Lienhypertexte"/>
                <w:noProof/>
              </w:rPr>
              <w:t>1.3</w:t>
            </w:r>
            <w:r w:rsidR="00AA102C">
              <w:rPr>
                <w:rFonts w:eastAsiaTheme="minorEastAsia" w:cstheme="minorBidi"/>
                <w:smallCaps w:val="0"/>
                <w:noProof/>
                <w:kern w:val="2"/>
                <w:sz w:val="22"/>
                <w:szCs w:val="22"/>
                <w14:ligatures w14:val="standardContextual"/>
              </w:rPr>
              <w:tab/>
            </w:r>
            <w:r w:rsidR="00AA102C" w:rsidRPr="0089648C">
              <w:rPr>
                <w:rStyle w:val="Lienhypertexte"/>
                <w:noProof/>
              </w:rPr>
              <w:t>Matériel et logiciels à disposition</w:t>
            </w:r>
            <w:r w:rsidR="00AA102C">
              <w:rPr>
                <w:noProof/>
                <w:webHidden/>
              </w:rPr>
              <w:tab/>
            </w:r>
            <w:r w:rsidR="00AA102C">
              <w:rPr>
                <w:noProof/>
                <w:webHidden/>
              </w:rPr>
              <w:fldChar w:fldCharType="begin"/>
            </w:r>
            <w:r w:rsidR="00AA102C">
              <w:rPr>
                <w:noProof/>
                <w:webHidden/>
              </w:rPr>
              <w:instrText xml:space="preserve"> PAGEREF _Toc199317123 \h </w:instrText>
            </w:r>
            <w:r w:rsidR="00AA102C">
              <w:rPr>
                <w:noProof/>
                <w:webHidden/>
              </w:rPr>
            </w:r>
            <w:r w:rsidR="00AA102C">
              <w:rPr>
                <w:noProof/>
                <w:webHidden/>
              </w:rPr>
              <w:fldChar w:fldCharType="separate"/>
            </w:r>
            <w:r w:rsidR="00CF36FB">
              <w:rPr>
                <w:noProof/>
                <w:webHidden/>
              </w:rPr>
              <w:t>3</w:t>
            </w:r>
            <w:r w:rsidR="00AA102C">
              <w:rPr>
                <w:noProof/>
                <w:webHidden/>
              </w:rPr>
              <w:fldChar w:fldCharType="end"/>
            </w:r>
          </w:hyperlink>
        </w:p>
        <w:p w14:paraId="08082A70" w14:textId="1A452E37" w:rsidR="00AA102C"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9317124" w:history="1">
            <w:r w:rsidR="00AA102C" w:rsidRPr="0089648C">
              <w:rPr>
                <w:rStyle w:val="Lienhypertexte"/>
                <w:noProof/>
              </w:rPr>
              <w:t>1.4</w:t>
            </w:r>
            <w:r w:rsidR="00AA102C">
              <w:rPr>
                <w:rFonts w:eastAsiaTheme="minorEastAsia" w:cstheme="minorBidi"/>
                <w:smallCaps w:val="0"/>
                <w:noProof/>
                <w:kern w:val="2"/>
                <w:sz w:val="22"/>
                <w:szCs w:val="22"/>
                <w14:ligatures w14:val="standardContextual"/>
              </w:rPr>
              <w:tab/>
            </w:r>
            <w:r w:rsidR="00AA102C" w:rsidRPr="0089648C">
              <w:rPr>
                <w:rStyle w:val="Lienhypertexte"/>
                <w:noProof/>
              </w:rPr>
              <w:t>Prérequis</w:t>
            </w:r>
            <w:r w:rsidR="00AA102C">
              <w:rPr>
                <w:noProof/>
                <w:webHidden/>
              </w:rPr>
              <w:tab/>
            </w:r>
            <w:r w:rsidR="00AA102C">
              <w:rPr>
                <w:noProof/>
                <w:webHidden/>
              </w:rPr>
              <w:fldChar w:fldCharType="begin"/>
            </w:r>
            <w:r w:rsidR="00AA102C">
              <w:rPr>
                <w:noProof/>
                <w:webHidden/>
              </w:rPr>
              <w:instrText xml:space="preserve"> PAGEREF _Toc199317124 \h </w:instrText>
            </w:r>
            <w:r w:rsidR="00AA102C">
              <w:rPr>
                <w:noProof/>
                <w:webHidden/>
              </w:rPr>
            </w:r>
            <w:r w:rsidR="00AA102C">
              <w:rPr>
                <w:noProof/>
                <w:webHidden/>
              </w:rPr>
              <w:fldChar w:fldCharType="separate"/>
            </w:r>
            <w:r w:rsidR="00CF36FB">
              <w:rPr>
                <w:noProof/>
                <w:webHidden/>
              </w:rPr>
              <w:t>3</w:t>
            </w:r>
            <w:r w:rsidR="00AA102C">
              <w:rPr>
                <w:noProof/>
                <w:webHidden/>
              </w:rPr>
              <w:fldChar w:fldCharType="end"/>
            </w:r>
          </w:hyperlink>
        </w:p>
        <w:p w14:paraId="3C50D04C" w14:textId="13D818E5" w:rsidR="00AA102C"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9317125" w:history="1">
            <w:r w:rsidR="00AA102C" w:rsidRPr="0089648C">
              <w:rPr>
                <w:rStyle w:val="Lienhypertexte"/>
                <w:noProof/>
              </w:rPr>
              <w:t>1.5</w:t>
            </w:r>
            <w:r w:rsidR="00AA102C">
              <w:rPr>
                <w:rFonts w:eastAsiaTheme="minorEastAsia" w:cstheme="minorBidi"/>
                <w:smallCaps w:val="0"/>
                <w:noProof/>
                <w:kern w:val="2"/>
                <w:sz w:val="22"/>
                <w:szCs w:val="22"/>
                <w14:ligatures w14:val="standardContextual"/>
              </w:rPr>
              <w:tab/>
            </w:r>
            <w:r w:rsidR="00AA102C" w:rsidRPr="0089648C">
              <w:rPr>
                <w:rStyle w:val="Lienhypertexte"/>
                <w:noProof/>
              </w:rPr>
              <w:t>Les points suivants seront évalués</w:t>
            </w:r>
            <w:r w:rsidR="00AA102C">
              <w:rPr>
                <w:noProof/>
                <w:webHidden/>
              </w:rPr>
              <w:tab/>
            </w:r>
            <w:r w:rsidR="00AA102C">
              <w:rPr>
                <w:noProof/>
                <w:webHidden/>
              </w:rPr>
              <w:fldChar w:fldCharType="begin"/>
            </w:r>
            <w:r w:rsidR="00AA102C">
              <w:rPr>
                <w:noProof/>
                <w:webHidden/>
              </w:rPr>
              <w:instrText xml:space="preserve"> PAGEREF _Toc199317125 \h </w:instrText>
            </w:r>
            <w:r w:rsidR="00AA102C">
              <w:rPr>
                <w:noProof/>
                <w:webHidden/>
              </w:rPr>
            </w:r>
            <w:r w:rsidR="00AA102C">
              <w:rPr>
                <w:noProof/>
                <w:webHidden/>
              </w:rPr>
              <w:fldChar w:fldCharType="separate"/>
            </w:r>
            <w:r w:rsidR="00CF36FB">
              <w:rPr>
                <w:noProof/>
                <w:webHidden/>
              </w:rPr>
              <w:t>3</w:t>
            </w:r>
            <w:r w:rsidR="00AA102C">
              <w:rPr>
                <w:noProof/>
                <w:webHidden/>
              </w:rPr>
              <w:fldChar w:fldCharType="end"/>
            </w:r>
          </w:hyperlink>
        </w:p>
        <w:p w14:paraId="0353C3A3" w14:textId="7AF98C04" w:rsidR="00AA102C" w:rsidRDefault="00000000">
          <w:pPr>
            <w:pStyle w:val="TM10"/>
            <w:tabs>
              <w:tab w:val="left" w:pos="400"/>
              <w:tab w:val="right" w:leader="dot" w:pos="9060"/>
            </w:tabs>
            <w:rPr>
              <w:rFonts w:eastAsiaTheme="minorEastAsia" w:cstheme="minorBidi"/>
              <w:b w:val="0"/>
              <w:bCs w:val="0"/>
              <w:caps w:val="0"/>
              <w:noProof/>
              <w:kern w:val="2"/>
              <w:sz w:val="22"/>
              <w:szCs w:val="22"/>
              <w14:ligatures w14:val="standardContextual"/>
            </w:rPr>
          </w:pPr>
          <w:hyperlink w:anchor="_Toc199317126" w:history="1">
            <w:r w:rsidR="00AA102C" w:rsidRPr="0089648C">
              <w:rPr>
                <w:rStyle w:val="Lienhypertexte"/>
                <w:noProof/>
              </w:rPr>
              <w:t>2</w:t>
            </w:r>
            <w:r w:rsidR="00AA102C">
              <w:rPr>
                <w:rFonts w:eastAsiaTheme="minorEastAsia" w:cstheme="minorBidi"/>
                <w:b w:val="0"/>
                <w:bCs w:val="0"/>
                <w:caps w:val="0"/>
                <w:noProof/>
                <w:kern w:val="2"/>
                <w:sz w:val="22"/>
                <w:szCs w:val="22"/>
                <w14:ligatures w14:val="standardContextual"/>
              </w:rPr>
              <w:tab/>
            </w:r>
            <w:r w:rsidR="00AA102C" w:rsidRPr="0089648C">
              <w:rPr>
                <w:rStyle w:val="Lienhypertexte"/>
                <w:noProof/>
              </w:rPr>
              <w:t>Analyse</w:t>
            </w:r>
            <w:r w:rsidR="00AA102C">
              <w:rPr>
                <w:noProof/>
                <w:webHidden/>
              </w:rPr>
              <w:tab/>
            </w:r>
            <w:r w:rsidR="00AA102C">
              <w:rPr>
                <w:noProof/>
                <w:webHidden/>
              </w:rPr>
              <w:fldChar w:fldCharType="begin"/>
            </w:r>
            <w:r w:rsidR="00AA102C">
              <w:rPr>
                <w:noProof/>
                <w:webHidden/>
              </w:rPr>
              <w:instrText xml:space="preserve"> PAGEREF _Toc199317126 \h </w:instrText>
            </w:r>
            <w:r w:rsidR="00AA102C">
              <w:rPr>
                <w:noProof/>
                <w:webHidden/>
              </w:rPr>
            </w:r>
            <w:r w:rsidR="00AA102C">
              <w:rPr>
                <w:noProof/>
                <w:webHidden/>
              </w:rPr>
              <w:fldChar w:fldCharType="separate"/>
            </w:r>
            <w:r w:rsidR="00CF36FB">
              <w:rPr>
                <w:noProof/>
                <w:webHidden/>
              </w:rPr>
              <w:t>3</w:t>
            </w:r>
            <w:r w:rsidR="00AA102C">
              <w:rPr>
                <w:noProof/>
                <w:webHidden/>
              </w:rPr>
              <w:fldChar w:fldCharType="end"/>
            </w:r>
          </w:hyperlink>
        </w:p>
        <w:p w14:paraId="3F84F764" w14:textId="30F80CB6" w:rsidR="00AA102C"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9317127" w:history="1">
            <w:r w:rsidR="00AA102C" w:rsidRPr="0089648C">
              <w:rPr>
                <w:rStyle w:val="Lienhypertexte"/>
                <w:noProof/>
              </w:rPr>
              <w:t>2.1</w:t>
            </w:r>
            <w:r w:rsidR="00AA102C">
              <w:rPr>
                <w:rFonts w:eastAsiaTheme="minorEastAsia" w:cstheme="minorBidi"/>
                <w:smallCaps w:val="0"/>
                <w:noProof/>
                <w:kern w:val="2"/>
                <w:sz w:val="22"/>
                <w:szCs w:val="22"/>
                <w14:ligatures w14:val="standardContextual"/>
              </w:rPr>
              <w:tab/>
            </w:r>
            <w:r w:rsidR="00AA102C" w:rsidRPr="0089648C">
              <w:rPr>
                <w:rStyle w:val="Lienhypertexte"/>
                <w:noProof/>
              </w:rPr>
              <w:t>Planification des tâches</w:t>
            </w:r>
            <w:r w:rsidR="00AA102C">
              <w:rPr>
                <w:noProof/>
                <w:webHidden/>
              </w:rPr>
              <w:tab/>
            </w:r>
            <w:r w:rsidR="00AA102C">
              <w:rPr>
                <w:noProof/>
                <w:webHidden/>
              </w:rPr>
              <w:fldChar w:fldCharType="begin"/>
            </w:r>
            <w:r w:rsidR="00AA102C">
              <w:rPr>
                <w:noProof/>
                <w:webHidden/>
              </w:rPr>
              <w:instrText xml:space="preserve"> PAGEREF _Toc199317127 \h </w:instrText>
            </w:r>
            <w:r w:rsidR="00AA102C">
              <w:rPr>
                <w:noProof/>
                <w:webHidden/>
              </w:rPr>
            </w:r>
            <w:r w:rsidR="00AA102C">
              <w:rPr>
                <w:noProof/>
                <w:webHidden/>
              </w:rPr>
              <w:fldChar w:fldCharType="separate"/>
            </w:r>
            <w:r w:rsidR="00CF36FB">
              <w:rPr>
                <w:noProof/>
                <w:webHidden/>
              </w:rPr>
              <w:t>3</w:t>
            </w:r>
            <w:r w:rsidR="00AA102C">
              <w:rPr>
                <w:noProof/>
                <w:webHidden/>
              </w:rPr>
              <w:fldChar w:fldCharType="end"/>
            </w:r>
          </w:hyperlink>
        </w:p>
        <w:p w14:paraId="6B13937D" w14:textId="747ADD7E" w:rsidR="00AA102C"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9317128" w:history="1">
            <w:r w:rsidR="00AA102C" w:rsidRPr="0089648C">
              <w:rPr>
                <w:rStyle w:val="Lienhypertexte"/>
                <w:noProof/>
              </w:rPr>
              <w:t>2.2</w:t>
            </w:r>
            <w:r w:rsidR="00AA102C">
              <w:rPr>
                <w:rFonts w:eastAsiaTheme="minorEastAsia" w:cstheme="minorBidi"/>
                <w:smallCaps w:val="0"/>
                <w:noProof/>
                <w:kern w:val="2"/>
                <w:sz w:val="22"/>
                <w:szCs w:val="22"/>
                <w14:ligatures w14:val="standardContextual"/>
              </w:rPr>
              <w:tab/>
            </w:r>
            <w:r w:rsidR="00AA102C" w:rsidRPr="0089648C">
              <w:rPr>
                <w:rStyle w:val="Lienhypertexte"/>
                <w:noProof/>
              </w:rPr>
              <w:t>MCD/MLD</w:t>
            </w:r>
            <w:r w:rsidR="00AA102C">
              <w:rPr>
                <w:noProof/>
                <w:webHidden/>
              </w:rPr>
              <w:tab/>
            </w:r>
            <w:r w:rsidR="00AA102C">
              <w:rPr>
                <w:noProof/>
                <w:webHidden/>
              </w:rPr>
              <w:fldChar w:fldCharType="begin"/>
            </w:r>
            <w:r w:rsidR="00AA102C">
              <w:rPr>
                <w:noProof/>
                <w:webHidden/>
              </w:rPr>
              <w:instrText xml:space="preserve"> PAGEREF _Toc199317128 \h </w:instrText>
            </w:r>
            <w:r w:rsidR="00AA102C">
              <w:rPr>
                <w:noProof/>
                <w:webHidden/>
              </w:rPr>
            </w:r>
            <w:r w:rsidR="00AA102C">
              <w:rPr>
                <w:noProof/>
                <w:webHidden/>
              </w:rPr>
              <w:fldChar w:fldCharType="separate"/>
            </w:r>
            <w:r w:rsidR="00CF36FB">
              <w:rPr>
                <w:noProof/>
                <w:webHidden/>
              </w:rPr>
              <w:t>3</w:t>
            </w:r>
            <w:r w:rsidR="00AA102C">
              <w:rPr>
                <w:noProof/>
                <w:webHidden/>
              </w:rPr>
              <w:fldChar w:fldCharType="end"/>
            </w:r>
          </w:hyperlink>
        </w:p>
        <w:p w14:paraId="690E2349" w14:textId="3CC7F643" w:rsidR="00AA102C" w:rsidRDefault="00000000">
          <w:pPr>
            <w:pStyle w:val="TM3"/>
            <w:tabs>
              <w:tab w:val="left" w:pos="1200"/>
              <w:tab w:val="right" w:leader="dot" w:pos="9060"/>
            </w:tabs>
            <w:rPr>
              <w:rFonts w:eastAsiaTheme="minorEastAsia" w:cstheme="minorBidi"/>
              <w:i w:val="0"/>
              <w:iCs w:val="0"/>
              <w:noProof/>
              <w:kern w:val="2"/>
              <w:sz w:val="22"/>
              <w:szCs w:val="22"/>
              <w14:ligatures w14:val="standardContextual"/>
            </w:rPr>
          </w:pPr>
          <w:hyperlink w:anchor="_Toc199317129" w:history="1">
            <w:r w:rsidR="00AA102C" w:rsidRPr="0089648C">
              <w:rPr>
                <w:rStyle w:val="Lienhypertexte"/>
                <w:b/>
                <w:noProof/>
              </w:rPr>
              <w:t>2.2.1</w:t>
            </w:r>
            <w:r w:rsidR="00AA102C">
              <w:rPr>
                <w:rFonts w:eastAsiaTheme="minorEastAsia" w:cstheme="minorBidi"/>
                <w:i w:val="0"/>
                <w:iCs w:val="0"/>
                <w:noProof/>
                <w:kern w:val="2"/>
                <w:sz w:val="22"/>
                <w:szCs w:val="22"/>
                <w14:ligatures w14:val="standardContextual"/>
              </w:rPr>
              <w:tab/>
            </w:r>
            <w:r w:rsidR="00AA102C" w:rsidRPr="0089648C">
              <w:rPr>
                <w:rStyle w:val="Lienhypertexte"/>
                <w:b/>
                <w:noProof/>
              </w:rPr>
              <w:t>Explication de la structure</w:t>
            </w:r>
            <w:r w:rsidR="00AA102C">
              <w:rPr>
                <w:noProof/>
                <w:webHidden/>
              </w:rPr>
              <w:tab/>
            </w:r>
            <w:r w:rsidR="00AA102C">
              <w:rPr>
                <w:noProof/>
                <w:webHidden/>
              </w:rPr>
              <w:fldChar w:fldCharType="begin"/>
            </w:r>
            <w:r w:rsidR="00AA102C">
              <w:rPr>
                <w:noProof/>
                <w:webHidden/>
              </w:rPr>
              <w:instrText xml:space="preserve"> PAGEREF _Toc199317129 \h </w:instrText>
            </w:r>
            <w:r w:rsidR="00AA102C">
              <w:rPr>
                <w:noProof/>
                <w:webHidden/>
              </w:rPr>
            </w:r>
            <w:r w:rsidR="00AA102C">
              <w:rPr>
                <w:noProof/>
                <w:webHidden/>
              </w:rPr>
              <w:fldChar w:fldCharType="separate"/>
            </w:r>
            <w:r w:rsidR="00CF36FB">
              <w:rPr>
                <w:noProof/>
                <w:webHidden/>
              </w:rPr>
              <w:t>5</w:t>
            </w:r>
            <w:r w:rsidR="00AA102C">
              <w:rPr>
                <w:noProof/>
                <w:webHidden/>
              </w:rPr>
              <w:fldChar w:fldCharType="end"/>
            </w:r>
          </w:hyperlink>
        </w:p>
        <w:p w14:paraId="5E6C918B" w14:textId="3A7EE008" w:rsidR="00AA102C" w:rsidRDefault="00000000">
          <w:pPr>
            <w:pStyle w:val="TM3"/>
            <w:tabs>
              <w:tab w:val="left" w:pos="1200"/>
              <w:tab w:val="right" w:leader="dot" w:pos="9060"/>
            </w:tabs>
            <w:rPr>
              <w:rFonts w:eastAsiaTheme="minorEastAsia" w:cstheme="minorBidi"/>
              <w:i w:val="0"/>
              <w:iCs w:val="0"/>
              <w:noProof/>
              <w:kern w:val="2"/>
              <w:sz w:val="22"/>
              <w:szCs w:val="22"/>
              <w14:ligatures w14:val="standardContextual"/>
            </w:rPr>
          </w:pPr>
          <w:hyperlink w:anchor="_Toc199317130" w:history="1">
            <w:r w:rsidR="00AA102C" w:rsidRPr="0089648C">
              <w:rPr>
                <w:rStyle w:val="Lienhypertexte"/>
                <w:b/>
                <w:noProof/>
              </w:rPr>
              <w:t>2.2.2</w:t>
            </w:r>
            <w:r w:rsidR="00AA102C">
              <w:rPr>
                <w:rFonts w:eastAsiaTheme="minorEastAsia" w:cstheme="minorBidi"/>
                <w:i w:val="0"/>
                <w:iCs w:val="0"/>
                <w:noProof/>
                <w:kern w:val="2"/>
                <w:sz w:val="22"/>
                <w:szCs w:val="22"/>
                <w14:ligatures w14:val="standardContextual"/>
              </w:rPr>
              <w:tab/>
            </w:r>
            <w:r w:rsidR="00AA102C" w:rsidRPr="0089648C">
              <w:rPr>
                <w:rStyle w:val="Lienhypertexte"/>
                <w:b/>
                <w:noProof/>
              </w:rPr>
              <w:t>Expliquer les cardinalités</w:t>
            </w:r>
            <w:r w:rsidR="00AA102C">
              <w:rPr>
                <w:noProof/>
                <w:webHidden/>
              </w:rPr>
              <w:tab/>
            </w:r>
            <w:r w:rsidR="00AA102C">
              <w:rPr>
                <w:noProof/>
                <w:webHidden/>
              </w:rPr>
              <w:fldChar w:fldCharType="begin"/>
            </w:r>
            <w:r w:rsidR="00AA102C">
              <w:rPr>
                <w:noProof/>
                <w:webHidden/>
              </w:rPr>
              <w:instrText xml:space="preserve"> PAGEREF _Toc199317130 \h </w:instrText>
            </w:r>
            <w:r w:rsidR="00AA102C">
              <w:rPr>
                <w:noProof/>
                <w:webHidden/>
              </w:rPr>
            </w:r>
            <w:r w:rsidR="00AA102C">
              <w:rPr>
                <w:noProof/>
                <w:webHidden/>
              </w:rPr>
              <w:fldChar w:fldCharType="separate"/>
            </w:r>
            <w:r w:rsidR="00CF36FB">
              <w:rPr>
                <w:noProof/>
                <w:webHidden/>
              </w:rPr>
              <w:t>5</w:t>
            </w:r>
            <w:r w:rsidR="00AA102C">
              <w:rPr>
                <w:noProof/>
                <w:webHidden/>
              </w:rPr>
              <w:fldChar w:fldCharType="end"/>
            </w:r>
          </w:hyperlink>
        </w:p>
        <w:p w14:paraId="06185C2A" w14:textId="3DF58DF7" w:rsidR="00AA102C"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9317131" w:history="1">
            <w:r w:rsidR="00AA102C" w:rsidRPr="0089648C">
              <w:rPr>
                <w:rStyle w:val="Lienhypertexte"/>
                <w:noProof/>
              </w:rPr>
              <w:t>2.3</w:t>
            </w:r>
            <w:r w:rsidR="00AA102C">
              <w:rPr>
                <w:rFonts w:eastAsiaTheme="minorEastAsia" w:cstheme="minorBidi"/>
                <w:smallCaps w:val="0"/>
                <w:noProof/>
                <w:kern w:val="2"/>
                <w:sz w:val="22"/>
                <w:szCs w:val="22"/>
                <w14:ligatures w14:val="standardContextual"/>
              </w:rPr>
              <w:tab/>
            </w:r>
            <w:r w:rsidR="00AA102C" w:rsidRPr="0089648C">
              <w:rPr>
                <w:rStyle w:val="Lienhypertexte"/>
                <w:noProof/>
              </w:rPr>
              <w:t>Structure du code</w:t>
            </w:r>
            <w:r w:rsidR="00AA102C">
              <w:rPr>
                <w:noProof/>
                <w:webHidden/>
              </w:rPr>
              <w:tab/>
            </w:r>
            <w:r w:rsidR="00AA102C">
              <w:rPr>
                <w:noProof/>
                <w:webHidden/>
              </w:rPr>
              <w:fldChar w:fldCharType="begin"/>
            </w:r>
            <w:r w:rsidR="00AA102C">
              <w:rPr>
                <w:noProof/>
                <w:webHidden/>
              </w:rPr>
              <w:instrText xml:space="preserve"> PAGEREF _Toc199317131 \h </w:instrText>
            </w:r>
            <w:r w:rsidR="00AA102C">
              <w:rPr>
                <w:noProof/>
                <w:webHidden/>
              </w:rPr>
            </w:r>
            <w:r w:rsidR="00AA102C">
              <w:rPr>
                <w:noProof/>
                <w:webHidden/>
              </w:rPr>
              <w:fldChar w:fldCharType="separate"/>
            </w:r>
            <w:r w:rsidR="00CF36FB">
              <w:rPr>
                <w:noProof/>
                <w:webHidden/>
              </w:rPr>
              <w:t>6</w:t>
            </w:r>
            <w:r w:rsidR="00AA102C">
              <w:rPr>
                <w:noProof/>
                <w:webHidden/>
              </w:rPr>
              <w:fldChar w:fldCharType="end"/>
            </w:r>
          </w:hyperlink>
        </w:p>
        <w:p w14:paraId="6F94627D" w14:textId="037461EA" w:rsidR="00AA102C"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9317132" w:history="1">
            <w:r w:rsidR="00AA102C" w:rsidRPr="0089648C">
              <w:rPr>
                <w:rStyle w:val="Lienhypertexte"/>
                <w:noProof/>
              </w:rPr>
              <w:t>2.4</w:t>
            </w:r>
            <w:r w:rsidR="00AA102C">
              <w:rPr>
                <w:rFonts w:eastAsiaTheme="minorEastAsia" w:cstheme="minorBidi"/>
                <w:smallCaps w:val="0"/>
                <w:noProof/>
                <w:kern w:val="2"/>
                <w:sz w:val="22"/>
                <w:szCs w:val="22"/>
                <w14:ligatures w14:val="standardContextual"/>
              </w:rPr>
              <w:tab/>
            </w:r>
            <w:r w:rsidR="00AA102C" w:rsidRPr="0089648C">
              <w:rPr>
                <w:rStyle w:val="Lienhypertexte"/>
                <w:noProof/>
              </w:rPr>
              <w:t>Schéma</w:t>
            </w:r>
            <w:r w:rsidR="00AA102C">
              <w:rPr>
                <w:noProof/>
                <w:webHidden/>
              </w:rPr>
              <w:tab/>
            </w:r>
            <w:r w:rsidR="00AA102C">
              <w:rPr>
                <w:noProof/>
                <w:webHidden/>
              </w:rPr>
              <w:fldChar w:fldCharType="begin"/>
            </w:r>
            <w:r w:rsidR="00AA102C">
              <w:rPr>
                <w:noProof/>
                <w:webHidden/>
              </w:rPr>
              <w:instrText xml:space="preserve"> PAGEREF _Toc199317132 \h </w:instrText>
            </w:r>
            <w:r w:rsidR="00AA102C">
              <w:rPr>
                <w:noProof/>
                <w:webHidden/>
              </w:rPr>
            </w:r>
            <w:r w:rsidR="00AA102C">
              <w:rPr>
                <w:noProof/>
                <w:webHidden/>
              </w:rPr>
              <w:fldChar w:fldCharType="separate"/>
            </w:r>
            <w:r w:rsidR="00CF36FB">
              <w:rPr>
                <w:noProof/>
                <w:webHidden/>
              </w:rPr>
              <w:t>8</w:t>
            </w:r>
            <w:r w:rsidR="00AA102C">
              <w:rPr>
                <w:noProof/>
                <w:webHidden/>
              </w:rPr>
              <w:fldChar w:fldCharType="end"/>
            </w:r>
          </w:hyperlink>
        </w:p>
        <w:p w14:paraId="2A934E32" w14:textId="1524117D" w:rsidR="00AA102C" w:rsidRDefault="00000000">
          <w:pPr>
            <w:pStyle w:val="TM10"/>
            <w:tabs>
              <w:tab w:val="left" w:pos="400"/>
              <w:tab w:val="right" w:leader="dot" w:pos="9060"/>
            </w:tabs>
            <w:rPr>
              <w:rFonts w:eastAsiaTheme="minorEastAsia" w:cstheme="minorBidi"/>
              <w:b w:val="0"/>
              <w:bCs w:val="0"/>
              <w:caps w:val="0"/>
              <w:noProof/>
              <w:kern w:val="2"/>
              <w:sz w:val="22"/>
              <w:szCs w:val="22"/>
              <w14:ligatures w14:val="standardContextual"/>
            </w:rPr>
          </w:pPr>
          <w:hyperlink w:anchor="_Toc199317133" w:history="1">
            <w:r w:rsidR="00AA102C" w:rsidRPr="0089648C">
              <w:rPr>
                <w:rStyle w:val="Lienhypertexte"/>
                <w:noProof/>
              </w:rPr>
              <w:t>3</w:t>
            </w:r>
            <w:r w:rsidR="00AA102C">
              <w:rPr>
                <w:rFonts w:eastAsiaTheme="minorEastAsia" w:cstheme="minorBidi"/>
                <w:b w:val="0"/>
                <w:bCs w:val="0"/>
                <w:caps w:val="0"/>
                <w:noProof/>
                <w:kern w:val="2"/>
                <w:sz w:val="22"/>
                <w:szCs w:val="22"/>
                <w14:ligatures w14:val="standardContextual"/>
              </w:rPr>
              <w:tab/>
            </w:r>
            <w:r w:rsidR="00AA102C" w:rsidRPr="0089648C">
              <w:rPr>
                <w:rStyle w:val="Lienhypertexte"/>
                <w:noProof/>
              </w:rPr>
              <w:t>Réalisation</w:t>
            </w:r>
            <w:r w:rsidR="00AA102C">
              <w:rPr>
                <w:noProof/>
                <w:webHidden/>
              </w:rPr>
              <w:tab/>
            </w:r>
            <w:r w:rsidR="00AA102C">
              <w:rPr>
                <w:noProof/>
                <w:webHidden/>
              </w:rPr>
              <w:fldChar w:fldCharType="begin"/>
            </w:r>
            <w:r w:rsidR="00AA102C">
              <w:rPr>
                <w:noProof/>
                <w:webHidden/>
              </w:rPr>
              <w:instrText xml:space="preserve"> PAGEREF _Toc199317133 \h </w:instrText>
            </w:r>
            <w:r w:rsidR="00AA102C">
              <w:rPr>
                <w:noProof/>
                <w:webHidden/>
              </w:rPr>
            </w:r>
            <w:r w:rsidR="00AA102C">
              <w:rPr>
                <w:noProof/>
                <w:webHidden/>
              </w:rPr>
              <w:fldChar w:fldCharType="separate"/>
            </w:r>
            <w:r w:rsidR="00CF36FB">
              <w:rPr>
                <w:noProof/>
                <w:webHidden/>
              </w:rPr>
              <w:t>8</w:t>
            </w:r>
            <w:r w:rsidR="00AA102C">
              <w:rPr>
                <w:noProof/>
                <w:webHidden/>
              </w:rPr>
              <w:fldChar w:fldCharType="end"/>
            </w:r>
          </w:hyperlink>
        </w:p>
        <w:p w14:paraId="702BA682" w14:textId="07E34F9E" w:rsidR="00AA102C"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9317134" w:history="1">
            <w:r w:rsidR="00AA102C" w:rsidRPr="0089648C">
              <w:rPr>
                <w:rStyle w:val="Lienhypertexte"/>
                <w:noProof/>
              </w:rPr>
              <w:t>3.1</w:t>
            </w:r>
            <w:r w:rsidR="00AA102C">
              <w:rPr>
                <w:rFonts w:eastAsiaTheme="minorEastAsia" w:cstheme="minorBidi"/>
                <w:smallCaps w:val="0"/>
                <w:noProof/>
                <w:kern w:val="2"/>
                <w:sz w:val="22"/>
                <w:szCs w:val="22"/>
                <w14:ligatures w14:val="standardContextual"/>
              </w:rPr>
              <w:tab/>
            </w:r>
            <w:r w:rsidR="00AA102C" w:rsidRPr="0089648C">
              <w:rPr>
                <w:rStyle w:val="Lienhypertexte"/>
                <w:noProof/>
              </w:rPr>
              <w:t>Sécurité</w:t>
            </w:r>
            <w:r w:rsidR="00AA102C">
              <w:rPr>
                <w:noProof/>
                <w:webHidden/>
              </w:rPr>
              <w:tab/>
            </w:r>
            <w:r w:rsidR="00AA102C">
              <w:rPr>
                <w:noProof/>
                <w:webHidden/>
              </w:rPr>
              <w:fldChar w:fldCharType="begin"/>
            </w:r>
            <w:r w:rsidR="00AA102C">
              <w:rPr>
                <w:noProof/>
                <w:webHidden/>
              </w:rPr>
              <w:instrText xml:space="preserve"> PAGEREF _Toc199317134 \h </w:instrText>
            </w:r>
            <w:r w:rsidR="00AA102C">
              <w:rPr>
                <w:noProof/>
                <w:webHidden/>
              </w:rPr>
            </w:r>
            <w:r w:rsidR="00AA102C">
              <w:rPr>
                <w:noProof/>
                <w:webHidden/>
              </w:rPr>
              <w:fldChar w:fldCharType="separate"/>
            </w:r>
            <w:r w:rsidR="00CF36FB">
              <w:rPr>
                <w:noProof/>
                <w:webHidden/>
              </w:rPr>
              <w:t>8</w:t>
            </w:r>
            <w:r w:rsidR="00AA102C">
              <w:rPr>
                <w:noProof/>
                <w:webHidden/>
              </w:rPr>
              <w:fldChar w:fldCharType="end"/>
            </w:r>
          </w:hyperlink>
        </w:p>
        <w:p w14:paraId="559FBAF7" w14:textId="4FA83E9C" w:rsidR="00AA102C"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9317135" w:history="1">
            <w:r w:rsidR="00AA102C" w:rsidRPr="0089648C">
              <w:rPr>
                <w:rStyle w:val="Lienhypertexte"/>
                <w:noProof/>
              </w:rPr>
              <w:t>3.2</w:t>
            </w:r>
            <w:r w:rsidR="00AA102C">
              <w:rPr>
                <w:rFonts w:eastAsiaTheme="minorEastAsia" w:cstheme="minorBidi"/>
                <w:smallCaps w:val="0"/>
                <w:noProof/>
                <w:kern w:val="2"/>
                <w:sz w:val="22"/>
                <w:szCs w:val="22"/>
                <w14:ligatures w14:val="standardContextual"/>
              </w:rPr>
              <w:tab/>
            </w:r>
            <w:r w:rsidR="00AA102C" w:rsidRPr="0089648C">
              <w:rPr>
                <w:rStyle w:val="Lienhypertexte"/>
                <w:noProof/>
              </w:rPr>
              <w:t>Explication des fonctionnalités techniques &amp; leur implémentation</w:t>
            </w:r>
            <w:r w:rsidR="00AA102C">
              <w:rPr>
                <w:noProof/>
                <w:webHidden/>
              </w:rPr>
              <w:tab/>
            </w:r>
            <w:r w:rsidR="00AA102C">
              <w:rPr>
                <w:noProof/>
                <w:webHidden/>
              </w:rPr>
              <w:fldChar w:fldCharType="begin"/>
            </w:r>
            <w:r w:rsidR="00AA102C">
              <w:rPr>
                <w:noProof/>
                <w:webHidden/>
              </w:rPr>
              <w:instrText xml:space="preserve"> PAGEREF _Toc199317135 \h </w:instrText>
            </w:r>
            <w:r w:rsidR="00AA102C">
              <w:rPr>
                <w:noProof/>
                <w:webHidden/>
              </w:rPr>
            </w:r>
            <w:r w:rsidR="00AA102C">
              <w:rPr>
                <w:noProof/>
                <w:webHidden/>
              </w:rPr>
              <w:fldChar w:fldCharType="separate"/>
            </w:r>
            <w:r w:rsidR="00CF36FB">
              <w:rPr>
                <w:noProof/>
                <w:webHidden/>
              </w:rPr>
              <w:t>9</w:t>
            </w:r>
            <w:r w:rsidR="00AA102C">
              <w:rPr>
                <w:noProof/>
                <w:webHidden/>
              </w:rPr>
              <w:fldChar w:fldCharType="end"/>
            </w:r>
          </w:hyperlink>
        </w:p>
        <w:p w14:paraId="6BD48BBD" w14:textId="5B28CEBC" w:rsidR="00AA102C"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9317136" w:history="1">
            <w:r w:rsidR="00AA102C" w:rsidRPr="0089648C">
              <w:rPr>
                <w:rStyle w:val="Lienhypertexte"/>
                <w:noProof/>
              </w:rPr>
              <w:t>3.3</w:t>
            </w:r>
            <w:r w:rsidR="00AA102C">
              <w:rPr>
                <w:rFonts w:eastAsiaTheme="minorEastAsia" w:cstheme="minorBidi"/>
                <w:smallCaps w:val="0"/>
                <w:noProof/>
                <w:kern w:val="2"/>
                <w:sz w:val="22"/>
                <w:szCs w:val="22"/>
                <w14:ligatures w14:val="standardContextual"/>
              </w:rPr>
              <w:tab/>
            </w:r>
            <w:r w:rsidR="00AA102C" w:rsidRPr="0089648C">
              <w:rPr>
                <w:rStyle w:val="Lienhypertexte"/>
                <w:noProof/>
              </w:rPr>
              <w:t>Eco-conception</w:t>
            </w:r>
            <w:r w:rsidR="00AA102C">
              <w:rPr>
                <w:noProof/>
                <w:webHidden/>
              </w:rPr>
              <w:tab/>
            </w:r>
            <w:r w:rsidR="00AA102C">
              <w:rPr>
                <w:noProof/>
                <w:webHidden/>
              </w:rPr>
              <w:fldChar w:fldCharType="begin"/>
            </w:r>
            <w:r w:rsidR="00AA102C">
              <w:rPr>
                <w:noProof/>
                <w:webHidden/>
              </w:rPr>
              <w:instrText xml:space="preserve"> PAGEREF _Toc199317136 \h </w:instrText>
            </w:r>
            <w:r w:rsidR="00AA102C">
              <w:rPr>
                <w:noProof/>
                <w:webHidden/>
              </w:rPr>
            </w:r>
            <w:r w:rsidR="00AA102C">
              <w:rPr>
                <w:noProof/>
                <w:webHidden/>
              </w:rPr>
              <w:fldChar w:fldCharType="separate"/>
            </w:r>
            <w:r w:rsidR="00CF36FB">
              <w:rPr>
                <w:noProof/>
                <w:webHidden/>
              </w:rPr>
              <w:t>10</w:t>
            </w:r>
            <w:r w:rsidR="00AA102C">
              <w:rPr>
                <w:noProof/>
                <w:webHidden/>
              </w:rPr>
              <w:fldChar w:fldCharType="end"/>
            </w:r>
          </w:hyperlink>
        </w:p>
        <w:p w14:paraId="5401D515" w14:textId="764D4D41" w:rsidR="00AA102C" w:rsidRDefault="00000000">
          <w:pPr>
            <w:pStyle w:val="TM10"/>
            <w:tabs>
              <w:tab w:val="left" w:pos="400"/>
              <w:tab w:val="right" w:leader="dot" w:pos="9060"/>
            </w:tabs>
            <w:rPr>
              <w:rFonts w:eastAsiaTheme="minorEastAsia" w:cstheme="minorBidi"/>
              <w:b w:val="0"/>
              <w:bCs w:val="0"/>
              <w:caps w:val="0"/>
              <w:noProof/>
              <w:kern w:val="2"/>
              <w:sz w:val="22"/>
              <w:szCs w:val="22"/>
              <w14:ligatures w14:val="standardContextual"/>
            </w:rPr>
          </w:pPr>
          <w:hyperlink w:anchor="_Toc199317137" w:history="1">
            <w:r w:rsidR="00AA102C" w:rsidRPr="0089648C">
              <w:rPr>
                <w:rStyle w:val="Lienhypertexte"/>
                <w:noProof/>
              </w:rPr>
              <w:t>4</w:t>
            </w:r>
            <w:r w:rsidR="00AA102C">
              <w:rPr>
                <w:rFonts w:eastAsiaTheme="minorEastAsia" w:cstheme="minorBidi"/>
                <w:b w:val="0"/>
                <w:bCs w:val="0"/>
                <w:caps w:val="0"/>
                <w:noProof/>
                <w:kern w:val="2"/>
                <w:sz w:val="22"/>
                <w:szCs w:val="22"/>
                <w14:ligatures w14:val="standardContextual"/>
              </w:rPr>
              <w:tab/>
            </w:r>
            <w:r w:rsidR="00AA102C" w:rsidRPr="0089648C">
              <w:rPr>
                <w:rStyle w:val="Lienhypertexte"/>
                <w:noProof/>
              </w:rPr>
              <w:t>Tests</w:t>
            </w:r>
            <w:r w:rsidR="00AA102C">
              <w:rPr>
                <w:noProof/>
                <w:webHidden/>
              </w:rPr>
              <w:tab/>
            </w:r>
            <w:r w:rsidR="00AA102C">
              <w:rPr>
                <w:noProof/>
                <w:webHidden/>
              </w:rPr>
              <w:fldChar w:fldCharType="begin"/>
            </w:r>
            <w:r w:rsidR="00AA102C">
              <w:rPr>
                <w:noProof/>
                <w:webHidden/>
              </w:rPr>
              <w:instrText xml:space="preserve"> PAGEREF _Toc199317137 \h </w:instrText>
            </w:r>
            <w:r w:rsidR="00AA102C">
              <w:rPr>
                <w:noProof/>
                <w:webHidden/>
              </w:rPr>
            </w:r>
            <w:r w:rsidR="00AA102C">
              <w:rPr>
                <w:noProof/>
                <w:webHidden/>
              </w:rPr>
              <w:fldChar w:fldCharType="separate"/>
            </w:r>
            <w:r w:rsidR="00CF36FB">
              <w:rPr>
                <w:noProof/>
                <w:webHidden/>
              </w:rPr>
              <w:t>10</w:t>
            </w:r>
            <w:r w:rsidR="00AA102C">
              <w:rPr>
                <w:noProof/>
                <w:webHidden/>
              </w:rPr>
              <w:fldChar w:fldCharType="end"/>
            </w:r>
          </w:hyperlink>
        </w:p>
        <w:p w14:paraId="6558778B" w14:textId="36B18828" w:rsidR="00AA102C"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9317138" w:history="1">
            <w:r w:rsidR="00AA102C" w:rsidRPr="0089648C">
              <w:rPr>
                <w:rStyle w:val="Lienhypertexte"/>
                <w:noProof/>
              </w:rPr>
              <w:t>4.1</w:t>
            </w:r>
            <w:r w:rsidR="00AA102C">
              <w:rPr>
                <w:rFonts w:eastAsiaTheme="minorEastAsia" w:cstheme="minorBidi"/>
                <w:smallCaps w:val="0"/>
                <w:noProof/>
                <w:kern w:val="2"/>
                <w:sz w:val="22"/>
                <w:szCs w:val="22"/>
                <w14:ligatures w14:val="standardContextual"/>
              </w:rPr>
              <w:tab/>
            </w:r>
            <w:r w:rsidR="00AA102C" w:rsidRPr="0089648C">
              <w:rPr>
                <w:rStyle w:val="Lienhypertexte"/>
                <w:noProof/>
              </w:rPr>
              <w:t>Tests réalisés</w:t>
            </w:r>
            <w:r w:rsidR="00AA102C">
              <w:rPr>
                <w:noProof/>
                <w:webHidden/>
              </w:rPr>
              <w:tab/>
            </w:r>
            <w:r w:rsidR="00AA102C">
              <w:rPr>
                <w:noProof/>
                <w:webHidden/>
              </w:rPr>
              <w:fldChar w:fldCharType="begin"/>
            </w:r>
            <w:r w:rsidR="00AA102C">
              <w:rPr>
                <w:noProof/>
                <w:webHidden/>
              </w:rPr>
              <w:instrText xml:space="preserve"> PAGEREF _Toc199317138 \h </w:instrText>
            </w:r>
            <w:r w:rsidR="00AA102C">
              <w:rPr>
                <w:noProof/>
                <w:webHidden/>
              </w:rPr>
            </w:r>
            <w:r w:rsidR="00AA102C">
              <w:rPr>
                <w:noProof/>
                <w:webHidden/>
              </w:rPr>
              <w:fldChar w:fldCharType="separate"/>
            </w:r>
            <w:r w:rsidR="00CF36FB">
              <w:rPr>
                <w:noProof/>
                <w:webHidden/>
              </w:rPr>
              <w:t>10</w:t>
            </w:r>
            <w:r w:rsidR="00AA102C">
              <w:rPr>
                <w:noProof/>
                <w:webHidden/>
              </w:rPr>
              <w:fldChar w:fldCharType="end"/>
            </w:r>
          </w:hyperlink>
        </w:p>
        <w:p w14:paraId="0DEF0570" w14:textId="3947DD3E" w:rsidR="00AA102C" w:rsidRDefault="00000000">
          <w:pPr>
            <w:pStyle w:val="TM10"/>
            <w:tabs>
              <w:tab w:val="left" w:pos="400"/>
              <w:tab w:val="right" w:leader="dot" w:pos="9060"/>
            </w:tabs>
            <w:rPr>
              <w:rFonts w:eastAsiaTheme="minorEastAsia" w:cstheme="minorBidi"/>
              <w:b w:val="0"/>
              <w:bCs w:val="0"/>
              <w:caps w:val="0"/>
              <w:noProof/>
              <w:kern w:val="2"/>
              <w:sz w:val="22"/>
              <w:szCs w:val="22"/>
              <w14:ligatures w14:val="standardContextual"/>
            </w:rPr>
          </w:pPr>
          <w:hyperlink w:anchor="_Toc199317139" w:history="1">
            <w:r w:rsidR="00AA102C" w:rsidRPr="0089648C">
              <w:rPr>
                <w:rStyle w:val="Lienhypertexte"/>
                <w:noProof/>
              </w:rPr>
              <w:t>5</w:t>
            </w:r>
            <w:r w:rsidR="00AA102C">
              <w:rPr>
                <w:rFonts w:eastAsiaTheme="minorEastAsia" w:cstheme="minorBidi"/>
                <w:b w:val="0"/>
                <w:bCs w:val="0"/>
                <w:caps w:val="0"/>
                <w:noProof/>
                <w:kern w:val="2"/>
                <w:sz w:val="22"/>
                <w:szCs w:val="22"/>
                <w14:ligatures w14:val="standardContextual"/>
              </w:rPr>
              <w:tab/>
            </w:r>
            <w:r w:rsidR="00AA102C" w:rsidRPr="0089648C">
              <w:rPr>
                <w:rStyle w:val="Lienhypertexte"/>
                <w:noProof/>
              </w:rPr>
              <w:t>Conclusion</w:t>
            </w:r>
            <w:r w:rsidR="00AA102C">
              <w:rPr>
                <w:noProof/>
                <w:webHidden/>
              </w:rPr>
              <w:tab/>
            </w:r>
            <w:r w:rsidR="00AA102C">
              <w:rPr>
                <w:noProof/>
                <w:webHidden/>
              </w:rPr>
              <w:fldChar w:fldCharType="begin"/>
            </w:r>
            <w:r w:rsidR="00AA102C">
              <w:rPr>
                <w:noProof/>
                <w:webHidden/>
              </w:rPr>
              <w:instrText xml:space="preserve"> PAGEREF _Toc199317139 \h </w:instrText>
            </w:r>
            <w:r w:rsidR="00AA102C">
              <w:rPr>
                <w:noProof/>
                <w:webHidden/>
              </w:rPr>
            </w:r>
            <w:r w:rsidR="00AA102C">
              <w:rPr>
                <w:noProof/>
                <w:webHidden/>
              </w:rPr>
              <w:fldChar w:fldCharType="separate"/>
            </w:r>
            <w:r w:rsidR="00CF36FB">
              <w:rPr>
                <w:noProof/>
                <w:webHidden/>
              </w:rPr>
              <w:t>11</w:t>
            </w:r>
            <w:r w:rsidR="00AA102C">
              <w:rPr>
                <w:noProof/>
                <w:webHidden/>
              </w:rPr>
              <w:fldChar w:fldCharType="end"/>
            </w:r>
          </w:hyperlink>
        </w:p>
        <w:p w14:paraId="25B0496B" w14:textId="2597C005" w:rsidR="00AA102C"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9317140" w:history="1">
            <w:r w:rsidR="00AA102C" w:rsidRPr="0089648C">
              <w:rPr>
                <w:rStyle w:val="Lienhypertexte"/>
                <w:noProof/>
              </w:rPr>
              <w:t>5.1</w:t>
            </w:r>
            <w:r w:rsidR="00AA102C">
              <w:rPr>
                <w:rFonts w:eastAsiaTheme="minorEastAsia" w:cstheme="minorBidi"/>
                <w:smallCaps w:val="0"/>
                <w:noProof/>
                <w:kern w:val="2"/>
                <w:sz w:val="22"/>
                <w:szCs w:val="22"/>
                <w14:ligatures w14:val="standardContextual"/>
              </w:rPr>
              <w:tab/>
            </w:r>
            <w:r w:rsidR="00AA102C" w:rsidRPr="0089648C">
              <w:rPr>
                <w:rStyle w:val="Lienhypertexte"/>
                <w:noProof/>
              </w:rPr>
              <w:t>Organisation du code (GitHub)</w:t>
            </w:r>
            <w:r w:rsidR="00AA102C">
              <w:rPr>
                <w:noProof/>
                <w:webHidden/>
              </w:rPr>
              <w:tab/>
            </w:r>
            <w:r w:rsidR="00AA102C">
              <w:rPr>
                <w:noProof/>
                <w:webHidden/>
              </w:rPr>
              <w:fldChar w:fldCharType="begin"/>
            </w:r>
            <w:r w:rsidR="00AA102C">
              <w:rPr>
                <w:noProof/>
                <w:webHidden/>
              </w:rPr>
              <w:instrText xml:space="preserve"> PAGEREF _Toc199317140 \h </w:instrText>
            </w:r>
            <w:r w:rsidR="00AA102C">
              <w:rPr>
                <w:noProof/>
                <w:webHidden/>
              </w:rPr>
            </w:r>
            <w:r w:rsidR="00AA102C">
              <w:rPr>
                <w:noProof/>
                <w:webHidden/>
              </w:rPr>
              <w:fldChar w:fldCharType="separate"/>
            </w:r>
            <w:r w:rsidR="00CF36FB">
              <w:rPr>
                <w:noProof/>
                <w:webHidden/>
              </w:rPr>
              <w:t>11</w:t>
            </w:r>
            <w:r w:rsidR="00AA102C">
              <w:rPr>
                <w:noProof/>
                <w:webHidden/>
              </w:rPr>
              <w:fldChar w:fldCharType="end"/>
            </w:r>
          </w:hyperlink>
        </w:p>
        <w:p w14:paraId="76FD5C65" w14:textId="3E708DB3" w:rsidR="00AA102C"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9317141" w:history="1">
            <w:r w:rsidR="00AA102C" w:rsidRPr="0089648C">
              <w:rPr>
                <w:rStyle w:val="Lienhypertexte"/>
                <w:noProof/>
              </w:rPr>
              <w:t>5.2</w:t>
            </w:r>
            <w:r w:rsidR="00AA102C">
              <w:rPr>
                <w:rFonts w:eastAsiaTheme="minorEastAsia" w:cstheme="minorBidi"/>
                <w:smallCaps w:val="0"/>
                <w:noProof/>
                <w:kern w:val="2"/>
                <w:sz w:val="22"/>
                <w:szCs w:val="22"/>
                <w14:ligatures w14:val="standardContextual"/>
              </w:rPr>
              <w:tab/>
            </w:r>
            <w:r w:rsidR="00AA102C" w:rsidRPr="0089648C">
              <w:rPr>
                <w:rStyle w:val="Lienhypertexte"/>
                <w:noProof/>
              </w:rPr>
              <w:t>Conclusion générale</w:t>
            </w:r>
            <w:r w:rsidR="00AA102C">
              <w:rPr>
                <w:noProof/>
                <w:webHidden/>
              </w:rPr>
              <w:tab/>
            </w:r>
            <w:r w:rsidR="00AA102C">
              <w:rPr>
                <w:noProof/>
                <w:webHidden/>
              </w:rPr>
              <w:fldChar w:fldCharType="begin"/>
            </w:r>
            <w:r w:rsidR="00AA102C">
              <w:rPr>
                <w:noProof/>
                <w:webHidden/>
              </w:rPr>
              <w:instrText xml:space="preserve"> PAGEREF _Toc199317141 \h </w:instrText>
            </w:r>
            <w:r w:rsidR="00AA102C">
              <w:rPr>
                <w:noProof/>
                <w:webHidden/>
              </w:rPr>
            </w:r>
            <w:r w:rsidR="00AA102C">
              <w:rPr>
                <w:noProof/>
                <w:webHidden/>
              </w:rPr>
              <w:fldChar w:fldCharType="separate"/>
            </w:r>
            <w:r w:rsidR="00CF36FB">
              <w:rPr>
                <w:noProof/>
                <w:webHidden/>
              </w:rPr>
              <w:t>11</w:t>
            </w:r>
            <w:r w:rsidR="00AA102C">
              <w:rPr>
                <w:noProof/>
                <w:webHidden/>
              </w:rPr>
              <w:fldChar w:fldCharType="end"/>
            </w:r>
          </w:hyperlink>
        </w:p>
        <w:p w14:paraId="70CE7651" w14:textId="2B2D4320" w:rsidR="00AA102C"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9317142" w:history="1">
            <w:r w:rsidR="00AA102C" w:rsidRPr="0089648C">
              <w:rPr>
                <w:rStyle w:val="Lienhypertexte"/>
                <w:noProof/>
              </w:rPr>
              <w:t>5.3</w:t>
            </w:r>
            <w:r w:rsidR="00AA102C">
              <w:rPr>
                <w:rFonts w:eastAsiaTheme="minorEastAsia" w:cstheme="minorBidi"/>
                <w:smallCaps w:val="0"/>
                <w:noProof/>
                <w:kern w:val="2"/>
                <w:sz w:val="22"/>
                <w:szCs w:val="22"/>
                <w14:ligatures w14:val="standardContextual"/>
              </w:rPr>
              <w:tab/>
            </w:r>
            <w:r w:rsidR="00AA102C" w:rsidRPr="0089648C">
              <w:rPr>
                <w:rStyle w:val="Lienhypertexte"/>
                <w:noProof/>
              </w:rPr>
              <w:t>Conclusion personnelle</w:t>
            </w:r>
            <w:r w:rsidR="00AA102C">
              <w:rPr>
                <w:noProof/>
                <w:webHidden/>
              </w:rPr>
              <w:tab/>
            </w:r>
            <w:r w:rsidR="00AA102C">
              <w:rPr>
                <w:noProof/>
                <w:webHidden/>
              </w:rPr>
              <w:fldChar w:fldCharType="begin"/>
            </w:r>
            <w:r w:rsidR="00AA102C">
              <w:rPr>
                <w:noProof/>
                <w:webHidden/>
              </w:rPr>
              <w:instrText xml:space="preserve"> PAGEREF _Toc199317142 \h </w:instrText>
            </w:r>
            <w:r w:rsidR="00AA102C">
              <w:rPr>
                <w:noProof/>
                <w:webHidden/>
              </w:rPr>
            </w:r>
            <w:r w:rsidR="00AA102C">
              <w:rPr>
                <w:noProof/>
                <w:webHidden/>
              </w:rPr>
              <w:fldChar w:fldCharType="separate"/>
            </w:r>
            <w:r w:rsidR="00CF36FB">
              <w:rPr>
                <w:noProof/>
                <w:webHidden/>
              </w:rPr>
              <w:t>12</w:t>
            </w:r>
            <w:r w:rsidR="00AA102C">
              <w:rPr>
                <w:noProof/>
                <w:webHidden/>
              </w:rPr>
              <w:fldChar w:fldCharType="end"/>
            </w:r>
          </w:hyperlink>
        </w:p>
        <w:p w14:paraId="3B9DE35C" w14:textId="5D84AD36" w:rsidR="00AA102C"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9317143" w:history="1">
            <w:r w:rsidR="00AA102C" w:rsidRPr="0089648C">
              <w:rPr>
                <w:rStyle w:val="Lienhypertexte"/>
                <w:noProof/>
              </w:rPr>
              <w:t>5.4</w:t>
            </w:r>
            <w:r w:rsidR="00AA102C">
              <w:rPr>
                <w:rFonts w:eastAsiaTheme="minorEastAsia" w:cstheme="minorBidi"/>
                <w:smallCaps w:val="0"/>
                <w:noProof/>
                <w:kern w:val="2"/>
                <w:sz w:val="22"/>
                <w:szCs w:val="22"/>
                <w14:ligatures w14:val="standardContextual"/>
              </w:rPr>
              <w:tab/>
            </w:r>
            <w:r w:rsidR="00AA102C" w:rsidRPr="0089648C">
              <w:rPr>
                <w:rStyle w:val="Lienhypertexte"/>
                <w:noProof/>
              </w:rPr>
              <w:t>Critique Constructive</w:t>
            </w:r>
            <w:r w:rsidR="00AA102C">
              <w:rPr>
                <w:noProof/>
                <w:webHidden/>
              </w:rPr>
              <w:tab/>
            </w:r>
            <w:r w:rsidR="00AA102C">
              <w:rPr>
                <w:noProof/>
                <w:webHidden/>
              </w:rPr>
              <w:fldChar w:fldCharType="begin"/>
            </w:r>
            <w:r w:rsidR="00AA102C">
              <w:rPr>
                <w:noProof/>
                <w:webHidden/>
              </w:rPr>
              <w:instrText xml:space="preserve"> PAGEREF _Toc199317143 \h </w:instrText>
            </w:r>
            <w:r w:rsidR="00AA102C">
              <w:rPr>
                <w:noProof/>
                <w:webHidden/>
              </w:rPr>
            </w:r>
            <w:r w:rsidR="00AA102C">
              <w:rPr>
                <w:noProof/>
                <w:webHidden/>
              </w:rPr>
              <w:fldChar w:fldCharType="separate"/>
            </w:r>
            <w:r w:rsidR="00CF36FB">
              <w:rPr>
                <w:noProof/>
                <w:webHidden/>
              </w:rPr>
              <w:t>12</w:t>
            </w:r>
            <w:r w:rsidR="00AA102C">
              <w:rPr>
                <w:noProof/>
                <w:webHidden/>
              </w:rPr>
              <w:fldChar w:fldCharType="end"/>
            </w:r>
          </w:hyperlink>
        </w:p>
        <w:p w14:paraId="3328037C" w14:textId="02E601DA" w:rsidR="00AA102C" w:rsidRDefault="00000000">
          <w:pPr>
            <w:pStyle w:val="TM10"/>
            <w:tabs>
              <w:tab w:val="left" w:pos="400"/>
              <w:tab w:val="right" w:leader="dot" w:pos="9060"/>
            </w:tabs>
            <w:rPr>
              <w:rFonts w:eastAsiaTheme="minorEastAsia" w:cstheme="minorBidi"/>
              <w:b w:val="0"/>
              <w:bCs w:val="0"/>
              <w:caps w:val="0"/>
              <w:noProof/>
              <w:kern w:val="2"/>
              <w:sz w:val="22"/>
              <w:szCs w:val="22"/>
              <w14:ligatures w14:val="standardContextual"/>
            </w:rPr>
          </w:pPr>
          <w:hyperlink w:anchor="_Toc199317144" w:history="1">
            <w:r w:rsidR="00AA102C" w:rsidRPr="0089648C">
              <w:rPr>
                <w:rStyle w:val="Lienhypertexte"/>
                <w:noProof/>
              </w:rPr>
              <w:t>6</w:t>
            </w:r>
            <w:r w:rsidR="00AA102C">
              <w:rPr>
                <w:rFonts w:eastAsiaTheme="minorEastAsia" w:cstheme="minorBidi"/>
                <w:b w:val="0"/>
                <w:bCs w:val="0"/>
                <w:caps w:val="0"/>
                <w:noProof/>
                <w:kern w:val="2"/>
                <w:sz w:val="22"/>
                <w:szCs w:val="22"/>
                <w14:ligatures w14:val="standardContextual"/>
              </w:rPr>
              <w:tab/>
            </w:r>
            <w:r w:rsidR="00AA102C" w:rsidRPr="0089648C">
              <w:rPr>
                <w:rStyle w:val="Lienhypertexte"/>
                <w:noProof/>
              </w:rPr>
              <w:t>WEBOGRAPHIE</w:t>
            </w:r>
            <w:r w:rsidR="00AA102C">
              <w:rPr>
                <w:noProof/>
                <w:webHidden/>
              </w:rPr>
              <w:tab/>
            </w:r>
            <w:r w:rsidR="00AA102C">
              <w:rPr>
                <w:noProof/>
                <w:webHidden/>
              </w:rPr>
              <w:fldChar w:fldCharType="begin"/>
            </w:r>
            <w:r w:rsidR="00AA102C">
              <w:rPr>
                <w:noProof/>
                <w:webHidden/>
              </w:rPr>
              <w:instrText xml:space="preserve"> PAGEREF _Toc199317144 \h </w:instrText>
            </w:r>
            <w:r w:rsidR="00AA102C">
              <w:rPr>
                <w:noProof/>
                <w:webHidden/>
              </w:rPr>
            </w:r>
            <w:r w:rsidR="00AA102C">
              <w:rPr>
                <w:noProof/>
                <w:webHidden/>
              </w:rPr>
              <w:fldChar w:fldCharType="separate"/>
            </w:r>
            <w:r w:rsidR="00CF36FB">
              <w:rPr>
                <w:noProof/>
                <w:webHidden/>
              </w:rPr>
              <w:t>13</w:t>
            </w:r>
            <w:r w:rsidR="00AA102C">
              <w:rPr>
                <w:noProof/>
                <w:webHidden/>
              </w:rPr>
              <w:fldChar w:fldCharType="end"/>
            </w:r>
          </w:hyperlink>
        </w:p>
        <w:p w14:paraId="211A7554" w14:textId="0CF78F7F" w:rsidR="00AA102C"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9317145" w:history="1">
            <w:r w:rsidR="00AA102C" w:rsidRPr="0089648C">
              <w:rPr>
                <w:rStyle w:val="Lienhypertexte"/>
                <w:noProof/>
              </w:rPr>
              <w:t>6.1</w:t>
            </w:r>
            <w:r w:rsidR="00AA102C">
              <w:rPr>
                <w:rFonts w:eastAsiaTheme="minorEastAsia" w:cstheme="minorBidi"/>
                <w:smallCaps w:val="0"/>
                <w:noProof/>
                <w:kern w:val="2"/>
                <w:sz w:val="22"/>
                <w:szCs w:val="22"/>
                <w14:ligatures w14:val="standardContextual"/>
              </w:rPr>
              <w:tab/>
            </w:r>
            <w:r w:rsidR="00AA102C" w:rsidRPr="0089648C">
              <w:rPr>
                <w:rStyle w:val="Lienhypertexte"/>
                <w:noProof/>
              </w:rPr>
              <w:t>Webographie</w:t>
            </w:r>
            <w:r w:rsidR="00AA102C">
              <w:rPr>
                <w:noProof/>
                <w:webHidden/>
              </w:rPr>
              <w:tab/>
            </w:r>
            <w:r w:rsidR="00AA102C">
              <w:rPr>
                <w:noProof/>
                <w:webHidden/>
              </w:rPr>
              <w:fldChar w:fldCharType="begin"/>
            </w:r>
            <w:r w:rsidR="00AA102C">
              <w:rPr>
                <w:noProof/>
                <w:webHidden/>
              </w:rPr>
              <w:instrText xml:space="preserve"> PAGEREF _Toc199317145 \h </w:instrText>
            </w:r>
            <w:r w:rsidR="00AA102C">
              <w:rPr>
                <w:noProof/>
                <w:webHidden/>
              </w:rPr>
            </w:r>
            <w:r w:rsidR="00AA102C">
              <w:rPr>
                <w:noProof/>
                <w:webHidden/>
              </w:rPr>
              <w:fldChar w:fldCharType="separate"/>
            </w:r>
            <w:r w:rsidR="00CF36FB">
              <w:rPr>
                <w:noProof/>
                <w:webHidden/>
              </w:rPr>
              <w:t>13</w:t>
            </w:r>
            <w:r w:rsidR="00AA102C">
              <w:rPr>
                <w:noProof/>
                <w:webHidden/>
              </w:rPr>
              <w:fldChar w:fldCharType="end"/>
            </w:r>
          </w:hyperlink>
        </w:p>
        <w:p w14:paraId="492C0D8B" w14:textId="627BAC60" w:rsidR="00584F54" w:rsidRDefault="00584F54">
          <w:r>
            <w:rPr>
              <w:b/>
              <w:bCs/>
              <w:lang w:val="fr-FR"/>
            </w:rPr>
            <w:fldChar w:fldCharType="end"/>
          </w:r>
        </w:p>
      </w:sdtContent>
    </w:sdt>
    <w:p w14:paraId="61443BD1" w14:textId="38C96F2A" w:rsidR="000E0181" w:rsidRDefault="000E0181" w:rsidP="31F41250">
      <w:pPr>
        <w:pStyle w:val="TM2"/>
        <w:tabs>
          <w:tab w:val="left" w:pos="600"/>
          <w:tab w:val="right" w:leader="dot" w:pos="9060"/>
        </w:tabs>
        <w:rPr>
          <w:rFonts w:eastAsiaTheme="minorEastAsia" w:cstheme="minorBidi"/>
          <w:smallCaps w:val="0"/>
          <w:noProof/>
          <w:sz w:val="22"/>
          <w:szCs w:val="22"/>
        </w:rPr>
      </w:pPr>
    </w:p>
    <w:p w14:paraId="7FA98061" w14:textId="0371734F" w:rsidR="00742484" w:rsidRDefault="00742484">
      <w:r>
        <w:br w:type="page"/>
      </w:r>
    </w:p>
    <w:p w14:paraId="24AF0C4A" w14:textId="1F5FBCE2" w:rsidR="00D160DD" w:rsidRPr="003107AB" w:rsidRDefault="00426F61" w:rsidP="003107AB">
      <w:pPr>
        <w:pStyle w:val="Titre1"/>
      </w:pPr>
      <w:bookmarkStart w:id="0" w:name="_Toc192605893"/>
      <w:bookmarkStart w:id="1" w:name="_Toc199317120"/>
      <w:r w:rsidRPr="003107AB">
        <w:lastRenderedPageBreak/>
        <w:t>INTRODUCTION</w:t>
      </w:r>
      <w:bookmarkEnd w:id="0"/>
      <w:bookmarkEnd w:id="1"/>
    </w:p>
    <w:p w14:paraId="6A7740E2" w14:textId="77777777" w:rsidR="008E53F9" w:rsidRPr="008E53F9" w:rsidRDefault="008E53F9" w:rsidP="008E53F9">
      <w:pPr>
        <w:pStyle w:val="Corpsdetexte"/>
      </w:pPr>
    </w:p>
    <w:p w14:paraId="7C00FB4F" w14:textId="77777777" w:rsidR="00D160DD" w:rsidRDefault="00753A51" w:rsidP="003107AB">
      <w:pPr>
        <w:pStyle w:val="Titre2"/>
      </w:pPr>
      <w:bookmarkStart w:id="2" w:name="_Toc192605894"/>
      <w:bookmarkStart w:id="3" w:name="_Toc199317121"/>
      <w:bookmarkStart w:id="4" w:name="_Toc532179969"/>
      <w:bookmarkStart w:id="5" w:name="_Toc165969639"/>
      <w:r>
        <w:t>T</w:t>
      </w:r>
      <w:r w:rsidR="00902523">
        <w:t>itr</w:t>
      </w:r>
      <w:r w:rsidR="0015167D">
        <w:t>e</w:t>
      </w:r>
      <w:bookmarkEnd w:id="2"/>
      <w:bookmarkEnd w:id="3"/>
    </w:p>
    <w:p w14:paraId="4CB60467" w14:textId="77777777" w:rsidR="0015167D" w:rsidRPr="0015167D" w:rsidRDefault="0015167D" w:rsidP="0015167D">
      <w:pPr>
        <w:pStyle w:val="Retraitcorpsdetexte"/>
      </w:pPr>
    </w:p>
    <w:p w14:paraId="7DD3C33F" w14:textId="5EA33B0C" w:rsidR="00F664DF" w:rsidRPr="003107AB" w:rsidRDefault="006F40EC" w:rsidP="0015167D">
      <w:pPr>
        <w:pStyle w:val="Informations"/>
        <w:rPr>
          <w:color w:val="17365D" w:themeColor="text2" w:themeShade="BF"/>
          <w:sz w:val="22"/>
          <w:szCs w:val="28"/>
        </w:rPr>
      </w:pPr>
      <w:r w:rsidRPr="003107AB">
        <w:rPr>
          <w:color w:val="17365D" w:themeColor="text2" w:themeShade="BF"/>
          <w:sz w:val="22"/>
          <w:szCs w:val="28"/>
        </w:rPr>
        <w:t xml:space="preserve">Réaliser le </w:t>
      </w:r>
      <w:proofErr w:type="spellStart"/>
      <w:r w:rsidR="000F7B45">
        <w:rPr>
          <w:color w:val="17365D" w:themeColor="text2" w:themeShade="BF"/>
          <w:sz w:val="22"/>
          <w:szCs w:val="28"/>
        </w:rPr>
        <w:t>front</w:t>
      </w:r>
      <w:r w:rsidRPr="003107AB">
        <w:rPr>
          <w:color w:val="17365D" w:themeColor="text2" w:themeShade="BF"/>
          <w:sz w:val="22"/>
          <w:szCs w:val="28"/>
        </w:rPr>
        <w:t>-end</w:t>
      </w:r>
      <w:proofErr w:type="spellEnd"/>
      <w:r w:rsidRPr="003107AB">
        <w:rPr>
          <w:color w:val="17365D" w:themeColor="text2" w:themeShade="BF"/>
          <w:sz w:val="22"/>
          <w:szCs w:val="28"/>
        </w:rPr>
        <w:t xml:space="preserve"> d’un site de livres</w:t>
      </w:r>
    </w:p>
    <w:p w14:paraId="3FF6544D" w14:textId="77777777" w:rsidR="0015167D" w:rsidRPr="00F664DF" w:rsidRDefault="0015167D" w:rsidP="0015167D">
      <w:pPr>
        <w:pStyle w:val="Retraitcorpsdetexte"/>
      </w:pPr>
    </w:p>
    <w:p w14:paraId="680CF718" w14:textId="77777777" w:rsidR="00753A51" w:rsidRDefault="00902523" w:rsidP="003107AB">
      <w:pPr>
        <w:pStyle w:val="Titre2"/>
      </w:pPr>
      <w:bookmarkStart w:id="6" w:name="_Toc192605895"/>
      <w:bookmarkStart w:id="7" w:name="_Toc199317122"/>
      <w:r>
        <w:t>Description</w:t>
      </w:r>
      <w:bookmarkEnd w:id="6"/>
      <w:bookmarkEnd w:id="7"/>
    </w:p>
    <w:p w14:paraId="54704DDA" w14:textId="77777777" w:rsidR="0015167D" w:rsidRPr="0015167D" w:rsidRDefault="0015167D" w:rsidP="0015167D">
      <w:pPr>
        <w:pStyle w:val="Retraitcorpsdetexte"/>
      </w:pPr>
    </w:p>
    <w:p w14:paraId="736780E1" w14:textId="2D59ACFA" w:rsidR="0015167D" w:rsidRPr="003107AB" w:rsidRDefault="00A73EAC" w:rsidP="0015167D">
      <w:pPr>
        <w:pStyle w:val="Informations"/>
        <w:rPr>
          <w:color w:val="17365D" w:themeColor="text2" w:themeShade="BF"/>
          <w:sz w:val="22"/>
          <w:szCs w:val="28"/>
        </w:rPr>
      </w:pPr>
      <w:r w:rsidRPr="003107AB">
        <w:rPr>
          <w:color w:val="17365D" w:themeColor="text2" w:themeShade="BF"/>
          <w:sz w:val="22"/>
          <w:szCs w:val="28"/>
        </w:rPr>
        <w:t>Projet en lien avec le module C29</w:t>
      </w:r>
      <w:r w:rsidR="00B36E72">
        <w:rPr>
          <w:color w:val="17365D" w:themeColor="text2" w:themeShade="BF"/>
          <w:sz w:val="22"/>
          <w:szCs w:val="28"/>
        </w:rPr>
        <w:t>4</w:t>
      </w:r>
      <w:r w:rsidRPr="003107AB">
        <w:rPr>
          <w:color w:val="17365D" w:themeColor="text2" w:themeShade="BF"/>
          <w:sz w:val="22"/>
          <w:szCs w:val="28"/>
        </w:rPr>
        <w:t xml:space="preserve">, donc réaliser le </w:t>
      </w:r>
      <w:proofErr w:type="spellStart"/>
      <w:r w:rsidR="00B36E72">
        <w:rPr>
          <w:color w:val="17365D" w:themeColor="text2" w:themeShade="BF"/>
          <w:sz w:val="22"/>
          <w:szCs w:val="28"/>
        </w:rPr>
        <w:t>front</w:t>
      </w:r>
      <w:r w:rsidRPr="003107AB">
        <w:rPr>
          <w:color w:val="17365D" w:themeColor="text2" w:themeShade="BF"/>
          <w:sz w:val="22"/>
          <w:szCs w:val="28"/>
        </w:rPr>
        <w:t>-end</w:t>
      </w:r>
      <w:proofErr w:type="spellEnd"/>
      <w:r w:rsidRPr="003107AB">
        <w:rPr>
          <w:color w:val="17365D" w:themeColor="text2" w:themeShade="BF"/>
          <w:sz w:val="22"/>
          <w:szCs w:val="28"/>
        </w:rPr>
        <w:t xml:space="preserve"> d’une application web permettant de faire le CRUD des livres</w:t>
      </w:r>
      <w:r w:rsidR="00B36E72">
        <w:rPr>
          <w:color w:val="17365D" w:themeColor="text2" w:themeShade="BF"/>
          <w:sz w:val="22"/>
          <w:szCs w:val="28"/>
        </w:rPr>
        <w:t>, une interface où on peut voir un livre et mettre une appréciation ainsi qu’un commentaire, puis la possibilité de visualiser le profil d’un utilisateur.</w:t>
      </w:r>
    </w:p>
    <w:p w14:paraId="64C82C06" w14:textId="77777777" w:rsidR="0015167D" w:rsidRPr="00F664DF" w:rsidRDefault="0015167D" w:rsidP="0015167D">
      <w:pPr>
        <w:pStyle w:val="Retraitcorpsdetexte"/>
      </w:pPr>
    </w:p>
    <w:p w14:paraId="6E4DDEC8" w14:textId="77777777" w:rsidR="00753A51" w:rsidRDefault="00902523" w:rsidP="003107AB">
      <w:pPr>
        <w:pStyle w:val="Titre2"/>
      </w:pPr>
      <w:bookmarkStart w:id="8" w:name="_Toc192605896"/>
      <w:bookmarkStart w:id="9" w:name="_Toc199317123"/>
      <w:r>
        <w:t>Matériel et logiciels à disposition</w:t>
      </w:r>
      <w:bookmarkEnd w:id="8"/>
      <w:bookmarkEnd w:id="9"/>
    </w:p>
    <w:p w14:paraId="3C68A17B" w14:textId="77777777" w:rsidR="0015167D" w:rsidRPr="0015167D" w:rsidRDefault="0015167D" w:rsidP="0015167D">
      <w:pPr>
        <w:pStyle w:val="Retraitcorpsdetexte"/>
      </w:pPr>
    </w:p>
    <w:p w14:paraId="1507CB38" w14:textId="50630594" w:rsidR="0015167D" w:rsidRPr="003107AB" w:rsidRDefault="00957183" w:rsidP="00D93A95">
      <w:pPr>
        <w:pStyle w:val="Informations"/>
        <w:numPr>
          <w:ilvl w:val="0"/>
          <w:numId w:val="7"/>
        </w:numPr>
        <w:rPr>
          <w:color w:val="17365D" w:themeColor="text2" w:themeShade="BF"/>
          <w:sz w:val="22"/>
          <w:szCs w:val="28"/>
        </w:rPr>
      </w:pPr>
      <w:r w:rsidRPr="003107AB">
        <w:rPr>
          <w:color w:val="17365D" w:themeColor="text2" w:themeShade="BF"/>
          <w:sz w:val="22"/>
          <w:szCs w:val="28"/>
        </w:rPr>
        <w:t>1x PC ETML</w:t>
      </w:r>
    </w:p>
    <w:p w14:paraId="2017C44C" w14:textId="596E83D0" w:rsidR="00957183" w:rsidRPr="003107AB" w:rsidRDefault="00003874" w:rsidP="00D93A95">
      <w:pPr>
        <w:pStyle w:val="Informations"/>
        <w:numPr>
          <w:ilvl w:val="0"/>
          <w:numId w:val="7"/>
        </w:numPr>
        <w:rPr>
          <w:color w:val="17365D" w:themeColor="text2" w:themeShade="BF"/>
          <w:sz w:val="22"/>
          <w:szCs w:val="28"/>
        </w:rPr>
      </w:pPr>
      <w:r w:rsidRPr="003107AB">
        <w:rPr>
          <w:color w:val="17365D" w:themeColor="text2" w:themeShade="BF"/>
          <w:sz w:val="22"/>
          <w:szCs w:val="28"/>
        </w:rPr>
        <w:t>GitHub</w:t>
      </w:r>
    </w:p>
    <w:p w14:paraId="46BA996B" w14:textId="09C31791" w:rsidR="00957183" w:rsidRPr="003107AB" w:rsidRDefault="00957183" w:rsidP="00D93A95">
      <w:pPr>
        <w:pStyle w:val="Informations"/>
        <w:numPr>
          <w:ilvl w:val="0"/>
          <w:numId w:val="7"/>
        </w:numPr>
        <w:rPr>
          <w:color w:val="17365D" w:themeColor="text2" w:themeShade="BF"/>
          <w:sz w:val="22"/>
          <w:szCs w:val="28"/>
        </w:rPr>
      </w:pPr>
      <w:r w:rsidRPr="003107AB">
        <w:rPr>
          <w:color w:val="17365D" w:themeColor="text2" w:themeShade="BF"/>
          <w:sz w:val="22"/>
          <w:szCs w:val="28"/>
        </w:rPr>
        <w:t>VS Code</w:t>
      </w:r>
    </w:p>
    <w:p w14:paraId="7072136C" w14:textId="6C35C9A8" w:rsidR="00957183" w:rsidRPr="003107AB" w:rsidRDefault="00957183" w:rsidP="00D93A95">
      <w:pPr>
        <w:pStyle w:val="Informations"/>
        <w:numPr>
          <w:ilvl w:val="0"/>
          <w:numId w:val="7"/>
        </w:numPr>
        <w:rPr>
          <w:color w:val="17365D" w:themeColor="text2" w:themeShade="BF"/>
          <w:sz w:val="22"/>
          <w:szCs w:val="28"/>
        </w:rPr>
      </w:pPr>
      <w:r w:rsidRPr="003107AB">
        <w:rPr>
          <w:color w:val="17365D" w:themeColor="text2" w:themeShade="BF"/>
          <w:sz w:val="22"/>
          <w:szCs w:val="28"/>
        </w:rPr>
        <w:t>MS Teams</w:t>
      </w:r>
    </w:p>
    <w:p w14:paraId="55FABBD3" w14:textId="44131C22" w:rsidR="00957183" w:rsidRPr="003107AB" w:rsidRDefault="00957183" w:rsidP="00D93A95">
      <w:pPr>
        <w:pStyle w:val="Informations"/>
        <w:numPr>
          <w:ilvl w:val="0"/>
          <w:numId w:val="7"/>
        </w:numPr>
        <w:rPr>
          <w:color w:val="17365D" w:themeColor="text2" w:themeShade="BF"/>
          <w:sz w:val="22"/>
          <w:szCs w:val="28"/>
        </w:rPr>
      </w:pPr>
      <w:r w:rsidRPr="003107AB">
        <w:rPr>
          <w:color w:val="17365D" w:themeColor="text2" w:themeShade="BF"/>
          <w:sz w:val="22"/>
          <w:szCs w:val="28"/>
        </w:rPr>
        <w:t>Internet</w:t>
      </w:r>
    </w:p>
    <w:p w14:paraId="670BED85" w14:textId="77777777" w:rsidR="00F664DF" w:rsidRPr="00F664DF" w:rsidRDefault="00F664DF" w:rsidP="00F664DF">
      <w:pPr>
        <w:pStyle w:val="Retraitcorpsdetexte"/>
      </w:pPr>
    </w:p>
    <w:p w14:paraId="4FA400C6" w14:textId="77777777" w:rsidR="00753A51" w:rsidRDefault="00753A51" w:rsidP="003107AB">
      <w:pPr>
        <w:pStyle w:val="Titre2"/>
      </w:pPr>
      <w:bookmarkStart w:id="10" w:name="_Toc192605897"/>
      <w:bookmarkStart w:id="11" w:name="_Toc199317124"/>
      <w:r>
        <w:t>P</w:t>
      </w:r>
      <w:r w:rsidR="00902523">
        <w:t>rérequis</w:t>
      </w:r>
      <w:bookmarkEnd w:id="10"/>
      <w:bookmarkEnd w:id="11"/>
    </w:p>
    <w:p w14:paraId="61BE96A0" w14:textId="77777777" w:rsidR="0015167D" w:rsidRPr="006F40EC" w:rsidRDefault="0015167D" w:rsidP="0015167D">
      <w:pPr>
        <w:pStyle w:val="Retraitcorpsdetexte"/>
        <w:rPr>
          <w:color w:val="17365D" w:themeColor="text2" w:themeShade="BF"/>
          <w:sz w:val="22"/>
          <w:szCs w:val="22"/>
        </w:rPr>
      </w:pPr>
    </w:p>
    <w:p w14:paraId="1BDA43C8" w14:textId="638FC6C6" w:rsidR="00B4536E" w:rsidRPr="00B4536E" w:rsidRDefault="00957183" w:rsidP="00B4536E">
      <w:pPr>
        <w:pStyle w:val="Informations"/>
        <w:numPr>
          <w:ilvl w:val="0"/>
          <w:numId w:val="6"/>
        </w:numPr>
        <w:rPr>
          <w:color w:val="17365D" w:themeColor="text2" w:themeShade="BF"/>
          <w:sz w:val="22"/>
          <w:szCs w:val="28"/>
        </w:rPr>
      </w:pPr>
      <w:r w:rsidRPr="003107AB">
        <w:rPr>
          <w:color w:val="17365D" w:themeColor="text2" w:themeShade="BF"/>
          <w:sz w:val="22"/>
          <w:szCs w:val="28"/>
        </w:rPr>
        <w:t>Connaissances de base en C29</w:t>
      </w:r>
      <w:r w:rsidR="00B4536E">
        <w:rPr>
          <w:color w:val="17365D" w:themeColor="text2" w:themeShade="BF"/>
          <w:sz w:val="22"/>
          <w:szCs w:val="28"/>
        </w:rPr>
        <w:t>4</w:t>
      </w:r>
    </w:p>
    <w:p w14:paraId="1F6704EF" w14:textId="097FECE3" w:rsidR="00B4536E" w:rsidRPr="003107AB" w:rsidRDefault="00B4536E" w:rsidP="00B4536E">
      <w:pPr>
        <w:pStyle w:val="Informations"/>
        <w:numPr>
          <w:ilvl w:val="0"/>
          <w:numId w:val="6"/>
        </w:numPr>
        <w:rPr>
          <w:color w:val="17365D" w:themeColor="text2" w:themeShade="BF"/>
          <w:sz w:val="22"/>
          <w:szCs w:val="28"/>
        </w:rPr>
      </w:pPr>
      <w:r w:rsidRPr="003107AB">
        <w:rPr>
          <w:color w:val="17365D" w:themeColor="text2" w:themeShade="BF"/>
          <w:sz w:val="22"/>
          <w:szCs w:val="28"/>
        </w:rPr>
        <w:t>Connaissances de base en C29</w:t>
      </w:r>
      <w:r>
        <w:rPr>
          <w:color w:val="17365D" w:themeColor="text2" w:themeShade="BF"/>
          <w:sz w:val="22"/>
          <w:szCs w:val="28"/>
        </w:rPr>
        <w:t>5</w:t>
      </w:r>
    </w:p>
    <w:p w14:paraId="30E71B2B" w14:textId="49C4BED8" w:rsidR="00957183" w:rsidRPr="003107AB" w:rsidRDefault="00957183" w:rsidP="00D93A95">
      <w:pPr>
        <w:pStyle w:val="Informations"/>
        <w:numPr>
          <w:ilvl w:val="0"/>
          <w:numId w:val="6"/>
        </w:numPr>
        <w:rPr>
          <w:sz w:val="20"/>
          <w:szCs w:val="24"/>
        </w:rPr>
      </w:pPr>
      <w:r w:rsidRPr="003107AB">
        <w:rPr>
          <w:color w:val="17365D" w:themeColor="text2" w:themeShade="BF"/>
          <w:sz w:val="22"/>
          <w:szCs w:val="28"/>
        </w:rPr>
        <w:t>Connaissances de base en I293</w:t>
      </w:r>
    </w:p>
    <w:p w14:paraId="30602337" w14:textId="54AC2D4D" w:rsidR="00957183" w:rsidRDefault="00957183" w:rsidP="00957183">
      <w:pPr>
        <w:pStyle w:val="Informations"/>
        <w:ind w:left="1778"/>
      </w:pPr>
    </w:p>
    <w:p w14:paraId="648FAE9C" w14:textId="77777777" w:rsidR="0015167D" w:rsidRPr="00F664DF" w:rsidRDefault="0015167D" w:rsidP="00F664DF">
      <w:pPr>
        <w:pStyle w:val="Retraitcorpsdetexte3"/>
      </w:pPr>
    </w:p>
    <w:p w14:paraId="772A7EF8" w14:textId="77777777" w:rsidR="00753A51" w:rsidRDefault="00902523" w:rsidP="003107AB">
      <w:pPr>
        <w:pStyle w:val="Titre2"/>
      </w:pPr>
      <w:bookmarkStart w:id="12" w:name="_Toc192605898"/>
      <w:bookmarkStart w:id="13" w:name="_Toc199317125"/>
      <w:r>
        <w:t>Les points suivants seront évalués</w:t>
      </w:r>
      <w:bookmarkEnd w:id="12"/>
      <w:bookmarkEnd w:id="13"/>
    </w:p>
    <w:p w14:paraId="5F0A6FB3" w14:textId="1202770F" w:rsidR="00F664DF" w:rsidRPr="00056E14" w:rsidRDefault="00F664DF" w:rsidP="00056E14">
      <w:pPr>
        <w:pStyle w:val="Retraitcorpsdetexte"/>
        <w:numPr>
          <w:ilvl w:val="0"/>
          <w:numId w:val="5"/>
        </w:numPr>
        <w:rPr>
          <w:color w:val="17365D" w:themeColor="text2" w:themeShade="BF"/>
          <w:sz w:val="22"/>
          <w:szCs w:val="22"/>
        </w:rPr>
      </w:pPr>
      <w:r w:rsidRPr="003107AB">
        <w:rPr>
          <w:color w:val="17365D" w:themeColor="text2" w:themeShade="BF"/>
          <w:sz w:val="22"/>
          <w:szCs w:val="22"/>
        </w:rPr>
        <w:t>Le rapport</w:t>
      </w:r>
    </w:p>
    <w:p w14:paraId="2E6C1D2A" w14:textId="77777777" w:rsidR="00F664DF" w:rsidRPr="003107AB" w:rsidRDefault="00F664DF" w:rsidP="00D93A95">
      <w:pPr>
        <w:pStyle w:val="Retraitcorpsdetexte"/>
        <w:numPr>
          <w:ilvl w:val="0"/>
          <w:numId w:val="5"/>
        </w:numPr>
        <w:rPr>
          <w:color w:val="17365D" w:themeColor="text2" w:themeShade="BF"/>
          <w:sz w:val="22"/>
          <w:szCs w:val="22"/>
        </w:rPr>
      </w:pPr>
      <w:r w:rsidRPr="003107AB">
        <w:rPr>
          <w:color w:val="17365D" w:themeColor="text2" w:themeShade="BF"/>
          <w:sz w:val="22"/>
          <w:szCs w:val="22"/>
        </w:rPr>
        <w:t>Le journal de travail</w:t>
      </w:r>
    </w:p>
    <w:p w14:paraId="2A746935" w14:textId="02A657FB" w:rsidR="008D0DB3" w:rsidRPr="00252BE3" w:rsidRDefault="00F664DF" w:rsidP="00252BE3">
      <w:pPr>
        <w:pStyle w:val="Retraitcorpsdetexte"/>
        <w:numPr>
          <w:ilvl w:val="0"/>
          <w:numId w:val="5"/>
        </w:numPr>
        <w:rPr>
          <w:color w:val="17365D" w:themeColor="text2" w:themeShade="BF"/>
          <w:sz w:val="22"/>
          <w:szCs w:val="22"/>
        </w:rPr>
      </w:pPr>
      <w:r w:rsidRPr="003107AB">
        <w:rPr>
          <w:color w:val="17365D" w:themeColor="text2" w:themeShade="BF"/>
          <w:sz w:val="22"/>
          <w:szCs w:val="22"/>
        </w:rPr>
        <w:t>Le</w:t>
      </w:r>
      <w:r w:rsidR="00A706B7" w:rsidRPr="003107AB">
        <w:rPr>
          <w:color w:val="17365D" w:themeColor="text2" w:themeShade="BF"/>
          <w:sz w:val="22"/>
          <w:szCs w:val="22"/>
        </w:rPr>
        <w:t xml:space="preserve"> code</w:t>
      </w:r>
    </w:p>
    <w:p w14:paraId="376264B2" w14:textId="77777777" w:rsidR="008D0DB3" w:rsidRPr="00F664DF" w:rsidRDefault="008D0DB3" w:rsidP="008D0DB3">
      <w:pPr>
        <w:pStyle w:val="Retraitcorpsdetexte"/>
      </w:pPr>
    </w:p>
    <w:p w14:paraId="374C4A69" w14:textId="77777777" w:rsidR="007F30AE" w:rsidRPr="007F30AE" w:rsidRDefault="007F30AE" w:rsidP="003107AB">
      <w:pPr>
        <w:pStyle w:val="Titre1"/>
      </w:pPr>
      <w:bookmarkStart w:id="14" w:name="_Toc532179957"/>
      <w:bookmarkStart w:id="15" w:name="_Toc165969641"/>
      <w:bookmarkStart w:id="16" w:name="_Toc192605899"/>
      <w:bookmarkStart w:id="17" w:name="_Toc199317126"/>
      <w:bookmarkEnd w:id="4"/>
      <w:bookmarkEnd w:id="5"/>
      <w:r w:rsidRPr="007F30AE">
        <w:t>Analyse</w:t>
      </w:r>
      <w:bookmarkEnd w:id="14"/>
      <w:bookmarkEnd w:id="15"/>
      <w:bookmarkEnd w:id="16"/>
      <w:bookmarkEnd w:id="17"/>
    </w:p>
    <w:p w14:paraId="04CF73F1" w14:textId="6C5A311D" w:rsidR="007F30AE" w:rsidRPr="003107AB" w:rsidRDefault="00095D2D" w:rsidP="003107AB">
      <w:pPr>
        <w:pStyle w:val="Titre2"/>
      </w:pPr>
      <w:bookmarkStart w:id="18" w:name="_Toc192605900"/>
      <w:bookmarkStart w:id="19" w:name="_Toc199317127"/>
      <w:r w:rsidRPr="003107AB">
        <w:t>Planification des tâches</w:t>
      </w:r>
      <w:bookmarkEnd w:id="18"/>
      <w:bookmarkEnd w:id="19"/>
    </w:p>
    <w:p w14:paraId="3989AC2B" w14:textId="77777777" w:rsidR="00095D2D" w:rsidRDefault="00095D2D" w:rsidP="00095D2D">
      <w:pPr>
        <w:pStyle w:val="Retraitcorpsdetexte"/>
      </w:pPr>
    </w:p>
    <w:p w14:paraId="73C6E67E" w14:textId="5613990F" w:rsidR="00095D2D" w:rsidRPr="003107AB" w:rsidRDefault="00095D2D" w:rsidP="00095D2D">
      <w:pPr>
        <w:pStyle w:val="Retraitcorpsdetexte"/>
        <w:rPr>
          <w:color w:val="17365D" w:themeColor="text2" w:themeShade="BF"/>
          <w:sz w:val="22"/>
          <w:szCs w:val="22"/>
        </w:rPr>
      </w:pPr>
      <w:r w:rsidRPr="003107AB">
        <w:rPr>
          <w:color w:val="17365D" w:themeColor="text2" w:themeShade="BF"/>
          <w:sz w:val="22"/>
          <w:szCs w:val="22"/>
        </w:rPr>
        <w:t xml:space="preserve">Consultez notre GitHub </w:t>
      </w:r>
      <w:proofErr w:type="spellStart"/>
      <w:r w:rsidRPr="003107AB">
        <w:rPr>
          <w:color w:val="17365D" w:themeColor="text2" w:themeShade="BF"/>
          <w:sz w:val="22"/>
          <w:szCs w:val="22"/>
        </w:rPr>
        <w:t>Projects</w:t>
      </w:r>
      <w:proofErr w:type="spellEnd"/>
    </w:p>
    <w:p w14:paraId="2609EF70" w14:textId="2D9BC546" w:rsidR="007F30AE" w:rsidRPr="005863A7" w:rsidRDefault="00095D2D" w:rsidP="005863A7">
      <w:pPr>
        <w:pStyle w:val="Retraitcorpsdetexte"/>
        <w:rPr>
          <w:color w:val="17365D" w:themeColor="text2" w:themeShade="BF"/>
          <w:sz w:val="22"/>
          <w:szCs w:val="22"/>
        </w:rPr>
      </w:pPr>
      <w:r w:rsidRPr="003107AB">
        <w:rPr>
          <w:color w:val="17365D" w:themeColor="text2" w:themeShade="BF"/>
          <w:sz w:val="22"/>
          <w:szCs w:val="22"/>
        </w:rPr>
        <w:t xml:space="preserve">Lien : </w:t>
      </w:r>
      <w:hyperlink r:id="rId12" w:history="1">
        <w:r w:rsidRPr="003107AB">
          <w:rPr>
            <w:rStyle w:val="Lienhypertexte"/>
            <w:sz w:val="22"/>
            <w:szCs w:val="22"/>
            <w14:textFill>
              <w14:solidFill>
                <w14:srgbClr w14:val="0000FF">
                  <w14:lumMod w14:val="75000"/>
                </w14:srgbClr>
              </w14:solidFill>
            </w14:textFill>
          </w:rPr>
          <w:t>https://github.com/users/po77qxd/projects/1/views/1</w:t>
        </w:r>
      </w:hyperlink>
      <w:r w:rsidRPr="003107AB">
        <w:rPr>
          <w:color w:val="17365D" w:themeColor="text2" w:themeShade="BF"/>
          <w:sz w:val="22"/>
          <w:szCs w:val="22"/>
        </w:rPr>
        <w:t xml:space="preserve"> </w:t>
      </w:r>
    </w:p>
    <w:p w14:paraId="65FD1184" w14:textId="41A29CD3" w:rsidR="00DF447D" w:rsidRPr="00CE4ED2" w:rsidRDefault="00DF447D" w:rsidP="00007581">
      <w:pPr>
        <w:pStyle w:val="Retraitcorpsdetexte"/>
        <w:ind w:left="0"/>
        <w:rPr>
          <w:color w:val="17365D" w:themeColor="text2" w:themeShade="BF"/>
        </w:rPr>
      </w:pPr>
    </w:p>
    <w:p w14:paraId="063EA45F" w14:textId="05BCEB8A" w:rsidR="004206A2" w:rsidRDefault="009901E6" w:rsidP="003107AB">
      <w:pPr>
        <w:pStyle w:val="Titre2"/>
      </w:pPr>
      <w:bookmarkStart w:id="20" w:name="_Toc192605902"/>
      <w:bookmarkStart w:id="21" w:name="_Toc199317128"/>
      <w:r>
        <w:t>MCD/MLD</w:t>
      </w:r>
      <w:bookmarkEnd w:id="20"/>
      <w:bookmarkEnd w:id="21"/>
    </w:p>
    <w:p w14:paraId="257504F2" w14:textId="4A3C2EE2" w:rsidR="36DAE3C3" w:rsidRDefault="36DAE3C3" w:rsidP="36DAE3C3">
      <w:pPr>
        <w:pStyle w:val="Retraitcorpsdetexte"/>
      </w:pPr>
    </w:p>
    <w:p w14:paraId="237136B5" w14:textId="3D66EF3C" w:rsidR="44863778" w:rsidRDefault="44863778">
      <w:r>
        <w:rPr>
          <w:noProof/>
        </w:rPr>
        <w:lastRenderedPageBreak/>
        <w:drawing>
          <wp:inline distT="0" distB="0" distL="0" distR="0" wp14:anchorId="65D100C9" wp14:editId="4DC235F0">
            <wp:extent cx="5762626" cy="2438400"/>
            <wp:effectExtent l="9525" t="9525" r="9525" b="9525"/>
            <wp:docPr id="730399257" name="Image 730399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303992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2626" cy="2438400"/>
                    </a:xfrm>
                    <a:prstGeom prst="rect">
                      <a:avLst/>
                    </a:prstGeom>
                    <a:ln w="9525">
                      <a:solidFill>
                        <a:schemeClr val="bg1">
                          <a:lumMod val="50000"/>
                        </a:schemeClr>
                      </a:solidFill>
                      <a:prstDash val="solid"/>
                    </a:ln>
                  </pic:spPr>
                </pic:pic>
              </a:graphicData>
            </a:graphic>
          </wp:inline>
        </w:drawing>
      </w:r>
    </w:p>
    <w:p w14:paraId="19FD79E9" w14:textId="082CB604" w:rsidR="36DAE3C3" w:rsidRDefault="36DAE3C3"/>
    <w:p w14:paraId="55973079" w14:textId="1042C741" w:rsidR="3735D571" w:rsidRDefault="44863778" w:rsidP="36DAE3C3">
      <w:r>
        <w:rPr>
          <w:noProof/>
        </w:rPr>
        <w:drawing>
          <wp:inline distT="0" distB="0" distL="0" distR="0" wp14:anchorId="1260067C" wp14:editId="0F871F23">
            <wp:extent cx="5762626" cy="2438400"/>
            <wp:effectExtent l="9525" t="9525" r="9525" b="9525"/>
            <wp:docPr id="1507435334" name="Image 1507435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074353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2626" cy="2438400"/>
                    </a:xfrm>
                    <a:prstGeom prst="rect">
                      <a:avLst/>
                    </a:prstGeom>
                    <a:ln w="9525">
                      <a:solidFill>
                        <a:schemeClr val="bg1">
                          <a:lumMod val="50000"/>
                        </a:schemeClr>
                      </a:solidFill>
                      <a:prstDash val="solid"/>
                    </a:ln>
                  </pic:spPr>
                </pic:pic>
              </a:graphicData>
            </a:graphic>
          </wp:inline>
        </w:drawing>
      </w:r>
    </w:p>
    <w:p w14:paraId="6F7D921D" w14:textId="109B47BB" w:rsidR="36DAE3C3" w:rsidRDefault="36DAE3C3" w:rsidP="36DAE3C3">
      <w:pPr>
        <w:rPr>
          <w:b/>
          <w:bCs/>
          <w:color w:val="548DD4" w:themeColor="text2" w:themeTint="99"/>
          <w:sz w:val="24"/>
          <w:szCs w:val="24"/>
        </w:rPr>
      </w:pPr>
    </w:p>
    <w:p w14:paraId="0720822E" w14:textId="32787134" w:rsidR="36DAE3C3" w:rsidRDefault="36DAE3C3" w:rsidP="36DAE3C3">
      <w:pPr>
        <w:rPr>
          <w:color w:val="548DD4" w:themeColor="text2" w:themeTint="99"/>
        </w:rPr>
      </w:pPr>
    </w:p>
    <w:p w14:paraId="129762C3" w14:textId="24943E46" w:rsidR="3735D571" w:rsidRPr="002D2345" w:rsidRDefault="3735D571" w:rsidP="36DAE3C3">
      <w:pPr>
        <w:rPr>
          <w:color w:val="17365D" w:themeColor="text2" w:themeShade="BF"/>
          <w:u w:val="single"/>
        </w:rPr>
      </w:pPr>
      <w:proofErr w:type="spellStart"/>
      <w:r w:rsidRPr="002D2345">
        <w:rPr>
          <w:b/>
          <w:color w:val="17365D" w:themeColor="text2" w:themeShade="BF"/>
          <w:u w:val="single"/>
        </w:rPr>
        <w:t>T_auteur</w:t>
      </w:r>
      <w:proofErr w:type="spellEnd"/>
      <w:r w:rsidRPr="002D2345">
        <w:rPr>
          <w:color w:val="17365D" w:themeColor="text2" w:themeShade="BF"/>
          <w:u w:val="single"/>
        </w:rPr>
        <w:t xml:space="preserve"> : </w:t>
      </w:r>
    </w:p>
    <w:p w14:paraId="6A85C8F7" w14:textId="6665A56E" w:rsidR="36DAE3C3" w:rsidRPr="002D2345" w:rsidRDefault="36DAE3C3">
      <w:pPr>
        <w:rPr>
          <w:color w:val="17365D" w:themeColor="text2" w:themeShade="BF"/>
        </w:rPr>
      </w:pPr>
    </w:p>
    <w:p w14:paraId="674DE116" w14:textId="2C53FB24" w:rsidR="3735D571" w:rsidRPr="002D2345" w:rsidRDefault="3735D571">
      <w:pPr>
        <w:rPr>
          <w:color w:val="17365D" w:themeColor="text2" w:themeShade="BF"/>
        </w:rPr>
      </w:pPr>
      <w:proofErr w:type="spellStart"/>
      <w:r w:rsidRPr="002D2345">
        <w:rPr>
          <w:b/>
          <w:color w:val="17365D" w:themeColor="text2" w:themeShade="BF"/>
        </w:rPr>
        <w:t>Auteur_id</w:t>
      </w:r>
      <w:proofErr w:type="spellEnd"/>
      <w:r w:rsidRPr="002D2345">
        <w:rPr>
          <w:color w:val="17365D" w:themeColor="text2" w:themeShade="BF"/>
        </w:rPr>
        <w:t xml:space="preserve"> : ID de l’auteur</w:t>
      </w:r>
    </w:p>
    <w:p w14:paraId="1F3F4406" w14:textId="0EF24CDA" w:rsidR="3735D571" w:rsidRPr="002D2345" w:rsidRDefault="3735D571">
      <w:pPr>
        <w:rPr>
          <w:color w:val="17365D" w:themeColor="text2" w:themeShade="BF"/>
        </w:rPr>
      </w:pPr>
      <w:r w:rsidRPr="002D2345">
        <w:rPr>
          <w:b/>
          <w:color w:val="17365D" w:themeColor="text2" w:themeShade="BF"/>
        </w:rPr>
        <w:t>Nom</w:t>
      </w:r>
      <w:r w:rsidRPr="002D2345">
        <w:rPr>
          <w:color w:val="17365D" w:themeColor="text2" w:themeShade="BF"/>
        </w:rPr>
        <w:t xml:space="preserve"> : nom de l’auteur</w:t>
      </w:r>
    </w:p>
    <w:p w14:paraId="692059C9" w14:textId="1FCDBC25" w:rsidR="3735D571" w:rsidRPr="002D2345" w:rsidRDefault="3735D571">
      <w:pPr>
        <w:rPr>
          <w:color w:val="17365D" w:themeColor="text2" w:themeShade="BF"/>
        </w:rPr>
      </w:pPr>
      <w:r w:rsidRPr="002D2345">
        <w:rPr>
          <w:b/>
          <w:color w:val="17365D" w:themeColor="text2" w:themeShade="BF"/>
        </w:rPr>
        <w:t>Prénom</w:t>
      </w:r>
      <w:r w:rsidRPr="002D2345">
        <w:rPr>
          <w:color w:val="17365D" w:themeColor="text2" w:themeShade="BF"/>
        </w:rPr>
        <w:t xml:space="preserve"> : prénom de l’auteur</w:t>
      </w:r>
    </w:p>
    <w:p w14:paraId="375F19C9" w14:textId="270EFD2C" w:rsidR="36DAE3C3" w:rsidRPr="002D2345" w:rsidRDefault="36DAE3C3">
      <w:pPr>
        <w:rPr>
          <w:color w:val="17365D" w:themeColor="text2" w:themeShade="BF"/>
        </w:rPr>
      </w:pPr>
    </w:p>
    <w:p w14:paraId="0F75CB35" w14:textId="18DD6046" w:rsidR="3735D571" w:rsidRPr="002D2345" w:rsidRDefault="3735D571">
      <w:pPr>
        <w:rPr>
          <w:color w:val="17365D" w:themeColor="text2" w:themeShade="BF"/>
        </w:rPr>
      </w:pPr>
      <w:proofErr w:type="spellStart"/>
      <w:r w:rsidRPr="002D2345">
        <w:rPr>
          <w:b/>
          <w:color w:val="17365D" w:themeColor="text2" w:themeShade="BF"/>
          <w:u w:val="single"/>
        </w:rPr>
        <w:t>T_categorie</w:t>
      </w:r>
      <w:proofErr w:type="spellEnd"/>
      <w:r w:rsidRPr="002D2345">
        <w:rPr>
          <w:b/>
          <w:color w:val="17365D" w:themeColor="text2" w:themeShade="BF"/>
          <w:u w:val="single"/>
        </w:rPr>
        <w:t xml:space="preserve"> :</w:t>
      </w:r>
      <w:r w:rsidRPr="002D2345">
        <w:rPr>
          <w:color w:val="17365D" w:themeColor="text2" w:themeShade="BF"/>
        </w:rPr>
        <w:t xml:space="preserve"> </w:t>
      </w:r>
    </w:p>
    <w:p w14:paraId="2F985017" w14:textId="006CD850" w:rsidR="36DAE3C3" w:rsidRPr="002D2345" w:rsidRDefault="36DAE3C3">
      <w:pPr>
        <w:rPr>
          <w:color w:val="17365D" w:themeColor="text2" w:themeShade="BF"/>
        </w:rPr>
      </w:pPr>
    </w:p>
    <w:p w14:paraId="660FF7B4" w14:textId="2FA9A605" w:rsidR="3735D571" w:rsidRPr="002D2345" w:rsidRDefault="3735D571">
      <w:pPr>
        <w:rPr>
          <w:color w:val="17365D" w:themeColor="text2" w:themeShade="BF"/>
        </w:rPr>
      </w:pPr>
      <w:proofErr w:type="spellStart"/>
      <w:r w:rsidRPr="002D2345">
        <w:rPr>
          <w:b/>
          <w:color w:val="17365D" w:themeColor="text2" w:themeShade="BF"/>
        </w:rPr>
        <w:t>Categorie_id</w:t>
      </w:r>
      <w:proofErr w:type="spellEnd"/>
      <w:r w:rsidRPr="002D2345">
        <w:rPr>
          <w:b/>
          <w:color w:val="17365D" w:themeColor="text2" w:themeShade="BF"/>
        </w:rPr>
        <w:t xml:space="preserve"> </w:t>
      </w:r>
      <w:r w:rsidRPr="002D2345">
        <w:rPr>
          <w:color w:val="17365D" w:themeColor="text2" w:themeShade="BF"/>
        </w:rPr>
        <w:t>: ID de la catégorie</w:t>
      </w:r>
    </w:p>
    <w:p w14:paraId="6F95C51F" w14:textId="434010AC" w:rsidR="3735D571" w:rsidRPr="002D2345" w:rsidRDefault="3735D571">
      <w:pPr>
        <w:rPr>
          <w:color w:val="17365D" w:themeColor="text2" w:themeShade="BF"/>
        </w:rPr>
      </w:pPr>
      <w:r w:rsidRPr="002D2345">
        <w:rPr>
          <w:b/>
          <w:color w:val="17365D" w:themeColor="text2" w:themeShade="BF"/>
        </w:rPr>
        <w:t xml:space="preserve">Nom : </w:t>
      </w:r>
      <w:r w:rsidRPr="002D2345">
        <w:rPr>
          <w:color w:val="17365D" w:themeColor="text2" w:themeShade="BF"/>
        </w:rPr>
        <w:t>nom de la catégorie</w:t>
      </w:r>
    </w:p>
    <w:p w14:paraId="47B0B00D" w14:textId="3D267DBA" w:rsidR="36DAE3C3" w:rsidRPr="002D2345" w:rsidRDefault="36DAE3C3">
      <w:pPr>
        <w:rPr>
          <w:color w:val="17365D" w:themeColor="text2" w:themeShade="BF"/>
        </w:rPr>
      </w:pPr>
    </w:p>
    <w:p w14:paraId="7CAB35AE" w14:textId="4DD68246" w:rsidR="3735D571" w:rsidRPr="002D2345" w:rsidRDefault="3735D571">
      <w:pPr>
        <w:rPr>
          <w:b/>
          <w:color w:val="17365D" w:themeColor="text2" w:themeShade="BF"/>
          <w:u w:val="single"/>
        </w:rPr>
      </w:pPr>
      <w:proofErr w:type="spellStart"/>
      <w:r w:rsidRPr="002D2345">
        <w:rPr>
          <w:b/>
          <w:color w:val="17365D" w:themeColor="text2" w:themeShade="BF"/>
          <w:u w:val="single"/>
        </w:rPr>
        <w:t>T_editeur</w:t>
      </w:r>
      <w:proofErr w:type="spellEnd"/>
      <w:r w:rsidRPr="002D2345">
        <w:rPr>
          <w:b/>
          <w:color w:val="17365D" w:themeColor="text2" w:themeShade="BF"/>
          <w:u w:val="single"/>
        </w:rPr>
        <w:t xml:space="preserve"> : </w:t>
      </w:r>
    </w:p>
    <w:p w14:paraId="629F6601" w14:textId="009E7F2C" w:rsidR="36DAE3C3" w:rsidRPr="002D2345" w:rsidRDefault="36DAE3C3" w:rsidP="36DAE3C3">
      <w:pPr>
        <w:rPr>
          <w:b/>
          <w:color w:val="17365D" w:themeColor="text2" w:themeShade="BF"/>
        </w:rPr>
      </w:pPr>
    </w:p>
    <w:p w14:paraId="16B82E7D" w14:textId="309CA8FE" w:rsidR="3735D571" w:rsidRPr="002D2345" w:rsidRDefault="3735D571">
      <w:pPr>
        <w:rPr>
          <w:color w:val="17365D" w:themeColor="text2" w:themeShade="BF"/>
        </w:rPr>
      </w:pPr>
      <w:proofErr w:type="spellStart"/>
      <w:r w:rsidRPr="002D2345">
        <w:rPr>
          <w:b/>
          <w:color w:val="17365D" w:themeColor="text2" w:themeShade="BF"/>
        </w:rPr>
        <w:t>Editeur_id</w:t>
      </w:r>
      <w:proofErr w:type="spellEnd"/>
      <w:r w:rsidRPr="002D2345">
        <w:rPr>
          <w:b/>
          <w:color w:val="17365D" w:themeColor="text2" w:themeShade="BF"/>
        </w:rPr>
        <w:t xml:space="preserve"> : </w:t>
      </w:r>
      <w:r w:rsidRPr="002D2345">
        <w:rPr>
          <w:color w:val="17365D" w:themeColor="text2" w:themeShade="BF"/>
        </w:rPr>
        <w:t>ID de l’auteur</w:t>
      </w:r>
    </w:p>
    <w:p w14:paraId="474FA314" w14:textId="05AE6A4C" w:rsidR="3735D571" w:rsidRPr="002D2345" w:rsidRDefault="3735D571">
      <w:pPr>
        <w:rPr>
          <w:color w:val="17365D" w:themeColor="text2" w:themeShade="BF"/>
        </w:rPr>
      </w:pPr>
      <w:r w:rsidRPr="002D2345">
        <w:rPr>
          <w:b/>
          <w:color w:val="17365D" w:themeColor="text2" w:themeShade="BF"/>
        </w:rPr>
        <w:t xml:space="preserve">Nom : </w:t>
      </w:r>
      <w:r w:rsidRPr="002D2345">
        <w:rPr>
          <w:color w:val="17365D" w:themeColor="text2" w:themeShade="BF"/>
        </w:rPr>
        <w:t>nom de l’éditeur</w:t>
      </w:r>
    </w:p>
    <w:p w14:paraId="5C284E2E" w14:textId="0C8BE203" w:rsidR="36DAE3C3" w:rsidRPr="002D2345" w:rsidRDefault="36DAE3C3">
      <w:pPr>
        <w:rPr>
          <w:color w:val="17365D" w:themeColor="text2" w:themeShade="BF"/>
        </w:rPr>
      </w:pPr>
    </w:p>
    <w:p w14:paraId="01EF33AF" w14:textId="53BA0A48" w:rsidR="3735D571" w:rsidRPr="002D2345" w:rsidRDefault="3735D571" w:rsidP="36DAE3C3">
      <w:pPr>
        <w:rPr>
          <w:b/>
          <w:color w:val="17365D" w:themeColor="text2" w:themeShade="BF"/>
          <w:u w:val="single"/>
        </w:rPr>
      </w:pPr>
      <w:proofErr w:type="spellStart"/>
      <w:r w:rsidRPr="002D2345">
        <w:rPr>
          <w:b/>
          <w:color w:val="17365D" w:themeColor="text2" w:themeShade="BF"/>
          <w:u w:val="single"/>
        </w:rPr>
        <w:t>T_livre</w:t>
      </w:r>
      <w:proofErr w:type="spellEnd"/>
      <w:r w:rsidRPr="002D2345">
        <w:rPr>
          <w:b/>
          <w:color w:val="17365D" w:themeColor="text2" w:themeShade="BF"/>
          <w:u w:val="single"/>
        </w:rPr>
        <w:t xml:space="preserve"> : </w:t>
      </w:r>
    </w:p>
    <w:p w14:paraId="7A55E6AE" w14:textId="09A35374" w:rsidR="36DAE3C3" w:rsidRPr="002D2345" w:rsidRDefault="36DAE3C3" w:rsidP="36DAE3C3">
      <w:pPr>
        <w:rPr>
          <w:b/>
          <w:color w:val="17365D" w:themeColor="text2" w:themeShade="BF"/>
        </w:rPr>
      </w:pPr>
    </w:p>
    <w:p w14:paraId="43BED3A7" w14:textId="434659CA" w:rsidR="3735D571" w:rsidRPr="002D2345" w:rsidRDefault="3735D571" w:rsidP="36DAE3C3">
      <w:pPr>
        <w:rPr>
          <w:color w:val="17365D" w:themeColor="text2" w:themeShade="BF"/>
        </w:rPr>
      </w:pPr>
      <w:proofErr w:type="spellStart"/>
      <w:r w:rsidRPr="002D2345">
        <w:rPr>
          <w:b/>
          <w:color w:val="17365D" w:themeColor="text2" w:themeShade="BF"/>
        </w:rPr>
        <w:t>Livre_id</w:t>
      </w:r>
      <w:proofErr w:type="spellEnd"/>
      <w:r w:rsidRPr="002D2345">
        <w:rPr>
          <w:b/>
          <w:color w:val="17365D" w:themeColor="text2" w:themeShade="BF"/>
        </w:rPr>
        <w:t xml:space="preserve"> : </w:t>
      </w:r>
      <w:r w:rsidRPr="002D2345">
        <w:rPr>
          <w:color w:val="17365D" w:themeColor="text2" w:themeShade="BF"/>
        </w:rPr>
        <w:t>ID du livre</w:t>
      </w:r>
    </w:p>
    <w:p w14:paraId="0F46AD88" w14:textId="76AD79EC" w:rsidR="3735D571" w:rsidRPr="002D2345" w:rsidRDefault="3735D571">
      <w:pPr>
        <w:rPr>
          <w:color w:val="17365D" w:themeColor="text2" w:themeShade="BF"/>
        </w:rPr>
      </w:pPr>
      <w:r w:rsidRPr="002D2345">
        <w:rPr>
          <w:b/>
          <w:color w:val="17365D" w:themeColor="text2" w:themeShade="BF"/>
        </w:rPr>
        <w:t xml:space="preserve">Titre : </w:t>
      </w:r>
      <w:r w:rsidRPr="002D2345">
        <w:rPr>
          <w:color w:val="17365D" w:themeColor="text2" w:themeShade="BF"/>
        </w:rPr>
        <w:t>titre du livre</w:t>
      </w:r>
    </w:p>
    <w:p w14:paraId="41FF127F" w14:textId="23DDC09C" w:rsidR="3735D571" w:rsidRPr="002D2345" w:rsidRDefault="3735D571">
      <w:pPr>
        <w:rPr>
          <w:color w:val="17365D" w:themeColor="text2" w:themeShade="BF"/>
        </w:rPr>
      </w:pPr>
      <w:proofErr w:type="spellStart"/>
      <w:r w:rsidRPr="002D2345">
        <w:rPr>
          <w:b/>
          <w:color w:val="17365D" w:themeColor="text2" w:themeShade="BF"/>
        </w:rPr>
        <w:t>NbPages</w:t>
      </w:r>
      <w:proofErr w:type="spellEnd"/>
      <w:r w:rsidRPr="002D2345">
        <w:rPr>
          <w:b/>
          <w:color w:val="17365D" w:themeColor="text2" w:themeShade="BF"/>
        </w:rPr>
        <w:t xml:space="preserve"> : </w:t>
      </w:r>
      <w:r w:rsidRPr="002D2345">
        <w:rPr>
          <w:color w:val="17365D" w:themeColor="text2" w:themeShade="BF"/>
        </w:rPr>
        <w:t>nombre de pages du livre</w:t>
      </w:r>
    </w:p>
    <w:p w14:paraId="21CA653D" w14:textId="2C115768" w:rsidR="2DB42CBB" w:rsidRPr="002D2345" w:rsidRDefault="3735D571" w:rsidP="2DB42CBB">
      <w:pPr>
        <w:rPr>
          <w:color w:val="17365D" w:themeColor="text2" w:themeShade="BF"/>
        </w:rPr>
      </w:pPr>
      <w:r w:rsidRPr="002D2345">
        <w:rPr>
          <w:b/>
          <w:color w:val="17365D" w:themeColor="text2" w:themeShade="BF"/>
        </w:rPr>
        <w:t xml:space="preserve">Extrait : </w:t>
      </w:r>
      <w:r w:rsidRPr="002D2345">
        <w:rPr>
          <w:color w:val="17365D" w:themeColor="text2" w:themeShade="BF"/>
        </w:rPr>
        <w:t>un extrait du livre</w:t>
      </w:r>
    </w:p>
    <w:p w14:paraId="45A3058A" w14:textId="763A402E" w:rsidR="3735D571" w:rsidRPr="002D2345" w:rsidRDefault="3735D571" w:rsidP="00410940">
      <w:pPr>
        <w:jc w:val="both"/>
        <w:rPr>
          <w:color w:val="17365D" w:themeColor="text2" w:themeShade="BF"/>
        </w:rPr>
      </w:pPr>
      <w:r w:rsidRPr="002D2345">
        <w:rPr>
          <w:b/>
          <w:color w:val="17365D" w:themeColor="text2" w:themeShade="BF"/>
        </w:rPr>
        <w:lastRenderedPageBreak/>
        <w:t xml:space="preserve">Résumé : </w:t>
      </w:r>
      <w:r w:rsidRPr="002D2345">
        <w:rPr>
          <w:color w:val="17365D" w:themeColor="text2" w:themeShade="BF"/>
        </w:rPr>
        <w:t>un petit résumé du livre</w:t>
      </w:r>
    </w:p>
    <w:p w14:paraId="00160F29" w14:textId="0FCDF693" w:rsidR="3735D571" w:rsidRPr="002D2345" w:rsidRDefault="3735D571" w:rsidP="00410940">
      <w:pPr>
        <w:jc w:val="both"/>
        <w:rPr>
          <w:color w:val="17365D" w:themeColor="text2" w:themeShade="BF"/>
        </w:rPr>
      </w:pPr>
      <w:proofErr w:type="spellStart"/>
      <w:r w:rsidRPr="002D2345">
        <w:rPr>
          <w:b/>
          <w:color w:val="17365D" w:themeColor="text2" w:themeShade="BF"/>
        </w:rPr>
        <w:t>AnnéeEdition</w:t>
      </w:r>
      <w:proofErr w:type="spellEnd"/>
      <w:r w:rsidRPr="002D2345">
        <w:rPr>
          <w:b/>
          <w:color w:val="17365D" w:themeColor="text2" w:themeShade="BF"/>
        </w:rPr>
        <w:t xml:space="preserve"> </w:t>
      </w:r>
      <w:r w:rsidRPr="002D2345">
        <w:rPr>
          <w:color w:val="17365D" w:themeColor="text2" w:themeShade="BF"/>
        </w:rPr>
        <w:t>: l’année d’édition</w:t>
      </w:r>
    </w:p>
    <w:p w14:paraId="085EF541" w14:textId="27BE4675" w:rsidR="3735D571" w:rsidRPr="002D2345" w:rsidRDefault="3735D571" w:rsidP="00410940">
      <w:pPr>
        <w:jc w:val="both"/>
        <w:rPr>
          <w:color w:val="17365D" w:themeColor="text2" w:themeShade="BF"/>
        </w:rPr>
      </w:pPr>
      <w:r w:rsidRPr="002D2345">
        <w:rPr>
          <w:b/>
          <w:color w:val="17365D" w:themeColor="text2" w:themeShade="BF"/>
        </w:rPr>
        <w:t>_</w:t>
      </w:r>
      <w:proofErr w:type="spellStart"/>
      <w:r w:rsidRPr="002D2345">
        <w:rPr>
          <w:b/>
          <w:color w:val="17365D" w:themeColor="text2" w:themeShade="BF"/>
        </w:rPr>
        <w:t>imageCouverture</w:t>
      </w:r>
      <w:proofErr w:type="spellEnd"/>
      <w:r w:rsidRPr="002D2345">
        <w:rPr>
          <w:color w:val="17365D" w:themeColor="text2" w:themeShade="BF"/>
        </w:rPr>
        <w:t xml:space="preserve"> : Une image de couverture du livre</w:t>
      </w:r>
    </w:p>
    <w:p w14:paraId="789DB375" w14:textId="79F80E77" w:rsidR="3735D571" w:rsidRPr="002D2345" w:rsidRDefault="3735D571" w:rsidP="00410940">
      <w:pPr>
        <w:jc w:val="both"/>
        <w:rPr>
          <w:color w:val="17365D" w:themeColor="text2" w:themeShade="BF"/>
        </w:rPr>
      </w:pPr>
      <w:proofErr w:type="spellStart"/>
      <w:r w:rsidRPr="002D2345">
        <w:rPr>
          <w:b/>
          <w:color w:val="17365D" w:themeColor="text2" w:themeShade="BF"/>
        </w:rPr>
        <w:t>Editeur_fk</w:t>
      </w:r>
      <w:proofErr w:type="spellEnd"/>
      <w:r w:rsidRPr="002D2345">
        <w:rPr>
          <w:b/>
          <w:color w:val="17365D" w:themeColor="text2" w:themeShade="BF"/>
        </w:rPr>
        <w:t xml:space="preserve"> : </w:t>
      </w:r>
      <w:r w:rsidRPr="002D2345">
        <w:rPr>
          <w:color w:val="17365D" w:themeColor="text2" w:themeShade="BF"/>
        </w:rPr>
        <w:t>clé étrangère de l’</w:t>
      </w:r>
      <w:r w:rsidR="00D22E2D" w:rsidRPr="002D2345">
        <w:rPr>
          <w:color w:val="17365D" w:themeColor="text2" w:themeShade="BF"/>
        </w:rPr>
        <w:t>éditeur</w:t>
      </w:r>
    </w:p>
    <w:p w14:paraId="5FC74A70" w14:textId="0B69CD60" w:rsidR="3735D571" w:rsidRPr="002D2345" w:rsidRDefault="3735D571" w:rsidP="00410940">
      <w:pPr>
        <w:jc w:val="both"/>
        <w:rPr>
          <w:color w:val="17365D" w:themeColor="text2" w:themeShade="BF"/>
        </w:rPr>
      </w:pPr>
      <w:proofErr w:type="spellStart"/>
      <w:r w:rsidRPr="002D2345">
        <w:rPr>
          <w:b/>
          <w:color w:val="17365D" w:themeColor="text2" w:themeShade="BF"/>
        </w:rPr>
        <w:t>Catégorie_fk</w:t>
      </w:r>
      <w:proofErr w:type="spellEnd"/>
      <w:r w:rsidRPr="002D2345">
        <w:rPr>
          <w:color w:val="17365D" w:themeColor="text2" w:themeShade="BF"/>
        </w:rPr>
        <w:t xml:space="preserve"> : clé étrangère </w:t>
      </w:r>
      <w:r w:rsidR="009FC72A" w:rsidRPr="002D2345">
        <w:rPr>
          <w:color w:val="17365D" w:themeColor="text2" w:themeShade="BF"/>
        </w:rPr>
        <w:t>de la catégorie</w:t>
      </w:r>
    </w:p>
    <w:p w14:paraId="3F9B4825" w14:textId="114BAEAE" w:rsidR="009FC72A" w:rsidRPr="002D2345" w:rsidRDefault="009FC72A" w:rsidP="00410940">
      <w:pPr>
        <w:jc w:val="both"/>
        <w:rPr>
          <w:color w:val="17365D" w:themeColor="text2" w:themeShade="BF"/>
        </w:rPr>
      </w:pPr>
      <w:proofErr w:type="spellStart"/>
      <w:r w:rsidRPr="002D2345">
        <w:rPr>
          <w:b/>
          <w:color w:val="17365D" w:themeColor="text2" w:themeShade="BF"/>
        </w:rPr>
        <w:t>Auteur_fk</w:t>
      </w:r>
      <w:proofErr w:type="spellEnd"/>
      <w:r w:rsidRPr="002D2345">
        <w:rPr>
          <w:b/>
          <w:color w:val="17365D" w:themeColor="text2" w:themeShade="BF"/>
        </w:rPr>
        <w:t xml:space="preserve"> : </w:t>
      </w:r>
      <w:r w:rsidRPr="002D2345">
        <w:rPr>
          <w:color w:val="17365D" w:themeColor="text2" w:themeShade="BF"/>
        </w:rPr>
        <w:t>clé étrangère de l’auteur</w:t>
      </w:r>
    </w:p>
    <w:p w14:paraId="1E2FC456" w14:textId="6E0BE17B" w:rsidR="6DDD6DFE" w:rsidRPr="002D2345" w:rsidRDefault="6DDD6DFE" w:rsidP="00410940">
      <w:pPr>
        <w:jc w:val="both"/>
        <w:rPr>
          <w:color w:val="17365D" w:themeColor="text2" w:themeShade="BF"/>
        </w:rPr>
      </w:pPr>
    </w:p>
    <w:p w14:paraId="59EB9AD4" w14:textId="4E598D12" w:rsidR="36DAE3C3" w:rsidRPr="002D2345" w:rsidRDefault="009FC72A" w:rsidP="00410940">
      <w:pPr>
        <w:jc w:val="both"/>
        <w:rPr>
          <w:b/>
          <w:color w:val="17365D" w:themeColor="text2" w:themeShade="BF"/>
          <w:u w:val="single"/>
        </w:rPr>
      </w:pPr>
      <w:proofErr w:type="spellStart"/>
      <w:r w:rsidRPr="002D2345">
        <w:rPr>
          <w:b/>
          <w:color w:val="17365D" w:themeColor="text2" w:themeShade="BF"/>
          <w:u w:val="single"/>
        </w:rPr>
        <w:t>T_utilisateur</w:t>
      </w:r>
      <w:proofErr w:type="spellEnd"/>
      <w:r w:rsidRPr="002D2345">
        <w:rPr>
          <w:b/>
          <w:color w:val="17365D" w:themeColor="text2" w:themeShade="BF"/>
          <w:u w:val="single"/>
        </w:rPr>
        <w:t xml:space="preserve"> : </w:t>
      </w:r>
    </w:p>
    <w:p w14:paraId="7A0CCD94" w14:textId="4DEE2002" w:rsidR="57691844" w:rsidRPr="002D2345" w:rsidRDefault="57691844" w:rsidP="00410940">
      <w:pPr>
        <w:jc w:val="both"/>
        <w:rPr>
          <w:b/>
          <w:color w:val="17365D" w:themeColor="text2" w:themeShade="BF"/>
        </w:rPr>
      </w:pPr>
    </w:p>
    <w:p w14:paraId="5F4910F8" w14:textId="097D8582" w:rsidR="009FC72A" w:rsidRPr="002D2345" w:rsidRDefault="009FC72A" w:rsidP="00410940">
      <w:pPr>
        <w:jc w:val="both"/>
        <w:rPr>
          <w:color w:val="17365D" w:themeColor="text2" w:themeShade="BF"/>
        </w:rPr>
      </w:pPr>
      <w:proofErr w:type="spellStart"/>
      <w:r w:rsidRPr="002D2345">
        <w:rPr>
          <w:b/>
          <w:color w:val="17365D" w:themeColor="text2" w:themeShade="BF"/>
        </w:rPr>
        <w:t>User_id</w:t>
      </w:r>
      <w:proofErr w:type="spellEnd"/>
      <w:r w:rsidRPr="002D2345">
        <w:rPr>
          <w:b/>
          <w:color w:val="17365D" w:themeColor="text2" w:themeShade="BF"/>
        </w:rPr>
        <w:t xml:space="preserve"> : </w:t>
      </w:r>
      <w:r w:rsidRPr="002D2345">
        <w:rPr>
          <w:color w:val="17365D" w:themeColor="text2" w:themeShade="BF"/>
        </w:rPr>
        <w:t>Id de l’utilisateur</w:t>
      </w:r>
    </w:p>
    <w:p w14:paraId="098D706D" w14:textId="4926744E" w:rsidR="009FC72A" w:rsidRPr="002D2345" w:rsidRDefault="009FC72A" w:rsidP="00410940">
      <w:pPr>
        <w:jc w:val="both"/>
        <w:rPr>
          <w:color w:val="17365D" w:themeColor="text2" w:themeShade="BF"/>
        </w:rPr>
      </w:pPr>
      <w:proofErr w:type="spellStart"/>
      <w:r w:rsidRPr="002D2345">
        <w:rPr>
          <w:b/>
          <w:color w:val="17365D" w:themeColor="text2" w:themeShade="BF"/>
        </w:rPr>
        <w:t>Password</w:t>
      </w:r>
      <w:proofErr w:type="spellEnd"/>
      <w:r w:rsidRPr="002D2345">
        <w:rPr>
          <w:b/>
          <w:color w:val="17365D" w:themeColor="text2" w:themeShade="BF"/>
        </w:rPr>
        <w:t xml:space="preserve"> : </w:t>
      </w:r>
      <w:r w:rsidRPr="002D2345">
        <w:rPr>
          <w:color w:val="17365D" w:themeColor="text2" w:themeShade="BF"/>
        </w:rPr>
        <w:t>mot de passe de l’utilisateur</w:t>
      </w:r>
    </w:p>
    <w:p w14:paraId="53DBB339" w14:textId="4818DCD4" w:rsidR="009FC72A" w:rsidRPr="002D2345" w:rsidRDefault="009FC72A" w:rsidP="00410940">
      <w:pPr>
        <w:jc w:val="both"/>
        <w:rPr>
          <w:color w:val="17365D" w:themeColor="text2" w:themeShade="BF"/>
        </w:rPr>
      </w:pPr>
      <w:r w:rsidRPr="002D2345">
        <w:rPr>
          <w:b/>
          <w:color w:val="17365D" w:themeColor="text2" w:themeShade="BF"/>
        </w:rPr>
        <w:t xml:space="preserve">Pseudo : </w:t>
      </w:r>
      <w:r w:rsidRPr="002D2345">
        <w:rPr>
          <w:color w:val="17365D" w:themeColor="text2" w:themeShade="BF"/>
        </w:rPr>
        <w:t>Nom d’utilisateur</w:t>
      </w:r>
    </w:p>
    <w:p w14:paraId="417644CE" w14:textId="0BDE4F42" w:rsidR="009FC72A" w:rsidRPr="002D2345" w:rsidRDefault="009FC72A" w:rsidP="00410940">
      <w:pPr>
        <w:jc w:val="both"/>
        <w:rPr>
          <w:color w:val="17365D" w:themeColor="text2" w:themeShade="BF"/>
        </w:rPr>
      </w:pPr>
      <w:proofErr w:type="spellStart"/>
      <w:r w:rsidRPr="002D2345">
        <w:rPr>
          <w:b/>
          <w:color w:val="17365D" w:themeColor="text2" w:themeShade="BF"/>
        </w:rPr>
        <w:t>DateEntree</w:t>
      </w:r>
      <w:proofErr w:type="spellEnd"/>
      <w:r w:rsidRPr="002D2345">
        <w:rPr>
          <w:b/>
          <w:color w:val="17365D" w:themeColor="text2" w:themeShade="BF"/>
        </w:rPr>
        <w:t xml:space="preserve"> : </w:t>
      </w:r>
      <w:r w:rsidRPr="002D2345">
        <w:rPr>
          <w:color w:val="17365D" w:themeColor="text2" w:themeShade="BF"/>
        </w:rPr>
        <w:t>date de création de l’utilisateur</w:t>
      </w:r>
    </w:p>
    <w:p w14:paraId="6E521C55" w14:textId="0D61EB17" w:rsidR="009FC72A" w:rsidRPr="002D2345" w:rsidRDefault="009FC72A" w:rsidP="00410940">
      <w:pPr>
        <w:jc w:val="both"/>
        <w:rPr>
          <w:color w:val="17365D" w:themeColor="text2" w:themeShade="BF"/>
        </w:rPr>
      </w:pPr>
      <w:proofErr w:type="spellStart"/>
      <w:r w:rsidRPr="002D2345">
        <w:rPr>
          <w:b/>
          <w:color w:val="17365D" w:themeColor="text2" w:themeShade="BF"/>
        </w:rPr>
        <w:t>IsAdmin</w:t>
      </w:r>
      <w:proofErr w:type="spellEnd"/>
      <w:r w:rsidRPr="002D2345">
        <w:rPr>
          <w:b/>
          <w:color w:val="17365D" w:themeColor="text2" w:themeShade="BF"/>
        </w:rPr>
        <w:t xml:space="preserve"> : </w:t>
      </w:r>
      <w:r w:rsidRPr="002D2345">
        <w:rPr>
          <w:color w:val="17365D" w:themeColor="text2" w:themeShade="BF"/>
        </w:rPr>
        <w:t>rôle pour les utilisateurs pour savoir s’ils sont admin ou pas</w:t>
      </w:r>
    </w:p>
    <w:p w14:paraId="464856B5" w14:textId="43D9C7C8" w:rsidR="08C4DAD6" w:rsidRPr="002D2345" w:rsidRDefault="08C4DAD6" w:rsidP="00410940">
      <w:pPr>
        <w:jc w:val="both"/>
        <w:rPr>
          <w:color w:val="17365D" w:themeColor="text2" w:themeShade="BF"/>
        </w:rPr>
      </w:pPr>
    </w:p>
    <w:p w14:paraId="6EE2F962" w14:textId="07E9F925" w:rsidR="009FC72A" w:rsidRPr="002D2345" w:rsidRDefault="009FC72A" w:rsidP="00410940">
      <w:pPr>
        <w:jc w:val="both"/>
        <w:rPr>
          <w:b/>
          <w:color w:val="17365D" w:themeColor="text2" w:themeShade="BF"/>
          <w:u w:val="single"/>
        </w:rPr>
      </w:pPr>
      <w:proofErr w:type="spellStart"/>
      <w:r w:rsidRPr="002D2345">
        <w:rPr>
          <w:b/>
          <w:color w:val="17365D" w:themeColor="text2" w:themeShade="BF"/>
          <w:u w:val="single"/>
        </w:rPr>
        <w:t>T_donner</w:t>
      </w:r>
      <w:proofErr w:type="spellEnd"/>
      <w:r w:rsidRPr="002D2345">
        <w:rPr>
          <w:b/>
          <w:color w:val="17365D" w:themeColor="text2" w:themeShade="BF"/>
          <w:u w:val="single"/>
        </w:rPr>
        <w:t xml:space="preserve"> : </w:t>
      </w:r>
    </w:p>
    <w:p w14:paraId="3A8BEFD5" w14:textId="2AB78B2E" w:rsidR="08C4DAD6" w:rsidRPr="002D2345" w:rsidRDefault="08C4DAD6" w:rsidP="00410940">
      <w:pPr>
        <w:jc w:val="both"/>
        <w:rPr>
          <w:b/>
          <w:color w:val="17365D" w:themeColor="text2" w:themeShade="BF"/>
        </w:rPr>
      </w:pPr>
    </w:p>
    <w:p w14:paraId="53B1363B" w14:textId="129C730C" w:rsidR="08C4DAD6" w:rsidRPr="002D2345" w:rsidRDefault="009FC72A" w:rsidP="00410940">
      <w:pPr>
        <w:jc w:val="both"/>
        <w:rPr>
          <w:color w:val="17365D" w:themeColor="text2" w:themeShade="BF"/>
        </w:rPr>
      </w:pPr>
      <w:proofErr w:type="spellStart"/>
      <w:r w:rsidRPr="002D2345">
        <w:rPr>
          <w:b/>
          <w:color w:val="17365D" w:themeColor="text2" w:themeShade="BF"/>
        </w:rPr>
        <w:t>Livre_fk</w:t>
      </w:r>
      <w:proofErr w:type="spellEnd"/>
      <w:r w:rsidRPr="002D2345">
        <w:rPr>
          <w:b/>
          <w:color w:val="17365D" w:themeColor="text2" w:themeShade="BF"/>
        </w:rPr>
        <w:t xml:space="preserve"> : </w:t>
      </w:r>
      <w:r w:rsidRPr="002D2345">
        <w:rPr>
          <w:color w:val="17365D" w:themeColor="text2" w:themeShade="BF"/>
        </w:rPr>
        <w:t xml:space="preserve">ID et clé étrangère venant de la table </w:t>
      </w:r>
      <w:proofErr w:type="spellStart"/>
      <w:r w:rsidRPr="002D2345">
        <w:rPr>
          <w:color w:val="17365D" w:themeColor="text2" w:themeShade="BF"/>
        </w:rPr>
        <w:t>t_livre</w:t>
      </w:r>
      <w:proofErr w:type="spellEnd"/>
    </w:p>
    <w:p w14:paraId="69FE0FF1" w14:textId="320F9E7B" w:rsidR="009FC72A" w:rsidRPr="002D2345" w:rsidRDefault="009FC72A" w:rsidP="00410940">
      <w:pPr>
        <w:jc w:val="both"/>
        <w:rPr>
          <w:color w:val="17365D" w:themeColor="text2" w:themeShade="BF"/>
        </w:rPr>
      </w:pPr>
      <w:proofErr w:type="spellStart"/>
      <w:r w:rsidRPr="002D2345">
        <w:rPr>
          <w:b/>
          <w:color w:val="17365D" w:themeColor="text2" w:themeShade="BF"/>
        </w:rPr>
        <w:t>User_fk</w:t>
      </w:r>
      <w:proofErr w:type="spellEnd"/>
      <w:r w:rsidRPr="002D2345">
        <w:rPr>
          <w:b/>
          <w:color w:val="17365D" w:themeColor="text2" w:themeShade="BF"/>
        </w:rPr>
        <w:t xml:space="preserve"> : </w:t>
      </w:r>
      <w:r w:rsidRPr="002D2345">
        <w:rPr>
          <w:color w:val="17365D" w:themeColor="text2" w:themeShade="BF"/>
        </w:rPr>
        <w:t xml:space="preserve">ID et clé étrangère venant de la table </w:t>
      </w:r>
      <w:proofErr w:type="spellStart"/>
      <w:r w:rsidRPr="002D2345">
        <w:rPr>
          <w:color w:val="17365D" w:themeColor="text2" w:themeShade="BF"/>
        </w:rPr>
        <w:t>t_user</w:t>
      </w:r>
      <w:proofErr w:type="spellEnd"/>
    </w:p>
    <w:p w14:paraId="72F87C44" w14:textId="5F4FE77D" w:rsidR="009FC72A" w:rsidRPr="002D2345" w:rsidRDefault="009FC72A" w:rsidP="00410940">
      <w:pPr>
        <w:jc w:val="both"/>
        <w:rPr>
          <w:color w:val="17365D" w:themeColor="text2" w:themeShade="BF"/>
        </w:rPr>
      </w:pPr>
      <w:r w:rsidRPr="002D2345">
        <w:rPr>
          <w:b/>
          <w:color w:val="17365D" w:themeColor="text2" w:themeShade="BF"/>
        </w:rPr>
        <w:t xml:space="preserve">Note : </w:t>
      </w:r>
      <w:r w:rsidRPr="002D2345">
        <w:rPr>
          <w:color w:val="17365D" w:themeColor="text2" w:themeShade="BF"/>
        </w:rPr>
        <w:t>note qui sera donnée au livre (appréciation)</w:t>
      </w:r>
    </w:p>
    <w:p w14:paraId="4E5413C5" w14:textId="645238B5" w:rsidR="59C6260B" w:rsidRPr="002D2345" w:rsidRDefault="59C6260B" w:rsidP="00410940">
      <w:pPr>
        <w:jc w:val="both"/>
        <w:rPr>
          <w:color w:val="17365D" w:themeColor="text2" w:themeShade="BF"/>
        </w:rPr>
      </w:pPr>
    </w:p>
    <w:p w14:paraId="39538937" w14:textId="2689A270" w:rsidR="009FC72A" w:rsidRPr="002D2345" w:rsidRDefault="009FC72A" w:rsidP="00410940">
      <w:pPr>
        <w:jc w:val="both"/>
        <w:rPr>
          <w:b/>
          <w:color w:val="17365D" w:themeColor="text2" w:themeShade="BF"/>
          <w:u w:val="single"/>
        </w:rPr>
      </w:pPr>
      <w:proofErr w:type="spellStart"/>
      <w:r w:rsidRPr="002D2345">
        <w:rPr>
          <w:b/>
          <w:color w:val="17365D" w:themeColor="text2" w:themeShade="BF"/>
          <w:u w:val="single"/>
        </w:rPr>
        <w:t>T_commenter</w:t>
      </w:r>
      <w:proofErr w:type="spellEnd"/>
      <w:r w:rsidRPr="002D2345">
        <w:rPr>
          <w:b/>
          <w:color w:val="17365D" w:themeColor="text2" w:themeShade="BF"/>
          <w:u w:val="single"/>
        </w:rPr>
        <w:t xml:space="preserve"> : </w:t>
      </w:r>
    </w:p>
    <w:p w14:paraId="13F553D3" w14:textId="7CBE4544" w:rsidR="59C6260B" w:rsidRPr="002D2345" w:rsidRDefault="59C6260B" w:rsidP="00410940">
      <w:pPr>
        <w:jc w:val="both"/>
        <w:rPr>
          <w:b/>
          <w:color w:val="17365D" w:themeColor="text2" w:themeShade="BF"/>
        </w:rPr>
      </w:pPr>
    </w:p>
    <w:p w14:paraId="1CAF4878" w14:textId="52B7DB67" w:rsidR="009FC72A" w:rsidRPr="002D2345" w:rsidRDefault="009FC72A" w:rsidP="00410940">
      <w:pPr>
        <w:jc w:val="both"/>
        <w:rPr>
          <w:color w:val="17365D" w:themeColor="text2" w:themeShade="BF"/>
        </w:rPr>
      </w:pPr>
      <w:proofErr w:type="spellStart"/>
      <w:r w:rsidRPr="002D2345">
        <w:rPr>
          <w:b/>
          <w:color w:val="17365D" w:themeColor="text2" w:themeShade="BF"/>
        </w:rPr>
        <w:t>Livre_fk</w:t>
      </w:r>
      <w:proofErr w:type="spellEnd"/>
      <w:r w:rsidRPr="002D2345">
        <w:rPr>
          <w:b/>
          <w:color w:val="17365D" w:themeColor="text2" w:themeShade="BF"/>
        </w:rPr>
        <w:t xml:space="preserve"> : </w:t>
      </w:r>
      <w:r w:rsidRPr="002D2345">
        <w:rPr>
          <w:color w:val="17365D" w:themeColor="text2" w:themeShade="BF"/>
        </w:rPr>
        <w:t xml:space="preserve">ID et clé étrangère venant de la table </w:t>
      </w:r>
      <w:proofErr w:type="spellStart"/>
      <w:r w:rsidRPr="002D2345">
        <w:rPr>
          <w:color w:val="17365D" w:themeColor="text2" w:themeShade="BF"/>
        </w:rPr>
        <w:t>t_livre</w:t>
      </w:r>
      <w:proofErr w:type="spellEnd"/>
    </w:p>
    <w:p w14:paraId="6D50321A" w14:textId="19B32681" w:rsidR="009FC72A" w:rsidRPr="002D2345" w:rsidRDefault="009FC72A" w:rsidP="00410940">
      <w:pPr>
        <w:jc w:val="both"/>
        <w:rPr>
          <w:color w:val="17365D" w:themeColor="text2" w:themeShade="BF"/>
        </w:rPr>
      </w:pPr>
      <w:proofErr w:type="spellStart"/>
      <w:r w:rsidRPr="002D2345">
        <w:rPr>
          <w:b/>
          <w:color w:val="17365D" w:themeColor="text2" w:themeShade="BF"/>
        </w:rPr>
        <w:t>User_fk</w:t>
      </w:r>
      <w:proofErr w:type="spellEnd"/>
      <w:r w:rsidRPr="002D2345">
        <w:rPr>
          <w:b/>
          <w:color w:val="17365D" w:themeColor="text2" w:themeShade="BF"/>
        </w:rPr>
        <w:t xml:space="preserve"> : </w:t>
      </w:r>
      <w:r w:rsidRPr="002D2345">
        <w:rPr>
          <w:color w:val="17365D" w:themeColor="text2" w:themeShade="BF"/>
        </w:rPr>
        <w:t xml:space="preserve">ID et clé étrangère venant de la table </w:t>
      </w:r>
      <w:proofErr w:type="spellStart"/>
      <w:r w:rsidRPr="002D2345">
        <w:rPr>
          <w:color w:val="17365D" w:themeColor="text2" w:themeShade="BF"/>
        </w:rPr>
        <w:t>t_user</w:t>
      </w:r>
      <w:proofErr w:type="spellEnd"/>
    </w:p>
    <w:p w14:paraId="5C769204" w14:textId="6A02661C" w:rsidR="00C0093B" w:rsidRPr="002D2345" w:rsidRDefault="009FC72A" w:rsidP="4FC74C8B">
      <w:pPr>
        <w:rPr>
          <w:color w:val="17365D" w:themeColor="text2" w:themeShade="BF"/>
        </w:rPr>
      </w:pPr>
      <w:r w:rsidRPr="002D2345">
        <w:rPr>
          <w:b/>
          <w:color w:val="17365D" w:themeColor="text2" w:themeShade="BF"/>
        </w:rPr>
        <w:t xml:space="preserve">Contenu : </w:t>
      </w:r>
      <w:r w:rsidRPr="002D2345">
        <w:rPr>
          <w:color w:val="17365D" w:themeColor="text2" w:themeShade="BF"/>
        </w:rPr>
        <w:t>contenu du commentaire qui sera fait par rapport à un livre</w:t>
      </w:r>
    </w:p>
    <w:p w14:paraId="548FA713" w14:textId="77777777" w:rsidR="00631415" w:rsidRPr="002D2345" w:rsidRDefault="00631415" w:rsidP="4FC74C8B">
      <w:pPr>
        <w:rPr>
          <w:color w:val="17365D" w:themeColor="text2" w:themeShade="BF"/>
        </w:rPr>
      </w:pPr>
    </w:p>
    <w:p w14:paraId="3FFFB4A8" w14:textId="2A914578" w:rsidR="00C0093B" w:rsidRPr="002D2345" w:rsidRDefault="00C0093B" w:rsidP="001B07AE">
      <w:pPr>
        <w:pStyle w:val="Titre3"/>
        <w:rPr>
          <w:b/>
          <w:i w:val="0"/>
          <w:color w:val="17365D" w:themeColor="text2" w:themeShade="BF"/>
        </w:rPr>
      </w:pPr>
      <w:bookmarkStart w:id="22" w:name="_Toc199317129"/>
      <w:r w:rsidRPr="002D2345">
        <w:rPr>
          <w:b/>
          <w:i w:val="0"/>
          <w:color w:val="17365D" w:themeColor="text2" w:themeShade="BF"/>
        </w:rPr>
        <w:t>Explication de la structure</w:t>
      </w:r>
      <w:bookmarkEnd w:id="22"/>
      <w:r w:rsidRPr="002D2345">
        <w:rPr>
          <w:b/>
          <w:i w:val="0"/>
          <w:color w:val="17365D" w:themeColor="text2" w:themeShade="BF"/>
        </w:rPr>
        <w:t xml:space="preserve"> </w:t>
      </w:r>
    </w:p>
    <w:p w14:paraId="13C9502B" w14:textId="20A3EB4A" w:rsidR="001B07AE" w:rsidRPr="002D2345" w:rsidRDefault="00A06AE9" w:rsidP="001B07AE">
      <w:pPr>
        <w:pStyle w:val="Retraitcorpsdetexte3"/>
        <w:rPr>
          <w:color w:val="17365D" w:themeColor="text2" w:themeShade="BF"/>
        </w:rPr>
      </w:pPr>
      <w:r w:rsidRPr="002D2345">
        <w:rPr>
          <w:color w:val="17365D" w:themeColor="text2" w:themeShade="BF"/>
        </w:rPr>
        <w:t xml:space="preserve">La </w:t>
      </w:r>
      <w:r w:rsidR="00117742" w:rsidRPr="002D2345">
        <w:rPr>
          <w:color w:val="17365D" w:themeColor="text2" w:themeShade="BF"/>
        </w:rPr>
        <w:t xml:space="preserve">tables </w:t>
      </w:r>
      <w:proofErr w:type="spellStart"/>
      <w:r w:rsidR="00117742" w:rsidRPr="002D2345">
        <w:rPr>
          <w:color w:val="17365D" w:themeColor="text2" w:themeShade="BF"/>
        </w:rPr>
        <w:t>t_livre</w:t>
      </w:r>
      <w:proofErr w:type="spellEnd"/>
      <w:r w:rsidR="00117742" w:rsidRPr="002D2345">
        <w:rPr>
          <w:color w:val="17365D" w:themeColor="text2" w:themeShade="BF"/>
        </w:rPr>
        <w:t xml:space="preserve"> se </w:t>
      </w:r>
      <w:r w:rsidR="00376C39" w:rsidRPr="002D2345">
        <w:rPr>
          <w:color w:val="17365D" w:themeColor="text2" w:themeShade="BF"/>
        </w:rPr>
        <w:t xml:space="preserve">trouve au centre de la page car il s’agit </w:t>
      </w:r>
      <w:r w:rsidR="00A502BA" w:rsidRPr="002D2345">
        <w:rPr>
          <w:color w:val="17365D" w:themeColor="text2" w:themeShade="BF"/>
        </w:rPr>
        <w:t>de la table principale</w:t>
      </w:r>
      <w:r w:rsidR="00A5456A" w:rsidRPr="002D2345">
        <w:rPr>
          <w:color w:val="17365D" w:themeColor="text2" w:themeShade="BF"/>
        </w:rPr>
        <w:t xml:space="preserve">. Le </w:t>
      </w:r>
      <w:r w:rsidR="00A502BA" w:rsidRPr="002D2345">
        <w:rPr>
          <w:color w:val="17365D" w:themeColor="text2" w:themeShade="BF"/>
        </w:rPr>
        <w:t xml:space="preserve">centre de l’application </w:t>
      </w:r>
    </w:p>
    <w:p w14:paraId="75F03474" w14:textId="77777777" w:rsidR="00A502BA" w:rsidRPr="002D2345" w:rsidRDefault="00A502BA" w:rsidP="001B07AE">
      <w:pPr>
        <w:pStyle w:val="Retraitcorpsdetexte3"/>
        <w:rPr>
          <w:color w:val="17365D" w:themeColor="text2" w:themeShade="BF"/>
        </w:rPr>
      </w:pPr>
    </w:p>
    <w:p w14:paraId="13B52CF8" w14:textId="244E25C9" w:rsidR="001E7C16" w:rsidRPr="002D2345" w:rsidRDefault="001E7C16" w:rsidP="001B07AE">
      <w:pPr>
        <w:pStyle w:val="Retraitcorpsdetexte3"/>
        <w:rPr>
          <w:color w:val="17365D" w:themeColor="text2" w:themeShade="BF"/>
        </w:rPr>
      </w:pPr>
      <w:r w:rsidRPr="002D2345">
        <w:rPr>
          <w:color w:val="17365D" w:themeColor="text2" w:themeShade="BF"/>
        </w:rPr>
        <w:t xml:space="preserve">Pourquoi avoir sorti </w:t>
      </w:r>
      <w:r w:rsidR="00EB5684" w:rsidRPr="002D2345">
        <w:rPr>
          <w:color w:val="17365D" w:themeColor="text2" w:themeShade="BF"/>
        </w:rPr>
        <w:t xml:space="preserve">les tables : </w:t>
      </w:r>
    </w:p>
    <w:p w14:paraId="235AE73E" w14:textId="5629574D" w:rsidR="00EB5684" w:rsidRPr="002D2345" w:rsidRDefault="00871417" w:rsidP="00C960CB">
      <w:pPr>
        <w:pStyle w:val="Retraitcorpsdetexte3"/>
        <w:numPr>
          <w:ilvl w:val="2"/>
          <w:numId w:val="8"/>
        </w:numPr>
        <w:rPr>
          <w:color w:val="17365D" w:themeColor="text2" w:themeShade="BF"/>
        </w:rPr>
      </w:pPr>
      <w:proofErr w:type="spellStart"/>
      <w:r w:rsidRPr="002D2345">
        <w:rPr>
          <w:color w:val="17365D" w:themeColor="text2" w:themeShade="BF"/>
        </w:rPr>
        <w:t>T_auteur</w:t>
      </w:r>
      <w:proofErr w:type="spellEnd"/>
      <w:r w:rsidRPr="002D2345">
        <w:rPr>
          <w:color w:val="17365D" w:themeColor="text2" w:themeShade="BF"/>
        </w:rPr>
        <w:t xml:space="preserve"> </w:t>
      </w:r>
    </w:p>
    <w:p w14:paraId="2658B38B" w14:textId="5C613D73" w:rsidR="004D1780" w:rsidRPr="002D2345" w:rsidRDefault="00935EB2" w:rsidP="00C960CB">
      <w:pPr>
        <w:pStyle w:val="Retraitcorpsdetexte3"/>
        <w:numPr>
          <w:ilvl w:val="2"/>
          <w:numId w:val="8"/>
        </w:numPr>
        <w:rPr>
          <w:color w:val="17365D" w:themeColor="text2" w:themeShade="BF"/>
        </w:rPr>
      </w:pPr>
      <w:proofErr w:type="spellStart"/>
      <w:r w:rsidRPr="002D2345">
        <w:rPr>
          <w:color w:val="17365D" w:themeColor="text2" w:themeShade="BF"/>
        </w:rPr>
        <w:t>T_categorie</w:t>
      </w:r>
      <w:proofErr w:type="spellEnd"/>
      <w:r w:rsidRPr="002D2345">
        <w:rPr>
          <w:color w:val="17365D" w:themeColor="text2" w:themeShade="BF"/>
        </w:rPr>
        <w:t xml:space="preserve"> </w:t>
      </w:r>
    </w:p>
    <w:p w14:paraId="217D2C54" w14:textId="340F07F5" w:rsidR="00AD0A1C" w:rsidRPr="002D2345" w:rsidRDefault="00935EB2" w:rsidP="00C960CB">
      <w:pPr>
        <w:pStyle w:val="Retraitcorpsdetexte3"/>
        <w:numPr>
          <w:ilvl w:val="2"/>
          <w:numId w:val="8"/>
        </w:numPr>
        <w:rPr>
          <w:color w:val="17365D" w:themeColor="text2" w:themeShade="BF"/>
        </w:rPr>
      </w:pPr>
      <w:proofErr w:type="spellStart"/>
      <w:r w:rsidRPr="002D2345">
        <w:rPr>
          <w:color w:val="17365D" w:themeColor="text2" w:themeShade="BF"/>
        </w:rPr>
        <w:t>T_</w:t>
      </w:r>
      <w:r w:rsidR="00875661" w:rsidRPr="002D2345">
        <w:rPr>
          <w:color w:val="17365D" w:themeColor="text2" w:themeShade="BF"/>
        </w:rPr>
        <w:t>editeur</w:t>
      </w:r>
      <w:proofErr w:type="spellEnd"/>
    </w:p>
    <w:p w14:paraId="7F6BCCA8" w14:textId="517E533D" w:rsidR="00AD0A1C" w:rsidRPr="002D2345" w:rsidRDefault="004F1E2D" w:rsidP="00AD0A1C">
      <w:pPr>
        <w:pStyle w:val="Retraitcorpsdetexte3"/>
        <w:rPr>
          <w:color w:val="17365D" w:themeColor="text2" w:themeShade="BF"/>
        </w:rPr>
      </w:pPr>
      <w:r w:rsidRPr="002D2345">
        <w:rPr>
          <w:color w:val="17365D" w:themeColor="text2" w:themeShade="BF"/>
        </w:rPr>
        <w:t xml:space="preserve">Ces tables </w:t>
      </w:r>
      <w:r w:rsidR="001D1CE3" w:rsidRPr="002D2345">
        <w:rPr>
          <w:color w:val="17365D" w:themeColor="text2" w:themeShade="BF"/>
        </w:rPr>
        <w:t xml:space="preserve">sont </w:t>
      </w:r>
      <w:r w:rsidR="00BE51BD" w:rsidRPr="002D2345">
        <w:rPr>
          <w:color w:val="17365D" w:themeColor="text2" w:themeShade="BF"/>
        </w:rPr>
        <w:t xml:space="preserve">trop </w:t>
      </w:r>
      <w:r w:rsidR="0046791F" w:rsidRPr="002D2345">
        <w:rPr>
          <w:color w:val="17365D" w:themeColor="text2" w:themeShade="BF"/>
        </w:rPr>
        <w:t>importantes</w:t>
      </w:r>
      <w:r w:rsidR="00BE51BD" w:rsidRPr="002D2345">
        <w:rPr>
          <w:color w:val="17365D" w:themeColor="text2" w:themeShade="BF"/>
        </w:rPr>
        <w:t xml:space="preserve"> </w:t>
      </w:r>
      <w:r w:rsidR="00125269" w:rsidRPr="002D2345">
        <w:rPr>
          <w:color w:val="17365D" w:themeColor="text2" w:themeShade="BF"/>
        </w:rPr>
        <w:t xml:space="preserve">pour </w:t>
      </w:r>
      <w:r w:rsidR="00427E0B" w:rsidRPr="002D2345">
        <w:rPr>
          <w:color w:val="17365D" w:themeColor="text2" w:themeShade="BF"/>
        </w:rPr>
        <w:t xml:space="preserve">juste être dans </w:t>
      </w:r>
      <w:r w:rsidR="00F42745" w:rsidRPr="002D2345">
        <w:rPr>
          <w:color w:val="17365D" w:themeColor="text2" w:themeShade="BF"/>
        </w:rPr>
        <w:t>la table</w:t>
      </w:r>
      <w:r w:rsidR="00952624" w:rsidRPr="002D2345">
        <w:rPr>
          <w:color w:val="17365D" w:themeColor="text2" w:themeShade="BF"/>
        </w:rPr>
        <w:t xml:space="preserve"> </w:t>
      </w:r>
      <w:proofErr w:type="spellStart"/>
      <w:r w:rsidR="00952624" w:rsidRPr="002D2345">
        <w:rPr>
          <w:color w:val="17365D" w:themeColor="text2" w:themeShade="BF"/>
        </w:rPr>
        <w:t>T_livre</w:t>
      </w:r>
      <w:proofErr w:type="spellEnd"/>
      <w:r w:rsidR="00677DC9" w:rsidRPr="002D2345">
        <w:rPr>
          <w:color w:val="17365D" w:themeColor="text2" w:themeShade="BF"/>
        </w:rPr>
        <w:t xml:space="preserve"> c’est pourquoi </w:t>
      </w:r>
      <w:r w:rsidR="0080060B" w:rsidRPr="002D2345">
        <w:rPr>
          <w:color w:val="17365D" w:themeColor="text2" w:themeShade="BF"/>
        </w:rPr>
        <w:t xml:space="preserve">elles sont </w:t>
      </w:r>
      <w:r w:rsidR="00EC4CD6" w:rsidRPr="002D2345">
        <w:rPr>
          <w:color w:val="17365D" w:themeColor="text2" w:themeShade="BF"/>
        </w:rPr>
        <w:t>dehors</w:t>
      </w:r>
      <w:r w:rsidR="00AF66A4" w:rsidRPr="002D2345">
        <w:rPr>
          <w:color w:val="17365D" w:themeColor="text2" w:themeShade="BF"/>
        </w:rPr>
        <w:t xml:space="preserve">. </w:t>
      </w:r>
    </w:p>
    <w:p w14:paraId="4AD3BA1A" w14:textId="77777777" w:rsidR="00AF66A4" w:rsidRPr="001B07AE" w:rsidRDefault="00AF66A4" w:rsidP="00AD0A1C">
      <w:pPr>
        <w:pStyle w:val="Retraitcorpsdetexte3"/>
        <w:rPr>
          <w:color w:val="17365D" w:themeColor="text2" w:themeShade="BF"/>
        </w:rPr>
      </w:pPr>
    </w:p>
    <w:p w14:paraId="0EE29D80" w14:textId="5236A87B" w:rsidR="00C0093B" w:rsidRPr="002D2345" w:rsidRDefault="00C0093B" w:rsidP="001B07AE">
      <w:pPr>
        <w:pStyle w:val="Titre3"/>
        <w:rPr>
          <w:b/>
          <w:i w:val="0"/>
          <w:color w:val="17365D" w:themeColor="text2" w:themeShade="BF"/>
        </w:rPr>
      </w:pPr>
      <w:bookmarkStart w:id="23" w:name="_Toc199317130"/>
      <w:r w:rsidRPr="002D2345">
        <w:rPr>
          <w:b/>
          <w:i w:val="0"/>
          <w:color w:val="17365D" w:themeColor="text2" w:themeShade="BF"/>
        </w:rPr>
        <w:t>Expliquer les cardinalités</w:t>
      </w:r>
      <w:bookmarkEnd w:id="23"/>
      <w:r w:rsidRPr="002D2345">
        <w:rPr>
          <w:b/>
          <w:i w:val="0"/>
          <w:color w:val="17365D" w:themeColor="text2" w:themeShade="BF"/>
        </w:rPr>
        <w:t xml:space="preserve"> </w:t>
      </w:r>
    </w:p>
    <w:p w14:paraId="5EF65783" w14:textId="3A8270B6" w:rsidR="00C54EF0" w:rsidRPr="002D2345" w:rsidRDefault="00465D28" w:rsidP="00C54EF0">
      <w:pPr>
        <w:pStyle w:val="Retraitcorpsdetexte3"/>
        <w:rPr>
          <w:b/>
          <w:color w:val="17365D" w:themeColor="text2" w:themeShade="BF"/>
        </w:rPr>
      </w:pPr>
      <w:r w:rsidRPr="002D2345">
        <w:rPr>
          <w:b/>
          <w:color w:val="17365D" w:themeColor="text2" w:themeShade="BF"/>
        </w:rPr>
        <w:t>E</w:t>
      </w:r>
      <w:r w:rsidR="00062919" w:rsidRPr="002D2345">
        <w:rPr>
          <w:b/>
          <w:color w:val="17365D" w:themeColor="text2" w:themeShade="BF"/>
        </w:rPr>
        <w:t>c</w:t>
      </w:r>
      <w:r w:rsidR="00966E92" w:rsidRPr="002D2345">
        <w:rPr>
          <w:b/>
          <w:color w:val="17365D" w:themeColor="text2" w:themeShade="BF"/>
        </w:rPr>
        <w:t xml:space="preserve">rire : </w:t>
      </w:r>
    </w:p>
    <w:p w14:paraId="3BD1AC28" w14:textId="684F25C2" w:rsidR="00966E92" w:rsidRPr="002D2345" w:rsidRDefault="004D285D" w:rsidP="00C54EF0">
      <w:pPr>
        <w:pStyle w:val="Retraitcorpsdetexte3"/>
        <w:rPr>
          <w:color w:val="17365D" w:themeColor="text2" w:themeShade="BF"/>
        </w:rPr>
      </w:pPr>
      <w:r w:rsidRPr="002D2345">
        <w:rPr>
          <w:color w:val="17365D" w:themeColor="text2" w:themeShade="BF"/>
        </w:rPr>
        <w:t>1, N</w:t>
      </w:r>
      <w:r w:rsidR="00360FEA" w:rsidRPr="002D2345">
        <w:rPr>
          <w:color w:val="17365D" w:themeColor="text2" w:themeShade="BF"/>
        </w:rPr>
        <w:t xml:space="preserve"> / un aut</w:t>
      </w:r>
      <w:r w:rsidR="00574C3D" w:rsidRPr="002D2345">
        <w:rPr>
          <w:color w:val="17365D" w:themeColor="text2" w:themeShade="BF"/>
        </w:rPr>
        <w:t>eu</w:t>
      </w:r>
      <w:r w:rsidR="00360FEA" w:rsidRPr="002D2345">
        <w:rPr>
          <w:color w:val="17365D" w:themeColor="text2" w:themeShade="BF"/>
        </w:rPr>
        <w:t xml:space="preserve">r </w:t>
      </w:r>
      <w:r w:rsidR="000A0650" w:rsidRPr="002D2345">
        <w:rPr>
          <w:color w:val="17365D" w:themeColor="text2" w:themeShade="BF"/>
        </w:rPr>
        <w:t>écrit</w:t>
      </w:r>
      <w:r w:rsidR="00AC3BAF" w:rsidRPr="002D2345">
        <w:rPr>
          <w:color w:val="17365D" w:themeColor="text2" w:themeShade="BF"/>
        </w:rPr>
        <w:t xml:space="preserve"> </w:t>
      </w:r>
      <w:r w:rsidR="00B44AE9" w:rsidRPr="002D2345">
        <w:rPr>
          <w:color w:val="17365D" w:themeColor="text2" w:themeShade="BF"/>
        </w:rPr>
        <w:t xml:space="preserve">minimum 1 livre </w:t>
      </w:r>
      <w:r w:rsidR="009555C5" w:rsidRPr="002D2345">
        <w:rPr>
          <w:color w:val="17365D" w:themeColor="text2" w:themeShade="BF"/>
        </w:rPr>
        <w:t xml:space="preserve">et </w:t>
      </w:r>
      <w:r w:rsidR="00E45A1E" w:rsidRPr="002D2345">
        <w:rPr>
          <w:color w:val="17365D" w:themeColor="text2" w:themeShade="BF"/>
        </w:rPr>
        <w:t xml:space="preserve">au maximum </w:t>
      </w:r>
      <w:r w:rsidR="00780202" w:rsidRPr="002D2345">
        <w:rPr>
          <w:color w:val="17365D" w:themeColor="text2" w:themeShade="BF"/>
        </w:rPr>
        <w:t xml:space="preserve">un nombre de livre </w:t>
      </w:r>
      <w:r w:rsidR="000A0650" w:rsidRPr="002D2345">
        <w:rPr>
          <w:color w:val="17365D" w:themeColor="text2" w:themeShade="BF"/>
        </w:rPr>
        <w:t>infini</w:t>
      </w:r>
    </w:p>
    <w:p w14:paraId="3F9064E9" w14:textId="049B6184" w:rsidR="000A0650" w:rsidRPr="002D2345" w:rsidRDefault="00DB3DA1" w:rsidP="00C54EF0">
      <w:pPr>
        <w:pStyle w:val="Retraitcorpsdetexte3"/>
        <w:rPr>
          <w:color w:val="17365D" w:themeColor="text2" w:themeShade="BF"/>
        </w:rPr>
      </w:pPr>
      <w:r w:rsidRPr="002D2345">
        <w:rPr>
          <w:color w:val="17365D" w:themeColor="text2" w:themeShade="BF"/>
        </w:rPr>
        <w:t xml:space="preserve">1,1 / </w:t>
      </w:r>
      <w:r w:rsidR="009B0CE7" w:rsidRPr="002D2345">
        <w:rPr>
          <w:color w:val="17365D" w:themeColor="text2" w:themeShade="BF"/>
        </w:rPr>
        <w:t xml:space="preserve">un </w:t>
      </w:r>
      <w:r w:rsidR="00A839D1" w:rsidRPr="002D2345">
        <w:rPr>
          <w:color w:val="17365D" w:themeColor="text2" w:themeShade="BF"/>
        </w:rPr>
        <w:t xml:space="preserve">livre </w:t>
      </w:r>
      <w:r w:rsidR="00551A80" w:rsidRPr="002D2345">
        <w:rPr>
          <w:color w:val="17365D" w:themeColor="text2" w:themeShade="BF"/>
        </w:rPr>
        <w:t xml:space="preserve">est </w:t>
      </w:r>
      <w:r w:rsidR="00DA518B" w:rsidRPr="002D2345">
        <w:rPr>
          <w:color w:val="17365D" w:themeColor="text2" w:themeShade="BF"/>
        </w:rPr>
        <w:t xml:space="preserve">écrit </w:t>
      </w:r>
      <w:r w:rsidR="00290A97" w:rsidRPr="002D2345">
        <w:rPr>
          <w:color w:val="17365D" w:themeColor="text2" w:themeShade="BF"/>
        </w:rPr>
        <w:t xml:space="preserve">par 1 </w:t>
      </w:r>
      <w:r w:rsidR="009F6E8B" w:rsidRPr="002D2345">
        <w:rPr>
          <w:color w:val="17365D" w:themeColor="text2" w:themeShade="BF"/>
        </w:rPr>
        <w:t xml:space="preserve">et </w:t>
      </w:r>
      <w:r w:rsidR="00EE5426" w:rsidRPr="002D2345">
        <w:rPr>
          <w:color w:val="17365D" w:themeColor="text2" w:themeShade="BF"/>
        </w:rPr>
        <w:t xml:space="preserve">unique </w:t>
      </w:r>
      <w:r w:rsidR="00E439A9" w:rsidRPr="002D2345">
        <w:rPr>
          <w:color w:val="17365D" w:themeColor="text2" w:themeShade="BF"/>
        </w:rPr>
        <w:t>aut</w:t>
      </w:r>
      <w:r w:rsidR="00574C3D" w:rsidRPr="002D2345">
        <w:rPr>
          <w:color w:val="17365D" w:themeColor="text2" w:themeShade="BF"/>
        </w:rPr>
        <w:t>eu</w:t>
      </w:r>
      <w:r w:rsidR="00E439A9" w:rsidRPr="002D2345">
        <w:rPr>
          <w:color w:val="17365D" w:themeColor="text2" w:themeShade="BF"/>
        </w:rPr>
        <w:t xml:space="preserve">r </w:t>
      </w:r>
    </w:p>
    <w:p w14:paraId="7EE7563C" w14:textId="7311A055" w:rsidR="00D71457" w:rsidRPr="002D2345" w:rsidRDefault="00D71457" w:rsidP="00C54EF0">
      <w:pPr>
        <w:pStyle w:val="Retraitcorpsdetexte3"/>
        <w:rPr>
          <w:b/>
          <w:color w:val="17365D" w:themeColor="text2" w:themeShade="BF"/>
        </w:rPr>
      </w:pPr>
      <w:r w:rsidRPr="002D2345">
        <w:rPr>
          <w:b/>
          <w:color w:val="17365D" w:themeColor="text2" w:themeShade="BF"/>
        </w:rPr>
        <w:t>App</w:t>
      </w:r>
      <w:r w:rsidR="00BC757C" w:rsidRPr="002D2345">
        <w:rPr>
          <w:b/>
          <w:color w:val="17365D" w:themeColor="text2" w:themeShade="BF"/>
        </w:rPr>
        <w:t xml:space="preserve">artenir : </w:t>
      </w:r>
    </w:p>
    <w:p w14:paraId="0E38565E" w14:textId="4E3E94A7" w:rsidR="00BC757C" w:rsidRPr="002D2345" w:rsidRDefault="004D285D" w:rsidP="00BC757C">
      <w:pPr>
        <w:pStyle w:val="Retraitcorpsdetexte3"/>
        <w:rPr>
          <w:color w:val="17365D" w:themeColor="text2" w:themeShade="BF"/>
        </w:rPr>
      </w:pPr>
      <w:r w:rsidRPr="002D2345">
        <w:rPr>
          <w:color w:val="17365D" w:themeColor="text2" w:themeShade="BF"/>
        </w:rPr>
        <w:t>1, N</w:t>
      </w:r>
      <w:r w:rsidR="00BC757C" w:rsidRPr="002D2345">
        <w:rPr>
          <w:color w:val="17365D" w:themeColor="text2" w:themeShade="BF"/>
        </w:rPr>
        <w:t xml:space="preserve"> / u</w:t>
      </w:r>
      <w:r w:rsidR="00DB10E4" w:rsidRPr="002D2345">
        <w:rPr>
          <w:color w:val="17365D" w:themeColor="text2" w:themeShade="BF"/>
        </w:rPr>
        <w:t>ne catégorie</w:t>
      </w:r>
      <w:r w:rsidR="00BC757C" w:rsidRPr="002D2345">
        <w:rPr>
          <w:color w:val="17365D" w:themeColor="text2" w:themeShade="BF"/>
        </w:rPr>
        <w:t xml:space="preserve"> </w:t>
      </w:r>
      <w:r w:rsidR="00DB10E4" w:rsidRPr="002D2345">
        <w:rPr>
          <w:color w:val="17365D" w:themeColor="text2" w:themeShade="BF"/>
        </w:rPr>
        <w:t xml:space="preserve">a </w:t>
      </w:r>
      <w:r w:rsidR="00BC757C" w:rsidRPr="002D2345">
        <w:rPr>
          <w:color w:val="17365D" w:themeColor="text2" w:themeShade="BF"/>
        </w:rPr>
        <w:t>minimum 1 livre et au maximum un nombre de livre infini</w:t>
      </w:r>
    </w:p>
    <w:p w14:paraId="0290933E" w14:textId="2C52E51A" w:rsidR="00BC757C" w:rsidRPr="002D2345" w:rsidRDefault="00BC757C" w:rsidP="00BC757C">
      <w:pPr>
        <w:pStyle w:val="Retraitcorpsdetexte3"/>
        <w:rPr>
          <w:color w:val="17365D" w:themeColor="text2" w:themeShade="BF"/>
        </w:rPr>
      </w:pPr>
      <w:r w:rsidRPr="002D2345">
        <w:rPr>
          <w:color w:val="17365D" w:themeColor="text2" w:themeShade="BF"/>
        </w:rPr>
        <w:t xml:space="preserve">1,1 / un livre </w:t>
      </w:r>
      <w:r w:rsidR="007C002A" w:rsidRPr="002D2345">
        <w:rPr>
          <w:color w:val="17365D" w:themeColor="text2" w:themeShade="BF"/>
        </w:rPr>
        <w:t xml:space="preserve">a une seule </w:t>
      </w:r>
      <w:r w:rsidR="00887981" w:rsidRPr="002D2345">
        <w:rPr>
          <w:color w:val="17365D" w:themeColor="text2" w:themeShade="BF"/>
        </w:rPr>
        <w:t>catégorie</w:t>
      </w:r>
      <w:r w:rsidRPr="002D2345">
        <w:rPr>
          <w:color w:val="17365D" w:themeColor="text2" w:themeShade="BF"/>
        </w:rPr>
        <w:t xml:space="preserve"> </w:t>
      </w:r>
    </w:p>
    <w:p w14:paraId="297078C6" w14:textId="2650BCC7" w:rsidR="00B00695" w:rsidRPr="002D2345" w:rsidRDefault="00B00695" w:rsidP="00BC757C">
      <w:pPr>
        <w:pStyle w:val="Retraitcorpsdetexte3"/>
        <w:rPr>
          <w:b/>
          <w:color w:val="17365D" w:themeColor="text2" w:themeShade="BF"/>
        </w:rPr>
      </w:pPr>
      <w:r w:rsidRPr="002D2345">
        <w:rPr>
          <w:b/>
          <w:color w:val="17365D" w:themeColor="text2" w:themeShade="BF"/>
        </w:rPr>
        <w:t>Éditer :</w:t>
      </w:r>
    </w:p>
    <w:p w14:paraId="1BD264DD" w14:textId="26D34EF3" w:rsidR="004A2EF1" w:rsidRPr="002D2345" w:rsidRDefault="004D285D" w:rsidP="004A2EF1">
      <w:pPr>
        <w:pStyle w:val="Retraitcorpsdetexte3"/>
        <w:rPr>
          <w:color w:val="17365D" w:themeColor="text2" w:themeShade="BF"/>
        </w:rPr>
      </w:pPr>
      <w:r w:rsidRPr="002D2345">
        <w:rPr>
          <w:color w:val="17365D" w:themeColor="text2" w:themeShade="BF"/>
        </w:rPr>
        <w:lastRenderedPageBreak/>
        <w:t>1, N</w:t>
      </w:r>
      <w:r w:rsidR="004A2EF1" w:rsidRPr="002D2345">
        <w:rPr>
          <w:color w:val="17365D" w:themeColor="text2" w:themeShade="BF"/>
        </w:rPr>
        <w:t xml:space="preserve"> / un </w:t>
      </w:r>
      <w:r w:rsidR="00CE0D80" w:rsidRPr="002D2345">
        <w:rPr>
          <w:color w:val="17365D" w:themeColor="text2" w:themeShade="BF"/>
        </w:rPr>
        <w:t>éditeur</w:t>
      </w:r>
      <w:r w:rsidR="004A2EF1" w:rsidRPr="002D2345">
        <w:rPr>
          <w:color w:val="17365D" w:themeColor="text2" w:themeShade="BF"/>
        </w:rPr>
        <w:t xml:space="preserve"> </w:t>
      </w:r>
      <w:r w:rsidR="00CE0D80" w:rsidRPr="002D2345">
        <w:rPr>
          <w:color w:val="17365D" w:themeColor="text2" w:themeShade="BF"/>
        </w:rPr>
        <w:t>édit</w:t>
      </w:r>
      <w:r w:rsidR="003225BA" w:rsidRPr="002D2345">
        <w:rPr>
          <w:color w:val="17365D" w:themeColor="text2" w:themeShade="BF"/>
        </w:rPr>
        <w:t>e</w:t>
      </w:r>
      <w:r w:rsidR="004A2EF1" w:rsidRPr="002D2345">
        <w:rPr>
          <w:color w:val="17365D" w:themeColor="text2" w:themeShade="BF"/>
        </w:rPr>
        <w:t xml:space="preserve"> minimum 1 livre et au maximum un nombre de livre infini</w:t>
      </w:r>
    </w:p>
    <w:p w14:paraId="71742FA6" w14:textId="45B1C965" w:rsidR="004A2EF1" w:rsidRPr="002D2345" w:rsidRDefault="004A2EF1" w:rsidP="004A2EF1">
      <w:pPr>
        <w:pStyle w:val="Retraitcorpsdetexte3"/>
        <w:rPr>
          <w:color w:val="17365D" w:themeColor="text2" w:themeShade="BF"/>
        </w:rPr>
      </w:pPr>
      <w:r w:rsidRPr="002D2345">
        <w:rPr>
          <w:color w:val="17365D" w:themeColor="text2" w:themeShade="BF"/>
        </w:rPr>
        <w:t xml:space="preserve">1,1 / un livre est </w:t>
      </w:r>
      <w:r w:rsidR="00CE0D80" w:rsidRPr="002D2345">
        <w:rPr>
          <w:color w:val="17365D" w:themeColor="text2" w:themeShade="BF"/>
        </w:rPr>
        <w:t>édit</w:t>
      </w:r>
      <w:r w:rsidR="003225BA" w:rsidRPr="002D2345">
        <w:rPr>
          <w:color w:val="17365D" w:themeColor="text2" w:themeShade="BF"/>
        </w:rPr>
        <w:t>é</w:t>
      </w:r>
      <w:r w:rsidRPr="002D2345">
        <w:rPr>
          <w:color w:val="17365D" w:themeColor="text2" w:themeShade="BF"/>
        </w:rPr>
        <w:t xml:space="preserve"> par 1 et unique </w:t>
      </w:r>
      <w:r w:rsidR="00CC71CC" w:rsidRPr="002D2345">
        <w:rPr>
          <w:color w:val="17365D" w:themeColor="text2" w:themeShade="BF"/>
        </w:rPr>
        <w:t>éditeur</w:t>
      </w:r>
    </w:p>
    <w:p w14:paraId="11ADE02F" w14:textId="3450F1FB" w:rsidR="00EA055F" w:rsidRPr="002D2345" w:rsidRDefault="00EA055F" w:rsidP="004A2EF1">
      <w:pPr>
        <w:pStyle w:val="Retraitcorpsdetexte3"/>
        <w:rPr>
          <w:b/>
          <w:color w:val="17365D" w:themeColor="text2" w:themeShade="BF"/>
        </w:rPr>
      </w:pPr>
      <w:r w:rsidRPr="002D2345">
        <w:rPr>
          <w:b/>
          <w:color w:val="17365D" w:themeColor="text2" w:themeShade="BF"/>
        </w:rPr>
        <w:t>Donner :</w:t>
      </w:r>
    </w:p>
    <w:p w14:paraId="1E872BDB" w14:textId="05353F48" w:rsidR="00EA055F" w:rsidRPr="002D2345" w:rsidRDefault="00D44E9D" w:rsidP="004A2EF1">
      <w:pPr>
        <w:pStyle w:val="Retraitcorpsdetexte3"/>
        <w:rPr>
          <w:color w:val="17365D" w:themeColor="text2" w:themeShade="BF"/>
        </w:rPr>
      </w:pPr>
      <w:r w:rsidRPr="002D2345">
        <w:rPr>
          <w:color w:val="17365D" w:themeColor="text2" w:themeShade="BF"/>
        </w:rPr>
        <w:t xml:space="preserve">0, n / </w:t>
      </w:r>
      <w:r w:rsidR="007E6CD5" w:rsidRPr="002D2345">
        <w:rPr>
          <w:color w:val="17365D" w:themeColor="text2" w:themeShade="BF"/>
        </w:rPr>
        <w:t xml:space="preserve">un utilisateur </w:t>
      </w:r>
      <w:r w:rsidR="00BE10DB" w:rsidRPr="002D2345">
        <w:rPr>
          <w:color w:val="17365D" w:themeColor="text2" w:themeShade="BF"/>
        </w:rPr>
        <w:t xml:space="preserve">donne </w:t>
      </w:r>
      <w:r w:rsidR="00A61E4B" w:rsidRPr="002D2345">
        <w:rPr>
          <w:color w:val="17365D" w:themeColor="text2" w:themeShade="BF"/>
        </w:rPr>
        <w:t xml:space="preserve">entre 0 et </w:t>
      </w:r>
      <w:r w:rsidR="00946386" w:rsidRPr="002D2345">
        <w:rPr>
          <w:color w:val="17365D" w:themeColor="text2" w:themeShade="BF"/>
        </w:rPr>
        <w:t xml:space="preserve">un nombre infini de </w:t>
      </w:r>
      <w:r w:rsidR="008C4C9A" w:rsidRPr="002D2345">
        <w:rPr>
          <w:color w:val="17365D" w:themeColor="text2" w:themeShade="BF"/>
        </w:rPr>
        <w:t xml:space="preserve">note </w:t>
      </w:r>
    </w:p>
    <w:p w14:paraId="54DDCBEC" w14:textId="00BD0184" w:rsidR="008C4C9A" w:rsidRPr="002D2345" w:rsidRDefault="004D285D" w:rsidP="004A2EF1">
      <w:pPr>
        <w:pStyle w:val="Retraitcorpsdetexte3"/>
        <w:rPr>
          <w:color w:val="17365D" w:themeColor="text2" w:themeShade="BF"/>
        </w:rPr>
      </w:pPr>
      <w:r w:rsidRPr="002D2345">
        <w:rPr>
          <w:color w:val="17365D" w:themeColor="text2" w:themeShade="BF"/>
        </w:rPr>
        <w:t>0, n</w:t>
      </w:r>
      <w:r w:rsidR="008C4C9A" w:rsidRPr="002D2345">
        <w:rPr>
          <w:color w:val="17365D" w:themeColor="text2" w:themeShade="BF"/>
        </w:rPr>
        <w:t xml:space="preserve"> / </w:t>
      </w:r>
      <w:r w:rsidR="00540EF7" w:rsidRPr="002D2345">
        <w:rPr>
          <w:color w:val="17365D" w:themeColor="text2" w:themeShade="BF"/>
        </w:rPr>
        <w:t xml:space="preserve">un livre a entre </w:t>
      </w:r>
      <w:r w:rsidR="00213490" w:rsidRPr="002D2345">
        <w:rPr>
          <w:color w:val="17365D" w:themeColor="text2" w:themeShade="BF"/>
        </w:rPr>
        <w:t xml:space="preserve">0 et </w:t>
      </w:r>
      <w:r w:rsidR="009C557D" w:rsidRPr="002D2345">
        <w:rPr>
          <w:color w:val="17365D" w:themeColor="text2" w:themeShade="BF"/>
        </w:rPr>
        <w:t>un nombre i</w:t>
      </w:r>
      <w:r w:rsidR="00724657" w:rsidRPr="002D2345">
        <w:rPr>
          <w:color w:val="17365D" w:themeColor="text2" w:themeShade="BF"/>
        </w:rPr>
        <w:t>n</w:t>
      </w:r>
      <w:r w:rsidR="009F34DE" w:rsidRPr="002D2345">
        <w:rPr>
          <w:color w:val="17365D" w:themeColor="text2" w:themeShade="BF"/>
        </w:rPr>
        <w:t>f</w:t>
      </w:r>
      <w:r w:rsidR="009C557D" w:rsidRPr="002D2345">
        <w:rPr>
          <w:color w:val="17365D" w:themeColor="text2" w:themeShade="BF"/>
        </w:rPr>
        <w:t>ini de note</w:t>
      </w:r>
    </w:p>
    <w:p w14:paraId="64BD38CA" w14:textId="6B784FAB" w:rsidR="00E7680C" w:rsidRPr="002D2345" w:rsidRDefault="00E7680C" w:rsidP="004A2EF1">
      <w:pPr>
        <w:pStyle w:val="Retraitcorpsdetexte3"/>
        <w:rPr>
          <w:b/>
          <w:color w:val="17365D" w:themeColor="text2" w:themeShade="BF"/>
        </w:rPr>
      </w:pPr>
      <w:r w:rsidRPr="002D2345">
        <w:rPr>
          <w:b/>
          <w:color w:val="17365D" w:themeColor="text2" w:themeShade="BF"/>
        </w:rPr>
        <w:t>Commenter :</w:t>
      </w:r>
    </w:p>
    <w:p w14:paraId="41865121" w14:textId="07098D87" w:rsidR="002F0F36" w:rsidRPr="002D2345" w:rsidRDefault="002F0F36" w:rsidP="002F0F36">
      <w:pPr>
        <w:pStyle w:val="Retraitcorpsdetexte3"/>
        <w:rPr>
          <w:color w:val="17365D" w:themeColor="text2" w:themeShade="BF"/>
        </w:rPr>
      </w:pPr>
      <w:r w:rsidRPr="002D2345">
        <w:rPr>
          <w:color w:val="17365D" w:themeColor="text2" w:themeShade="BF"/>
        </w:rPr>
        <w:t xml:space="preserve">0, n / un utilisateur </w:t>
      </w:r>
      <w:r w:rsidR="001E109B" w:rsidRPr="002D2345">
        <w:rPr>
          <w:color w:val="17365D" w:themeColor="text2" w:themeShade="BF"/>
        </w:rPr>
        <w:t>donne</w:t>
      </w:r>
      <w:r w:rsidR="00EB661B" w:rsidRPr="002D2345">
        <w:rPr>
          <w:color w:val="17365D" w:themeColor="text2" w:themeShade="BF"/>
        </w:rPr>
        <w:t xml:space="preserve"> </w:t>
      </w:r>
      <w:r w:rsidRPr="002D2345">
        <w:rPr>
          <w:color w:val="17365D" w:themeColor="text2" w:themeShade="BF"/>
        </w:rPr>
        <w:t xml:space="preserve">entre 0 et un nombre infini de </w:t>
      </w:r>
      <w:r w:rsidR="00EB661B" w:rsidRPr="002D2345">
        <w:rPr>
          <w:color w:val="17365D" w:themeColor="text2" w:themeShade="BF"/>
        </w:rPr>
        <w:t>commentaire</w:t>
      </w:r>
    </w:p>
    <w:p w14:paraId="58E3287E" w14:textId="2405C5C7" w:rsidR="002F0F36" w:rsidRPr="002D2345" w:rsidRDefault="002F0F36" w:rsidP="002F0F36">
      <w:pPr>
        <w:pStyle w:val="Retraitcorpsdetexte3"/>
        <w:rPr>
          <w:color w:val="17365D" w:themeColor="text2" w:themeShade="BF"/>
        </w:rPr>
      </w:pPr>
      <w:r w:rsidRPr="002D2345">
        <w:rPr>
          <w:color w:val="17365D" w:themeColor="text2" w:themeShade="BF"/>
        </w:rPr>
        <w:t xml:space="preserve">0, n / un livre a entre 0 et un nombre indéfini de </w:t>
      </w:r>
      <w:r w:rsidR="00EB661B" w:rsidRPr="002D2345">
        <w:rPr>
          <w:color w:val="17365D" w:themeColor="text2" w:themeShade="BF"/>
        </w:rPr>
        <w:t>commentaire</w:t>
      </w:r>
    </w:p>
    <w:p w14:paraId="54B0D6AE" w14:textId="77777777" w:rsidR="00E7680C" w:rsidRPr="00E7680C" w:rsidRDefault="00E7680C" w:rsidP="004A2EF1">
      <w:pPr>
        <w:pStyle w:val="Retraitcorpsdetexte3"/>
        <w:rPr>
          <w:b/>
          <w:bCs/>
        </w:rPr>
      </w:pPr>
    </w:p>
    <w:p w14:paraId="68DD628D" w14:textId="77777777" w:rsidR="00B00695" w:rsidRPr="00B00695" w:rsidRDefault="00B00695" w:rsidP="00BC757C">
      <w:pPr>
        <w:pStyle w:val="Retraitcorpsdetexte3"/>
        <w:rPr>
          <w:b/>
          <w:bCs/>
        </w:rPr>
      </w:pPr>
    </w:p>
    <w:p w14:paraId="79F42E2A" w14:textId="224BD333" w:rsidR="00505421" w:rsidRDefault="00A10DE7" w:rsidP="003107AB">
      <w:pPr>
        <w:pStyle w:val="Titre2"/>
      </w:pPr>
      <w:bookmarkStart w:id="24" w:name="_Toc192605903"/>
      <w:bookmarkStart w:id="25" w:name="_Toc199317131"/>
      <w:bookmarkStart w:id="26" w:name="_Toc532179961"/>
      <w:r>
        <w:t>Structure du code</w:t>
      </w:r>
      <w:bookmarkEnd w:id="24"/>
      <w:bookmarkEnd w:id="25"/>
    </w:p>
    <w:p w14:paraId="2CFCA5F4" w14:textId="77777777" w:rsidR="00E635B3" w:rsidRPr="003A1B6B" w:rsidRDefault="00E635B3" w:rsidP="003A1B6B">
      <w:pPr>
        <w:pStyle w:val="Paragraphedeliste"/>
        <w:ind w:left="1494"/>
        <w:rPr>
          <w:color w:val="17365D" w:themeColor="text2" w:themeShade="BF"/>
        </w:rPr>
      </w:pPr>
      <w:r w:rsidRPr="003A1B6B">
        <w:rPr>
          <w:color w:val="17365D" w:themeColor="text2" w:themeShade="BF"/>
        </w:rPr>
        <w:t xml:space="preserve">La structure de base a été ajoutée par le </w:t>
      </w:r>
      <w:proofErr w:type="spellStart"/>
      <w:r w:rsidRPr="003A1B6B">
        <w:rPr>
          <w:color w:val="17365D" w:themeColor="text2" w:themeShade="BF"/>
        </w:rPr>
        <w:t>framework</w:t>
      </w:r>
      <w:proofErr w:type="spellEnd"/>
      <w:r w:rsidRPr="003A1B6B">
        <w:rPr>
          <w:color w:val="17365D" w:themeColor="text2" w:themeShade="BF"/>
        </w:rPr>
        <w:t xml:space="preserve"> Vue.js lors de la création du projet. C’est cela qui a généré l’organisation actuelle du projet.</w:t>
      </w:r>
    </w:p>
    <w:p w14:paraId="73774B84" w14:textId="77777777" w:rsidR="00E635B3" w:rsidRPr="003A1B6B" w:rsidRDefault="00E635B3" w:rsidP="003A1B6B">
      <w:pPr>
        <w:pStyle w:val="Paragraphedeliste"/>
        <w:ind w:left="1494"/>
        <w:rPr>
          <w:color w:val="17365D" w:themeColor="text2" w:themeShade="BF"/>
        </w:rPr>
      </w:pPr>
      <w:r w:rsidRPr="003A1B6B">
        <w:rPr>
          <w:color w:val="17365D" w:themeColor="text2" w:themeShade="BF"/>
        </w:rPr>
        <w:t>La partie du code que nous avons modifiée se trouve dans le dossier src et est divisée en plusieurs parties :</w:t>
      </w:r>
    </w:p>
    <w:p w14:paraId="76659E48" w14:textId="77777777" w:rsidR="00764C5D" w:rsidRDefault="00764C5D" w:rsidP="00C365DE">
      <w:pPr>
        <w:ind w:left="1134"/>
        <w:rPr>
          <w:color w:val="17365D" w:themeColor="text2" w:themeShade="BF"/>
        </w:rPr>
      </w:pPr>
    </w:p>
    <w:p w14:paraId="595ABD75" w14:textId="723D20D7" w:rsidR="00764C5D" w:rsidRPr="00764C5D" w:rsidRDefault="00764C5D" w:rsidP="00C960CB">
      <w:pPr>
        <w:pStyle w:val="Paragraphedeliste"/>
        <w:numPr>
          <w:ilvl w:val="0"/>
          <w:numId w:val="9"/>
        </w:numPr>
        <w:rPr>
          <w:color w:val="17365D" w:themeColor="text2" w:themeShade="BF"/>
        </w:rPr>
      </w:pPr>
      <w:r>
        <w:rPr>
          <w:color w:val="17365D" w:themeColor="text2" w:themeShade="BF"/>
        </w:rPr>
        <w:t xml:space="preserve"> </w:t>
      </w:r>
      <w:r w:rsidR="002107C3">
        <w:rPr>
          <w:color w:val="17365D" w:themeColor="text2" w:themeShade="BF"/>
        </w:rPr>
        <w:t>A</w:t>
      </w:r>
      <w:r>
        <w:rPr>
          <w:color w:val="17365D" w:themeColor="text2" w:themeShade="BF"/>
        </w:rPr>
        <w:t>sse</w:t>
      </w:r>
      <w:r w:rsidR="002107C3">
        <w:rPr>
          <w:color w:val="17365D" w:themeColor="text2" w:themeShade="BF"/>
        </w:rPr>
        <w:t xml:space="preserve">ts </w:t>
      </w:r>
    </w:p>
    <w:p w14:paraId="484AA025" w14:textId="1E6751D0" w:rsidR="00607680" w:rsidRPr="00774455" w:rsidRDefault="009A1DE5" w:rsidP="009A1DE5">
      <w:pPr>
        <w:pStyle w:val="Paragraphedeliste"/>
        <w:ind w:left="1494"/>
        <w:rPr>
          <w:color w:val="17365D" w:themeColor="text2" w:themeShade="BF"/>
        </w:rPr>
      </w:pPr>
      <w:r w:rsidRPr="00774455">
        <w:rPr>
          <w:color w:val="17365D" w:themeColor="text2" w:themeShade="BF"/>
        </w:rPr>
        <w:t xml:space="preserve">Dans </w:t>
      </w:r>
      <w:r w:rsidR="001A7FAB" w:rsidRPr="00774455">
        <w:rPr>
          <w:color w:val="17365D" w:themeColor="text2" w:themeShade="BF"/>
        </w:rPr>
        <w:t>assets</w:t>
      </w:r>
      <w:r w:rsidR="00385BFE" w:rsidRPr="00774455">
        <w:rPr>
          <w:color w:val="17365D" w:themeColor="text2" w:themeShade="BF"/>
        </w:rPr>
        <w:t xml:space="preserve"> se trouve le code </w:t>
      </w:r>
      <w:r w:rsidR="002903F5" w:rsidRPr="00774455">
        <w:rPr>
          <w:color w:val="17365D" w:themeColor="text2" w:themeShade="BF"/>
        </w:rPr>
        <w:t xml:space="preserve">de </w:t>
      </w:r>
      <w:r w:rsidR="001A7FAB" w:rsidRPr="00774455">
        <w:rPr>
          <w:color w:val="17365D" w:themeColor="text2" w:themeShade="BF"/>
        </w:rPr>
        <w:t xml:space="preserve">base des pages </w:t>
      </w:r>
      <w:r w:rsidR="002903F5" w:rsidRPr="00774455">
        <w:rPr>
          <w:color w:val="17365D" w:themeColor="text2" w:themeShade="BF"/>
        </w:rPr>
        <w:t>Vue</w:t>
      </w:r>
      <w:r w:rsidR="001A7FAB" w:rsidRPr="00774455">
        <w:rPr>
          <w:color w:val="17365D" w:themeColor="text2" w:themeShade="BF"/>
        </w:rPr>
        <w:t xml:space="preserve">. Nous </w:t>
      </w:r>
      <w:r w:rsidR="00955688" w:rsidRPr="00774455">
        <w:rPr>
          <w:color w:val="17365D" w:themeColor="text2" w:themeShade="BF"/>
        </w:rPr>
        <w:t xml:space="preserve">n’avons pas </w:t>
      </w:r>
      <w:r w:rsidR="001A7FAB" w:rsidRPr="00774455">
        <w:rPr>
          <w:color w:val="17365D" w:themeColor="text2" w:themeShade="BF"/>
        </w:rPr>
        <w:t>touché</w:t>
      </w:r>
      <w:r w:rsidR="00955688" w:rsidRPr="00774455">
        <w:rPr>
          <w:color w:val="17365D" w:themeColor="text2" w:themeShade="BF"/>
        </w:rPr>
        <w:t xml:space="preserve"> </w:t>
      </w:r>
      <w:r w:rsidR="006D450F" w:rsidRPr="00774455">
        <w:rPr>
          <w:color w:val="17365D" w:themeColor="text2" w:themeShade="BF"/>
        </w:rPr>
        <w:t>à</w:t>
      </w:r>
      <w:r w:rsidR="00955688" w:rsidRPr="00774455">
        <w:rPr>
          <w:color w:val="17365D" w:themeColor="text2" w:themeShade="BF"/>
        </w:rPr>
        <w:t xml:space="preserve"> </w:t>
      </w:r>
      <w:r w:rsidR="001A7FAB" w:rsidRPr="00774455">
        <w:rPr>
          <w:color w:val="17365D" w:themeColor="text2" w:themeShade="BF"/>
        </w:rPr>
        <w:t>ce</w:t>
      </w:r>
      <w:r w:rsidR="00955688" w:rsidRPr="00774455">
        <w:rPr>
          <w:color w:val="17365D" w:themeColor="text2" w:themeShade="BF"/>
        </w:rPr>
        <w:t xml:space="preserve"> code</w:t>
      </w:r>
      <w:r w:rsidR="001A7FAB" w:rsidRPr="00774455">
        <w:rPr>
          <w:color w:val="17365D" w:themeColor="text2" w:themeShade="BF"/>
        </w:rPr>
        <w:t>-</w:t>
      </w:r>
      <w:r w:rsidR="006D450F" w:rsidRPr="00774455">
        <w:rPr>
          <w:color w:val="17365D" w:themeColor="text2" w:themeShade="BF"/>
        </w:rPr>
        <w:t>là</w:t>
      </w:r>
      <w:r w:rsidR="001A7FAB" w:rsidRPr="00774455">
        <w:rPr>
          <w:color w:val="17365D" w:themeColor="text2" w:themeShade="BF"/>
        </w:rPr>
        <w:t>, car</w:t>
      </w:r>
      <w:r w:rsidR="006D450F" w:rsidRPr="00774455">
        <w:rPr>
          <w:color w:val="17365D" w:themeColor="text2" w:themeShade="BF"/>
        </w:rPr>
        <w:t xml:space="preserve"> </w:t>
      </w:r>
      <w:r w:rsidR="00955688" w:rsidRPr="00774455">
        <w:rPr>
          <w:color w:val="17365D" w:themeColor="text2" w:themeShade="BF"/>
        </w:rPr>
        <w:t xml:space="preserve">la </w:t>
      </w:r>
      <w:r w:rsidR="006D450F" w:rsidRPr="00774455">
        <w:rPr>
          <w:color w:val="17365D" w:themeColor="text2" w:themeShade="BF"/>
        </w:rPr>
        <w:t xml:space="preserve">structure de </w:t>
      </w:r>
      <w:r w:rsidR="001A7FAB" w:rsidRPr="00774455">
        <w:rPr>
          <w:color w:val="17365D" w:themeColor="text2" w:themeShade="BF"/>
        </w:rPr>
        <w:t>base</w:t>
      </w:r>
      <w:r w:rsidR="006D450F" w:rsidRPr="00774455">
        <w:rPr>
          <w:color w:val="17365D" w:themeColor="text2" w:themeShade="BF"/>
        </w:rPr>
        <w:t xml:space="preserve"> des pages nous </w:t>
      </w:r>
      <w:r w:rsidR="001A7FAB" w:rsidRPr="00774455">
        <w:rPr>
          <w:color w:val="17365D" w:themeColor="text2" w:themeShade="BF"/>
        </w:rPr>
        <w:t>convenait déjà très</w:t>
      </w:r>
      <w:r w:rsidR="006D450F" w:rsidRPr="00774455">
        <w:rPr>
          <w:color w:val="17365D" w:themeColor="text2" w:themeShade="BF"/>
        </w:rPr>
        <w:t xml:space="preserve"> bien.</w:t>
      </w:r>
      <w:r w:rsidR="001A7FAB" w:rsidRPr="00774455">
        <w:rPr>
          <w:color w:val="17365D" w:themeColor="text2" w:themeShade="BF"/>
        </w:rPr>
        <w:t xml:space="preserve"> Elle remplissait les besoins de notre application sans devoir y faire de modifications.</w:t>
      </w:r>
    </w:p>
    <w:p w14:paraId="09BEEFCA" w14:textId="77777777" w:rsidR="001A7FAB" w:rsidRDefault="001A7FAB" w:rsidP="009A1DE5">
      <w:pPr>
        <w:pStyle w:val="Paragraphedeliste"/>
        <w:ind w:left="1494"/>
        <w:rPr>
          <w:color w:val="17365D" w:themeColor="text2" w:themeShade="BF"/>
        </w:rPr>
      </w:pPr>
    </w:p>
    <w:p w14:paraId="64B73C6D" w14:textId="13AC864C" w:rsidR="004B5001" w:rsidRPr="00764C5D" w:rsidRDefault="00625A4C" w:rsidP="00C960CB">
      <w:pPr>
        <w:pStyle w:val="Paragraphedeliste"/>
        <w:numPr>
          <w:ilvl w:val="0"/>
          <w:numId w:val="9"/>
        </w:numPr>
        <w:rPr>
          <w:color w:val="17365D" w:themeColor="text2" w:themeShade="BF"/>
        </w:rPr>
      </w:pPr>
      <w:r>
        <w:rPr>
          <w:color w:val="17365D" w:themeColor="text2" w:themeShade="BF"/>
        </w:rPr>
        <w:t>Com</w:t>
      </w:r>
      <w:r w:rsidR="00024EAF">
        <w:rPr>
          <w:color w:val="17365D" w:themeColor="text2" w:themeShade="BF"/>
        </w:rPr>
        <w:t>po</w:t>
      </w:r>
      <w:r w:rsidR="000E6795">
        <w:rPr>
          <w:color w:val="17365D" w:themeColor="text2" w:themeShade="BF"/>
        </w:rPr>
        <w:t>nent</w:t>
      </w:r>
      <w:r w:rsidR="00466559">
        <w:rPr>
          <w:color w:val="17365D" w:themeColor="text2" w:themeShade="BF"/>
        </w:rPr>
        <w:t xml:space="preserve">s </w:t>
      </w:r>
    </w:p>
    <w:p w14:paraId="7177980F" w14:textId="77777777" w:rsidR="000B1940" w:rsidRPr="00774455" w:rsidRDefault="00DA19C4" w:rsidP="006D450F">
      <w:pPr>
        <w:pStyle w:val="Paragraphedeliste"/>
        <w:ind w:left="1494"/>
        <w:rPr>
          <w:color w:val="17365D" w:themeColor="text2" w:themeShade="BF"/>
        </w:rPr>
      </w:pPr>
      <w:r w:rsidRPr="00774455">
        <w:rPr>
          <w:color w:val="17365D" w:themeColor="text2" w:themeShade="BF"/>
        </w:rPr>
        <w:t xml:space="preserve">Notre </w:t>
      </w:r>
      <w:r w:rsidR="00607680" w:rsidRPr="00774455">
        <w:rPr>
          <w:color w:val="17365D" w:themeColor="text2" w:themeShade="BF"/>
        </w:rPr>
        <w:t>application</w:t>
      </w:r>
      <w:r w:rsidRPr="00774455">
        <w:rPr>
          <w:color w:val="17365D" w:themeColor="text2" w:themeShade="BF"/>
        </w:rPr>
        <w:t xml:space="preserve"> n’utilise pas de </w:t>
      </w:r>
      <w:r w:rsidR="00913F09" w:rsidRPr="00774455">
        <w:rPr>
          <w:color w:val="17365D" w:themeColor="text2" w:themeShade="BF"/>
        </w:rPr>
        <w:t xml:space="preserve">composants pour le moment, donc </w:t>
      </w:r>
      <w:r w:rsidRPr="00774455">
        <w:rPr>
          <w:color w:val="17365D" w:themeColor="text2" w:themeShade="BF"/>
        </w:rPr>
        <w:t xml:space="preserve">il n’y a rien </w:t>
      </w:r>
      <w:r w:rsidR="00913F09" w:rsidRPr="00774455">
        <w:rPr>
          <w:color w:val="17365D" w:themeColor="text2" w:themeShade="BF"/>
        </w:rPr>
        <w:t>d’utilisé ni de présent</w:t>
      </w:r>
      <w:r w:rsidRPr="00774455">
        <w:rPr>
          <w:color w:val="17365D" w:themeColor="text2" w:themeShade="BF"/>
        </w:rPr>
        <w:t xml:space="preserve"> dans </w:t>
      </w:r>
      <w:r w:rsidR="00913F09" w:rsidRPr="00774455">
        <w:rPr>
          <w:color w:val="17365D" w:themeColor="text2" w:themeShade="BF"/>
        </w:rPr>
        <w:t>cette</w:t>
      </w:r>
      <w:r w:rsidRPr="00774455">
        <w:rPr>
          <w:color w:val="17365D" w:themeColor="text2" w:themeShade="BF"/>
        </w:rPr>
        <w:t xml:space="preserve"> partie</w:t>
      </w:r>
      <w:r w:rsidR="00913F09" w:rsidRPr="00774455">
        <w:rPr>
          <w:color w:val="17365D" w:themeColor="text2" w:themeShade="BF"/>
        </w:rPr>
        <w:t>-là.</w:t>
      </w:r>
      <w:r w:rsidR="00913F09" w:rsidRPr="00774455">
        <w:rPr>
          <w:color w:val="17365D" w:themeColor="text2" w:themeShade="BF"/>
        </w:rPr>
        <w:br/>
        <w:t>Cependant,</w:t>
      </w:r>
      <w:r w:rsidRPr="00774455">
        <w:rPr>
          <w:color w:val="17365D" w:themeColor="text2" w:themeShade="BF"/>
        </w:rPr>
        <w:t xml:space="preserve"> si dans le </w:t>
      </w:r>
      <w:r w:rsidR="00913F09" w:rsidRPr="00774455">
        <w:rPr>
          <w:color w:val="17365D" w:themeColor="text2" w:themeShade="BF"/>
        </w:rPr>
        <w:t>futur</w:t>
      </w:r>
      <w:r w:rsidRPr="00774455">
        <w:rPr>
          <w:color w:val="17365D" w:themeColor="text2" w:themeShade="BF"/>
        </w:rPr>
        <w:t xml:space="preserve"> notre application </w:t>
      </w:r>
      <w:r w:rsidR="00607680" w:rsidRPr="00774455">
        <w:rPr>
          <w:color w:val="17365D" w:themeColor="text2" w:themeShade="BF"/>
        </w:rPr>
        <w:t xml:space="preserve">a besoin de </w:t>
      </w:r>
      <w:r w:rsidR="00913F09" w:rsidRPr="00774455">
        <w:rPr>
          <w:color w:val="17365D" w:themeColor="text2" w:themeShade="BF"/>
        </w:rPr>
        <w:t>composants réutilisables,</w:t>
      </w:r>
      <w:r w:rsidR="00607680" w:rsidRPr="00774455">
        <w:rPr>
          <w:color w:val="17365D" w:themeColor="text2" w:themeShade="BF"/>
        </w:rPr>
        <w:t xml:space="preserve"> c’est ici que nous les implémenterons</w:t>
      </w:r>
      <w:r w:rsidR="00913F09" w:rsidRPr="00774455">
        <w:rPr>
          <w:color w:val="17365D" w:themeColor="text2" w:themeShade="BF"/>
        </w:rPr>
        <w:t>. Ce dossier est prévu pour stocker les petits blocs d’interface qu’on pourrait intégrer dans plusieurs pages.</w:t>
      </w:r>
    </w:p>
    <w:p w14:paraId="1CE88175" w14:textId="6C57702E" w:rsidR="00DA19C4" w:rsidRDefault="00607680" w:rsidP="006D450F">
      <w:pPr>
        <w:pStyle w:val="Paragraphedeliste"/>
        <w:ind w:left="1494"/>
        <w:rPr>
          <w:color w:val="17365D" w:themeColor="text2" w:themeShade="BF"/>
        </w:rPr>
      </w:pPr>
      <w:r>
        <w:rPr>
          <w:color w:val="17365D" w:themeColor="text2" w:themeShade="BF"/>
        </w:rPr>
        <w:t xml:space="preserve"> </w:t>
      </w:r>
    </w:p>
    <w:p w14:paraId="5110D500" w14:textId="6BD29646" w:rsidR="00466559" w:rsidRPr="00764C5D" w:rsidRDefault="00CF39DB" w:rsidP="00C960CB">
      <w:pPr>
        <w:pStyle w:val="Paragraphedeliste"/>
        <w:numPr>
          <w:ilvl w:val="0"/>
          <w:numId w:val="9"/>
        </w:numPr>
        <w:rPr>
          <w:color w:val="17365D" w:themeColor="text2" w:themeShade="BF"/>
        </w:rPr>
      </w:pPr>
      <w:r>
        <w:rPr>
          <w:color w:val="17365D" w:themeColor="text2" w:themeShade="BF"/>
        </w:rPr>
        <w:t xml:space="preserve">Router </w:t>
      </w:r>
    </w:p>
    <w:p w14:paraId="2EA081A8" w14:textId="5B95F261" w:rsidR="00467476" w:rsidRPr="00774455" w:rsidRDefault="00D21785" w:rsidP="00D21785">
      <w:pPr>
        <w:ind w:left="1494"/>
        <w:rPr>
          <w:color w:val="17365D" w:themeColor="text2" w:themeShade="BF"/>
        </w:rPr>
      </w:pPr>
      <w:r w:rsidRPr="00774455">
        <w:rPr>
          <w:color w:val="17365D" w:themeColor="text2" w:themeShade="BF"/>
        </w:rPr>
        <w:t xml:space="preserve">Dans </w:t>
      </w:r>
      <w:r w:rsidR="008F353C" w:rsidRPr="00774455">
        <w:rPr>
          <w:color w:val="17365D" w:themeColor="text2" w:themeShade="BF"/>
        </w:rPr>
        <w:t>ce</w:t>
      </w:r>
      <w:r w:rsidRPr="00774455">
        <w:rPr>
          <w:color w:val="17365D" w:themeColor="text2" w:themeShade="BF"/>
        </w:rPr>
        <w:t xml:space="preserve"> fichier se trouve la création de </w:t>
      </w:r>
      <w:r w:rsidR="008F353C" w:rsidRPr="00774455">
        <w:rPr>
          <w:color w:val="17365D" w:themeColor="text2" w:themeShade="BF"/>
        </w:rPr>
        <w:t>toutes</w:t>
      </w:r>
      <w:r w:rsidRPr="00774455">
        <w:rPr>
          <w:color w:val="17365D" w:themeColor="text2" w:themeShade="BF"/>
        </w:rPr>
        <w:t xml:space="preserve"> les routes </w:t>
      </w:r>
      <w:r w:rsidR="00831944" w:rsidRPr="00774455">
        <w:rPr>
          <w:color w:val="17365D" w:themeColor="text2" w:themeShade="BF"/>
        </w:rPr>
        <w:t xml:space="preserve">du frontend </w:t>
      </w:r>
      <w:r w:rsidR="003A4EED" w:rsidRPr="00774455">
        <w:rPr>
          <w:color w:val="17365D" w:themeColor="text2" w:themeShade="BF"/>
        </w:rPr>
        <w:t xml:space="preserve">avec leur </w:t>
      </w:r>
      <w:proofErr w:type="spellStart"/>
      <w:r w:rsidR="003A4EED" w:rsidRPr="00774455">
        <w:rPr>
          <w:color w:val="17365D" w:themeColor="text2" w:themeShade="BF"/>
        </w:rPr>
        <w:t>path</w:t>
      </w:r>
      <w:proofErr w:type="spellEnd"/>
      <w:r w:rsidR="003A4EED" w:rsidRPr="00774455">
        <w:rPr>
          <w:color w:val="17365D" w:themeColor="text2" w:themeShade="BF"/>
        </w:rPr>
        <w:t>, leur nom</w:t>
      </w:r>
      <w:r w:rsidR="008F353C" w:rsidRPr="00774455">
        <w:rPr>
          <w:color w:val="17365D" w:themeColor="text2" w:themeShade="BF"/>
        </w:rPr>
        <w:t>,</w:t>
      </w:r>
      <w:r w:rsidR="003A4EED" w:rsidRPr="00774455">
        <w:rPr>
          <w:color w:val="17365D" w:themeColor="text2" w:themeShade="BF"/>
        </w:rPr>
        <w:t xml:space="preserve"> et le </w:t>
      </w:r>
      <w:r w:rsidR="00B605A8" w:rsidRPr="00774455">
        <w:rPr>
          <w:color w:val="17365D" w:themeColor="text2" w:themeShade="BF"/>
        </w:rPr>
        <w:t xml:space="preserve">component </w:t>
      </w:r>
      <w:r w:rsidR="008F353C" w:rsidRPr="00774455">
        <w:rPr>
          <w:color w:val="17365D" w:themeColor="text2" w:themeShade="BF"/>
        </w:rPr>
        <w:t>lié à</w:t>
      </w:r>
      <w:r w:rsidR="00D16FC2" w:rsidRPr="00774455">
        <w:rPr>
          <w:color w:val="17365D" w:themeColor="text2" w:themeShade="BF"/>
        </w:rPr>
        <w:t xml:space="preserve"> la vue</w:t>
      </w:r>
      <w:r w:rsidR="008F353C" w:rsidRPr="00774455">
        <w:rPr>
          <w:color w:val="17365D" w:themeColor="text2" w:themeShade="BF"/>
        </w:rPr>
        <w:t>,</w:t>
      </w:r>
      <w:r w:rsidR="00D16FC2" w:rsidRPr="00774455">
        <w:rPr>
          <w:color w:val="17365D" w:themeColor="text2" w:themeShade="BF"/>
        </w:rPr>
        <w:t xml:space="preserve"> qui sont </w:t>
      </w:r>
      <w:r w:rsidR="00E43CD0" w:rsidRPr="00774455">
        <w:rPr>
          <w:color w:val="17365D" w:themeColor="text2" w:themeShade="BF"/>
        </w:rPr>
        <w:t>dans notre cas de</w:t>
      </w:r>
      <w:r w:rsidR="008B1EC6" w:rsidRPr="00774455">
        <w:rPr>
          <w:color w:val="17365D" w:themeColor="text2" w:themeShade="BF"/>
        </w:rPr>
        <w:t xml:space="preserve">s </w:t>
      </w:r>
      <w:r w:rsidR="008F353C" w:rsidRPr="00774455">
        <w:rPr>
          <w:color w:val="17365D" w:themeColor="text2" w:themeShade="BF"/>
        </w:rPr>
        <w:t xml:space="preserve">fichiers du dossier </w:t>
      </w:r>
      <w:proofErr w:type="spellStart"/>
      <w:r w:rsidR="00467476" w:rsidRPr="00774455">
        <w:rPr>
          <w:color w:val="17365D" w:themeColor="text2" w:themeShade="BF"/>
        </w:rPr>
        <w:t>Views</w:t>
      </w:r>
      <w:proofErr w:type="spellEnd"/>
      <w:r w:rsidR="008F353C" w:rsidRPr="00774455">
        <w:rPr>
          <w:color w:val="17365D" w:themeColor="text2" w:themeShade="BF"/>
        </w:rPr>
        <w:t>.</w:t>
      </w:r>
    </w:p>
    <w:p w14:paraId="77396626" w14:textId="77777777" w:rsidR="008F353C" w:rsidRDefault="008F353C" w:rsidP="00D21785">
      <w:pPr>
        <w:ind w:left="1494"/>
        <w:rPr>
          <w:color w:val="17365D" w:themeColor="text2" w:themeShade="BF"/>
        </w:rPr>
      </w:pPr>
    </w:p>
    <w:p w14:paraId="7541C968" w14:textId="4512F47B" w:rsidR="00467476" w:rsidRDefault="00467476" w:rsidP="00D21785">
      <w:pPr>
        <w:ind w:left="1494"/>
        <w:rPr>
          <w:color w:val="17365D" w:themeColor="text2" w:themeShade="BF"/>
        </w:rPr>
      </w:pPr>
      <w:r>
        <w:rPr>
          <w:color w:val="17365D" w:themeColor="text2" w:themeShade="BF"/>
        </w:rPr>
        <w:t xml:space="preserve">Liste des routes : </w:t>
      </w:r>
    </w:p>
    <w:p w14:paraId="600B6429" w14:textId="77777777" w:rsidR="00467476" w:rsidRDefault="00467476" w:rsidP="00D21785">
      <w:pPr>
        <w:ind w:left="1494"/>
        <w:rPr>
          <w:color w:val="17365D" w:themeColor="text2" w:themeShade="BF"/>
        </w:rPr>
      </w:pPr>
    </w:p>
    <w:p w14:paraId="1DA3E52B" w14:textId="77777777" w:rsidR="0085697B" w:rsidRPr="007E7E41" w:rsidRDefault="007E7E41" w:rsidP="007E7E41">
      <w:pPr>
        <w:rPr>
          <w:color w:val="17365D" w:themeColor="text2" w:themeShade="BF"/>
        </w:rPr>
      </w:pPr>
      <w:r>
        <w:rPr>
          <w:color w:val="17365D" w:themeColor="text2" w:themeShade="BF"/>
        </w:rPr>
        <w:tab/>
      </w:r>
      <w:r>
        <w:rPr>
          <w:color w:val="17365D" w:themeColor="text2" w:themeShade="BF"/>
        </w:rPr>
        <w:tab/>
      </w:r>
    </w:p>
    <w:tbl>
      <w:tblPr>
        <w:tblStyle w:val="Grilledutableau"/>
        <w:tblW w:w="9634" w:type="dxa"/>
        <w:tblLook w:val="04A0" w:firstRow="1" w:lastRow="0" w:firstColumn="1" w:lastColumn="0" w:noHBand="0" w:noVBand="1"/>
      </w:tblPr>
      <w:tblGrid>
        <w:gridCol w:w="2264"/>
        <w:gridCol w:w="2264"/>
        <w:gridCol w:w="2269"/>
        <w:gridCol w:w="2837"/>
      </w:tblGrid>
      <w:tr w:rsidR="0085697B" w14:paraId="43F4F03B" w14:textId="77777777" w:rsidTr="00B64467">
        <w:tc>
          <w:tcPr>
            <w:tcW w:w="2265" w:type="dxa"/>
          </w:tcPr>
          <w:p w14:paraId="3042E52E" w14:textId="4560C34E" w:rsidR="0085697B" w:rsidRDefault="00B64467" w:rsidP="007E7E41">
            <w:pPr>
              <w:rPr>
                <w:color w:val="17365D" w:themeColor="text2" w:themeShade="BF"/>
              </w:rPr>
            </w:pPr>
            <w:r>
              <w:rPr>
                <w:color w:val="17365D" w:themeColor="text2" w:themeShade="BF"/>
              </w:rPr>
              <w:t xml:space="preserve">Nom </w:t>
            </w:r>
          </w:p>
        </w:tc>
        <w:tc>
          <w:tcPr>
            <w:tcW w:w="2265" w:type="dxa"/>
          </w:tcPr>
          <w:p w14:paraId="115EDD58" w14:textId="5B475278" w:rsidR="0085697B" w:rsidRDefault="00B64467" w:rsidP="007E7E41">
            <w:pPr>
              <w:rPr>
                <w:color w:val="17365D" w:themeColor="text2" w:themeShade="BF"/>
              </w:rPr>
            </w:pPr>
            <w:r>
              <w:rPr>
                <w:color w:val="17365D" w:themeColor="text2" w:themeShade="BF"/>
              </w:rPr>
              <w:t xml:space="preserve">Path </w:t>
            </w:r>
          </w:p>
        </w:tc>
        <w:tc>
          <w:tcPr>
            <w:tcW w:w="2265" w:type="dxa"/>
          </w:tcPr>
          <w:p w14:paraId="7F5E4551" w14:textId="532EF735" w:rsidR="0085697B" w:rsidRDefault="00B64467" w:rsidP="007E7E41">
            <w:pPr>
              <w:rPr>
                <w:color w:val="17365D" w:themeColor="text2" w:themeShade="BF"/>
              </w:rPr>
            </w:pPr>
            <w:r>
              <w:rPr>
                <w:color w:val="17365D" w:themeColor="text2" w:themeShade="BF"/>
              </w:rPr>
              <w:t>Component</w:t>
            </w:r>
          </w:p>
        </w:tc>
        <w:tc>
          <w:tcPr>
            <w:tcW w:w="2839" w:type="dxa"/>
          </w:tcPr>
          <w:p w14:paraId="5E963826" w14:textId="61DEDFFF" w:rsidR="0085697B" w:rsidRDefault="00B64467" w:rsidP="007E7E41">
            <w:pPr>
              <w:rPr>
                <w:color w:val="17365D" w:themeColor="text2" w:themeShade="BF"/>
              </w:rPr>
            </w:pPr>
            <w:r>
              <w:rPr>
                <w:color w:val="17365D" w:themeColor="text2" w:themeShade="BF"/>
              </w:rPr>
              <w:t>Description</w:t>
            </w:r>
          </w:p>
        </w:tc>
      </w:tr>
      <w:tr w:rsidR="00B64467" w14:paraId="0EA45852" w14:textId="77777777" w:rsidTr="00B64467">
        <w:tc>
          <w:tcPr>
            <w:tcW w:w="2265" w:type="dxa"/>
          </w:tcPr>
          <w:p w14:paraId="0C1DD140" w14:textId="0498C127" w:rsidR="00B64467" w:rsidRDefault="00B64467" w:rsidP="007E7E41">
            <w:pPr>
              <w:rPr>
                <w:color w:val="17365D" w:themeColor="text2" w:themeShade="BF"/>
              </w:rPr>
            </w:pPr>
            <w:r>
              <w:rPr>
                <w:color w:val="17365D" w:themeColor="text2" w:themeShade="BF"/>
              </w:rPr>
              <w:t xml:space="preserve">Home </w:t>
            </w:r>
          </w:p>
        </w:tc>
        <w:tc>
          <w:tcPr>
            <w:tcW w:w="2265" w:type="dxa"/>
          </w:tcPr>
          <w:p w14:paraId="6EF14BCE" w14:textId="5E7A8CDE" w:rsidR="00B64467" w:rsidRDefault="00B64467" w:rsidP="007E7E41">
            <w:pPr>
              <w:rPr>
                <w:color w:val="17365D" w:themeColor="text2" w:themeShade="BF"/>
              </w:rPr>
            </w:pPr>
            <w:r>
              <w:rPr>
                <w:color w:val="17365D" w:themeColor="text2" w:themeShade="BF"/>
              </w:rPr>
              <w:t>/</w:t>
            </w:r>
          </w:p>
        </w:tc>
        <w:tc>
          <w:tcPr>
            <w:tcW w:w="2265" w:type="dxa"/>
          </w:tcPr>
          <w:p w14:paraId="39F60995" w14:textId="3B20753F" w:rsidR="00B64467" w:rsidRDefault="00B64467" w:rsidP="007E7E41">
            <w:pPr>
              <w:rPr>
                <w:color w:val="17365D" w:themeColor="text2" w:themeShade="BF"/>
              </w:rPr>
            </w:pPr>
            <w:proofErr w:type="spellStart"/>
            <w:r>
              <w:rPr>
                <w:color w:val="17365D" w:themeColor="text2" w:themeShade="BF"/>
              </w:rPr>
              <w:t>HomeView</w:t>
            </w:r>
            <w:proofErr w:type="spellEnd"/>
          </w:p>
        </w:tc>
        <w:tc>
          <w:tcPr>
            <w:tcW w:w="2839" w:type="dxa"/>
          </w:tcPr>
          <w:p w14:paraId="2EDA7AC3" w14:textId="333AA1D8" w:rsidR="00B64467" w:rsidRDefault="00B64467" w:rsidP="007E7E41">
            <w:pPr>
              <w:rPr>
                <w:color w:val="17365D" w:themeColor="text2" w:themeShade="BF"/>
              </w:rPr>
            </w:pPr>
            <w:r>
              <w:rPr>
                <w:color w:val="17365D" w:themeColor="text2" w:themeShade="BF"/>
              </w:rPr>
              <w:t>Page d’</w:t>
            </w:r>
            <w:r w:rsidR="0006419D">
              <w:rPr>
                <w:color w:val="17365D" w:themeColor="text2" w:themeShade="BF"/>
              </w:rPr>
              <w:t>accueil</w:t>
            </w:r>
            <w:r>
              <w:rPr>
                <w:color w:val="17365D" w:themeColor="text2" w:themeShade="BF"/>
              </w:rPr>
              <w:t xml:space="preserve"> du site avec les </w:t>
            </w:r>
            <w:r w:rsidR="00E6591A">
              <w:rPr>
                <w:color w:val="17365D" w:themeColor="text2" w:themeShade="BF"/>
              </w:rPr>
              <w:t>derniers</w:t>
            </w:r>
            <w:r>
              <w:rPr>
                <w:color w:val="17365D" w:themeColor="text2" w:themeShade="BF"/>
              </w:rPr>
              <w:t xml:space="preserve"> live ajouter </w:t>
            </w:r>
          </w:p>
        </w:tc>
      </w:tr>
      <w:tr w:rsidR="00B64467" w14:paraId="3F8C0DA9" w14:textId="77777777" w:rsidTr="00B64467">
        <w:tc>
          <w:tcPr>
            <w:tcW w:w="2265" w:type="dxa"/>
          </w:tcPr>
          <w:p w14:paraId="310FCFAF" w14:textId="0E5C5484" w:rsidR="00B64467" w:rsidRDefault="00AC1EF9" w:rsidP="007E7E41">
            <w:pPr>
              <w:rPr>
                <w:color w:val="17365D" w:themeColor="text2" w:themeShade="BF"/>
              </w:rPr>
            </w:pPr>
            <w:proofErr w:type="spellStart"/>
            <w:proofErr w:type="gramStart"/>
            <w:r>
              <w:rPr>
                <w:color w:val="17365D" w:themeColor="text2" w:themeShade="BF"/>
              </w:rPr>
              <w:t>addbook</w:t>
            </w:r>
            <w:proofErr w:type="spellEnd"/>
            <w:proofErr w:type="gramEnd"/>
          </w:p>
        </w:tc>
        <w:tc>
          <w:tcPr>
            <w:tcW w:w="2265" w:type="dxa"/>
          </w:tcPr>
          <w:p w14:paraId="469F3B53" w14:textId="388449CF" w:rsidR="00B64467" w:rsidRDefault="009C0D22" w:rsidP="007E7E41">
            <w:pPr>
              <w:rPr>
                <w:color w:val="17365D" w:themeColor="text2" w:themeShade="BF"/>
              </w:rPr>
            </w:pPr>
            <w:r>
              <w:rPr>
                <w:color w:val="17365D" w:themeColor="text2" w:themeShade="BF"/>
              </w:rPr>
              <w:t>/</w:t>
            </w:r>
            <w:proofErr w:type="spellStart"/>
            <w:r w:rsidR="003A06B4">
              <w:rPr>
                <w:color w:val="17365D" w:themeColor="text2" w:themeShade="BF"/>
              </w:rPr>
              <w:t>addBook</w:t>
            </w:r>
            <w:proofErr w:type="spellEnd"/>
          </w:p>
        </w:tc>
        <w:tc>
          <w:tcPr>
            <w:tcW w:w="2265" w:type="dxa"/>
          </w:tcPr>
          <w:p w14:paraId="65B3B551" w14:textId="3DBC4B1C" w:rsidR="00B64467" w:rsidRDefault="003A06B4" w:rsidP="007E7E41">
            <w:pPr>
              <w:rPr>
                <w:color w:val="17365D" w:themeColor="text2" w:themeShade="BF"/>
              </w:rPr>
            </w:pPr>
            <w:proofErr w:type="spellStart"/>
            <w:proofErr w:type="gramStart"/>
            <w:r>
              <w:rPr>
                <w:color w:val="17365D" w:themeColor="text2" w:themeShade="BF"/>
              </w:rPr>
              <w:t>addBook</w:t>
            </w:r>
            <w:proofErr w:type="spellEnd"/>
            <w:proofErr w:type="gramEnd"/>
          </w:p>
        </w:tc>
        <w:tc>
          <w:tcPr>
            <w:tcW w:w="2839" w:type="dxa"/>
          </w:tcPr>
          <w:p w14:paraId="3A3FE048" w14:textId="6E5A4FD9" w:rsidR="00B64467" w:rsidRDefault="003A06B4" w:rsidP="007E7E41">
            <w:pPr>
              <w:rPr>
                <w:color w:val="17365D" w:themeColor="text2" w:themeShade="BF"/>
              </w:rPr>
            </w:pPr>
            <w:r>
              <w:rPr>
                <w:color w:val="17365D" w:themeColor="text2" w:themeShade="BF"/>
              </w:rPr>
              <w:t>Page pour ajouter les livres</w:t>
            </w:r>
          </w:p>
        </w:tc>
      </w:tr>
      <w:tr w:rsidR="00705FD6" w14:paraId="05D27848" w14:textId="77777777" w:rsidTr="00B64467">
        <w:tc>
          <w:tcPr>
            <w:tcW w:w="2265" w:type="dxa"/>
          </w:tcPr>
          <w:p w14:paraId="1B59F301" w14:textId="0D7356FE" w:rsidR="00705FD6" w:rsidRDefault="002238ED" w:rsidP="007E7E41">
            <w:pPr>
              <w:rPr>
                <w:color w:val="17365D" w:themeColor="text2" w:themeShade="BF"/>
              </w:rPr>
            </w:pPr>
            <w:r>
              <w:rPr>
                <w:color w:val="17365D" w:themeColor="text2" w:themeShade="BF"/>
              </w:rPr>
              <w:t xml:space="preserve">Bibliothèque </w:t>
            </w:r>
          </w:p>
        </w:tc>
        <w:tc>
          <w:tcPr>
            <w:tcW w:w="2265" w:type="dxa"/>
          </w:tcPr>
          <w:p w14:paraId="64CC38AA" w14:textId="4D0CC3F4" w:rsidR="00705FD6" w:rsidRDefault="002238ED" w:rsidP="007E7E41">
            <w:pPr>
              <w:rPr>
                <w:color w:val="17365D" w:themeColor="text2" w:themeShade="BF"/>
              </w:rPr>
            </w:pPr>
            <w:r>
              <w:rPr>
                <w:color w:val="17365D" w:themeColor="text2" w:themeShade="BF"/>
              </w:rPr>
              <w:t>/ Bibliothèque</w:t>
            </w:r>
          </w:p>
        </w:tc>
        <w:tc>
          <w:tcPr>
            <w:tcW w:w="2265" w:type="dxa"/>
          </w:tcPr>
          <w:p w14:paraId="09A6C0A8" w14:textId="3529385E" w:rsidR="00705FD6" w:rsidRDefault="002238ED" w:rsidP="007E7E41">
            <w:pPr>
              <w:rPr>
                <w:color w:val="17365D" w:themeColor="text2" w:themeShade="BF"/>
              </w:rPr>
            </w:pPr>
            <w:proofErr w:type="spellStart"/>
            <w:r>
              <w:rPr>
                <w:color w:val="17365D" w:themeColor="text2" w:themeShade="BF"/>
              </w:rPr>
              <w:t>BibliothèqueView</w:t>
            </w:r>
            <w:proofErr w:type="spellEnd"/>
          </w:p>
        </w:tc>
        <w:tc>
          <w:tcPr>
            <w:tcW w:w="2839" w:type="dxa"/>
          </w:tcPr>
          <w:p w14:paraId="5D3999E9" w14:textId="58104D38" w:rsidR="00705FD6" w:rsidRDefault="002238ED" w:rsidP="007E7E41">
            <w:pPr>
              <w:rPr>
                <w:color w:val="17365D" w:themeColor="text2" w:themeShade="BF"/>
              </w:rPr>
            </w:pPr>
            <w:r>
              <w:rPr>
                <w:color w:val="17365D" w:themeColor="text2" w:themeShade="BF"/>
              </w:rPr>
              <w:t xml:space="preserve">Page de Bibliothèque avec tous les livres déjà ajouter trier par catégorie </w:t>
            </w:r>
          </w:p>
        </w:tc>
      </w:tr>
      <w:tr w:rsidR="002238ED" w14:paraId="34F0A06A" w14:textId="77777777" w:rsidTr="00B64467">
        <w:tc>
          <w:tcPr>
            <w:tcW w:w="2265" w:type="dxa"/>
          </w:tcPr>
          <w:p w14:paraId="5124212B" w14:textId="3E7E3E2A" w:rsidR="002238ED" w:rsidRDefault="00371379" w:rsidP="007E7E41">
            <w:pPr>
              <w:rPr>
                <w:color w:val="17365D" w:themeColor="text2" w:themeShade="BF"/>
              </w:rPr>
            </w:pPr>
            <w:proofErr w:type="spellStart"/>
            <w:proofErr w:type="gramStart"/>
            <w:r>
              <w:rPr>
                <w:color w:val="17365D" w:themeColor="text2" w:themeShade="BF"/>
              </w:rPr>
              <w:t>bookDetail</w:t>
            </w:r>
            <w:proofErr w:type="spellEnd"/>
            <w:proofErr w:type="gramEnd"/>
          </w:p>
        </w:tc>
        <w:tc>
          <w:tcPr>
            <w:tcW w:w="2265" w:type="dxa"/>
          </w:tcPr>
          <w:p w14:paraId="72194084" w14:textId="601815DE" w:rsidR="002238ED" w:rsidRDefault="00AA78C8" w:rsidP="007E7E41">
            <w:pPr>
              <w:rPr>
                <w:color w:val="17365D" w:themeColor="text2" w:themeShade="BF"/>
              </w:rPr>
            </w:pPr>
            <w:r>
              <w:rPr>
                <w:color w:val="17365D" w:themeColor="text2" w:themeShade="BF"/>
              </w:rPr>
              <w:t>/</w:t>
            </w:r>
            <w:proofErr w:type="spellStart"/>
            <w:r>
              <w:rPr>
                <w:color w:val="17365D" w:themeColor="text2" w:themeShade="BF"/>
              </w:rPr>
              <w:t>bookDetail</w:t>
            </w:r>
            <w:proofErr w:type="spellEnd"/>
            <w:r>
              <w:rPr>
                <w:color w:val="17365D" w:themeColor="text2" w:themeShade="BF"/>
              </w:rPr>
              <w:t>/</w:t>
            </w:r>
            <w:r w:rsidR="00A23D40">
              <w:rPr>
                <w:color w:val="17365D" w:themeColor="text2" w:themeShade="BF"/>
              </w:rPr>
              <w:t> :</w:t>
            </w:r>
            <w:r>
              <w:rPr>
                <w:color w:val="17365D" w:themeColor="text2" w:themeShade="BF"/>
              </w:rPr>
              <w:t>id</w:t>
            </w:r>
          </w:p>
        </w:tc>
        <w:tc>
          <w:tcPr>
            <w:tcW w:w="2265" w:type="dxa"/>
          </w:tcPr>
          <w:p w14:paraId="4DCCF63F" w14:textId="006B7E64" w:rsidR="002238ED" w:rsidRDefault="00AA78C8" w:rsidP="007E7E41">
            <w:pPr>
              <w:rPr>
                <w:color w:val="17365D" w:themeColor="text2" w:themeShade="BF"/>
              </w:rPr>
            </w:pPr>
            <w:proofErr w:type="spellStart"/>
            <w:r>
              <w:rPr>
                <w:color w:val="17365D" w:themeColor="text2" w:themeShade="BF"/>
              </w:rPr>
              <w:t>bookDetail.vue</w:t>
            </w:r>
            <w:proofErr w:type="spellEnd"/>
            <w:r>
              <w:rPr>
                <w:color w:val="17365D" w:themeColor="text2" w:themeShade="BF"/>
              </w:rPr>
              <w:t xml:space="preserve"> </w:t>
            </w:r>
          </w:p>
        </w:tc>
        <w:tc>
          <w:tcPr>
            <w:tcW w:w="2839" w:type="dxa"/>
          </w:tcPr>
          <w:p w14:paraId="4B0FB71D" w14:textId="23B64C87" w:rsidR="002238ED" w:rsidRDefault="004F1E1A" w:rsidP="007E7E41">
            <w:pPr>
              <w:rPr>
                <w:color w:val="17365D" w:themeColor="text2" w:themeShade="BF"/>
              </w:rPr>
            </w:pPr>
            <w:r>
              <w:rPr>
                <w:color w:val="17365D" w:themeColor="text2" w:themeShade="BF"/>
              </w:rPr>
              <w:t xml:space="preserve">Page de </w:t>
            </w:r>
            <w:r w:rsidR="00E6591A">
              <w:rPr>
                <w:color w:val="17365D" w:themeColor="text2" w:themeShade="BF"/>
              </w:rPr>
              <w:t>Détail</w:t>
            </w:r>
            <w:r>
              <w:rPr>
                <w:color w:val="17365D" w:themeColor="text2" w:themeShade="BF"/>
              </w:rPr>
              <w:t xml:space="preserve"> du livre avec </w:t>
            </w:r>
            <w:r w:rsidR="00F075BA">
              <w:rPr>
                <w:color w:val="17365D" w:themeColor="text2" w:themeShade="BF"/>
              </w:rPr>
              <w:t>toutes</w:t>
            </w:r>
            <w:r>
              <w:rPr>
                <w:color w:val="17365D" w:themeColor="text2" w:themeShade="BF"/>
              </w:rPr>
              <w:t xml:space="preserve"> les informations </w:t>
            </w:r>
            <w:r w:rsidR="00F075BA">
              <w:rPr>
                <w:color w:val="17365D" w:themeColor="text2" w:themeShade="BF"/>
              </w:rPr>
              <w:t>disponibles</w:t>
            </w:r>
            <w:r>
              <w:rPr>
                <w:color w:val="17365D" w:themeColor="text2" w:themeShade="BF"/>
              </w:rPr>
              <w:t xml:space="preserve"> et si on est </w:t>
            </w:r>
            <w:r w:rsidR="0006419D">
              <w:rPr>
                <w:color w:val="17365D" w:themeColor="text2" w:themeShade="BF"/>
              </w:rPr>
              <w:t>connecté</w:t>
            </w:r>
            <w:r>
              <w:rPr>
                <w:color w:val="17365D" w:themeColor="text2" w:themeShade="BF"/>
              </w:rPr>
              <w:t xml:space="preserve"> la </w:t>
            </w:r>
            <w:r w:rsidR="00E6591A">
              <w:rPr>
                <w:color w:val="17365D" w:themeColor="text2" w:themeShade="BF"/>
              </w:rPr>
              <w:lastRenderedPageBreak/>
              <w:t xml:space="preserve">possibilité d’ajouter une note et un commentaire </w:t>
            </w:r>
          </w:p>
        </w:tc>
      </w:tr>
      <w:tr w:rsidR="004F1E1A" w14:paraId="7CC85961" w14:textId="77777777" w:rsidTr="00B64467">
        <w:tc>
          <w:tcPr>
            <w:tcW w:w="2265" w:type="dxa"/>
          </w:tcPr>
          <w:p w14:paraId="01952B6B" w14:textId="2B2CB914" w:rsidR="004F1E1A" w:rsidRDefault="005A6C81" w:rsidP="007E7E41">
            <w:pPr>
              <w:rPr>
                <w:color w:val="17365D" w:themeColor="text2" w:themeShade="BF"/>
              </w:rPr>
            </w:pPr>
            <w:r>
              <w:rPr>
                <w:color w:val="17365D" w:themeColor="text2" w:themeShade="BF"/>
              </w:rPr>
              <w:lastRenderedPageBreak/>
              <w:t>C</w:t>
            </w:r>
            <w:r w:rsidR="000B7ADA">
              <w:rPr>
                <w:color w:val="17365D" w:themeColor="text2" w:themeShade="BF"/>
              </w:rPr>
              <w:t>onne</w:t>
            </w:r>
            <w:r>
              <w:rPr>
                <w:color w:val="17365D" w:themeColor="text2" w:themeShade="BF"/>
              </w:rPr>
              <w:t xml:space="preserve">xion </w:t>
            </w:r>
          </w:p>
        </w:tc>
        <w:tc>
          <w:tcPr>
            <w:tcW w:w="2265" w:type="dxa"/>
          </w:tcPr>
          <w:p w14:paraId="52AF6191" w14:textId="2AC46B88" w:rsidR="004F1E1A" w:rsidRDefault="005A6C81" w:rsidP="007E7E41">
            <w:pPr>
              <w:rPr>
                <w:color w:val="17365D" w:themeColor="text2" w:themeShade="BF"/>
              </w:rPr>
            </w:pPr>
            <w:r>
              <w:rPr>
                <w:color w:val="17365D" w:themeColor="text2" w:themeShade="BF"/>
              </w:rPr>
              <w:t>/</w:t>
            </w:r>
            <w:r w:rsidR="00EA73C7">
              <w:rPr>
                <w:color w:val="17365D" w:themeColor="text2" w:themeShade="BF"/>
              </w:rPr>
              <w:t>connexion</w:t>
            </w:r>
          </w:p>
        </w:tc>
        <w:tc>
          <w:tcPr>
            <w:tcW w:w="2265" w:type="dxa"/>
          </w:tcPr>
          <w:p w14:paraId="2D3ECC46" w14:textId="33CFF692" w:rsidR="004F1E1A" w:rsidRDefault="0019111F" w:rsidP="007E7E41">
            <w:pPr>
              <w:rPr>
                <w:color w:val="17365D" w:themeColor="text2" w:themeShade="BF"/>
              </w:rPr>
            </w:pPr>
            <w:proofErr w:type="spellStart"/>
            <w:r>
              <w:rPr>
                <w:color w:val="17365D" w:themeColor="text2" w:themeShade="BF"/>
              </w:rPr>
              <w:t>Connection</w:t>
            </w:r>
            <w:r w:rsidR="007B7312">
              <w:rPr>
                <w:color w:val="17365D" w:themeColor="text2" w:themeShade="BF"/>
              </w:rPr>
              <w:t>View</w:t>
            </w:r>
            <w:r w:rsidR="00B12C59">
              <w:rPr>
                <w:color w:val="17365D" w:themeColor="text2" w:themeShade="BF"/>
              </w:rPr>
              <w:t>.vue</w:t>
            </w:r>
            <w:proofErr w:type="spellEnd"/>
          </w:p>
        </w:tc>
        <w:tc>
          <w:tcPr>
            <w:tcW w:w="2839" w:type="dxa"/>
          </w:tcPr>
          <w:p w14:paraId="5D2F5B24" w14:textId="0D67DD96" w:rsidR="004F1E1A" w:rsidRDefault="003C1955" w:rsidP="007E7E41">
            <w:pPr>
              <w:rPr>
                <w:color w:val="17365D" w:themeColor="text2" w:themeShade="BF"/>
              </w:rPr>
            </w:pPr>
            <w:r>
              <w:rPr>
                <w:color w:val="17365D" w:themeColor="text2" w:themeShade="BF"/>
              </w:rPr>
              <w:t>P</w:t>
            </w:r>
            <w:r w:rsidR="00D23DEF">
              <w:rPr>
                <w:color w:val="17365D" w:themeColor="text2" w:themeShade="BF"/>
              </w:rPr>
              <w:t>a</w:t>
            </w:r>
            <w:r>
              <w:rPr>
                <w:color w:val="17365D" w:themeColor="text2" w:themeShade="BF"/>
              </w:rPr>
              <w:t xml:space="preserve">ge de </w:t>
            </w:r>
            <w:r w:rsidR="00F075BA">
              <w:rPr>
                <w:color w:val="17365D" w:themeColor="text2" w:themeShade="BF"/>
              </w:rPr>
              <w:t>connexion</w:t>
            </w:r>
            <w:r>
              <w:rPr>
                <w:color w:val="17365D" w:themeColor="text2" w:themeShade="BF"/>
              </w:rPr>
              <w:t xml:space="preserve"> </w:t>
            </w:r>
            <w:r w:rsidR="00F075BA">
              <w:rPr>
                <w:color w:val="17365D" w:themeColor="text2" w:themeShade="BF"/>
              </w:rPr>
              <w:t xml:space="preserve">à son compte </w:t>
            </w:r>
          </w:p>
        </w:tc>
      </w:tr>
      <w:tr w:rsidR="00F075BA" w14:paraId="1DCFC65E" w14:textId="77777777" w:rsidTr="00B64467">
        <w:tc>
          <w:tcPr>
            <w:tcW w:w="2265" w:type="dxa"/>
          </w:tcPr>
          <w:p w14:paraId="77AABC6F" w14:textId="7E952046" w:rsidR="00F075BA" w:rsidRDefault="00F075BA" w:rsidP="007E7E41">
            <w:pPr>
              <w:rPr>
                <w:color w:val="17365D" w:themeColor="text2" w:themeShade="BF"/>
              </w:rPr>
            </w:pPr>
            <w:r>
              <w:rPr>
                <w:color w:val="17365D" w:themeColor="text2" w:themeShade="BF"/>
              </w:rPr>
              <w:t xml:space="preserve">Inscription </w:t>
            </w:r>
          </w:p>
        </w:tc>
        <w:tc>
          <w:tcPr>
            <w:tcW w:w="2265" w:type="dxa"/>
          </w:tcPr>
          <w:p w14:paraId="6C0BE2D6" w14:textId="3BCE0B5C" w:rsidR="00F075BA" w:rsidRDefault="00F075BA" w:rsidP="007E7E41">
            <w:pPr>
              <w:rPr>
                <w:color w:val="17365D" w:themeColor="text2" w:themeShade="BF"/>
              </w:rPr>
            </w:pPr>
            <w:r>
              <w:rPr>
                <w:color w:val="17365D" w:themeColor="text2" w:themeShade="BF"/>
              </w:rPr>
              <w:t xml:space="preserve">/inscription </w:t>
            </w:r>
          </w:p>
        </w:tc>
        <w:tc>
          <w:tcPr>
            <w:tcW w:w="2265" w:type="dxa"/>
          </w:tcPr>
          <w:p w14:paraId="1F0A16F8" w14:textId="3F06541E" w:rsidR="00F075BA" w:rsidRDefault="00A062AF" w:rsidP="007E7E41">
            <w:pPr>
              <w:rPr>
                <w:color w:val="17365D" w:themeColor="text2" w:themeShade="BF"/>
              </w:rPr>
            </w:pPr>
            <w:proofErr w:type="spellStart"/>
            <w:r>
              <w:rPr>
                <w:color w:val="17365D" w:themeColor="text2" w:themeShade="BF"/>
              </w:rPr>
              <w:t>RegisterView.vue</w:t>
            </w:r>
            <w:proofErr w:type="spellEnd"/>
          </w:p>
        </w:tc>
        <w:tc>
          <w:tcPr>
            <w:tcW w:w="2839" w:type="dxa"/>
          </w:tcPr>
          <w:p w14:paraId="611FD8DF" w14:textId="27969DFE" w:rsidR="00F075BA" w:rsidRDefault="00324076" w:rsidP="007E7E41">
            <w:pPr>
              <w:rPr>
                <w:color w:val="17365D" w:themeColor="text2" w:themeShade="BF"/>
              </w:rPr>
            </w:pPr>
            <w:r>
              <w:rPr>
                <w:color w:val="17365D" w:themeColor="text2" w:themeShade="BF"/>
              </w:rPr>
              <w:t xml:space="preserve">Page pour crée un compte sur le site </w:t>
            </w:r>
          </w:p>
        </w:tc>
      </w:tr>
      <w:tr w:rsidR="00956EB3" w14:paraId="17C4D840" w14:textId="77777777" w:rsidTr="00B64467">
        <w:tc>
          <w:tcPr>
            <w:tcW w:w="2265" w:type="dxa"/>
          </w:tcPr>
          <w:p w14:paraId="4A875515" w14:textId="1ABB90B6" w:rsidR="00956EB3" w:rsidRDefault="00625E4D" w:rsidP="007E7E41">
            <w:pPr>
              <w:rPr>
                <w:color w:val="17365D" w:themeColor="text2" w:themeShade="BF"/>
              </w:rPr>
            </w:pPr>
            <w:r>
              <w:rPr>
                <w:color w:val="17365D" w:themeColor="text2" w:themeShade="BF"/>
              </w:rPr>
              <w:t>Profile</w:t>
            </w:r>
          </w:p>
        </w:tc>
        <w:tc>
          <w:tcPr>
            <w:tcW w:w="2265" w:type="dxa"/>
          </w:tcPr>
          <w:p w14:paraId="44D7D873" w14:textId="41AFCCE9" w:rsidR="00956EB3" w:rsidRDefault="00BA0EE7" w:rsidP="007E7E41">
            <w:pPr>
              <w:rPr>
                <w:color w:val="17365D" w:themeColor="text2" w:themeShade="BF"/>
              </w:rPr>
            </w:pPr>
            <w:r>
              <w:rPr>
                <w:color w:val="17365D" w:themeColor="text2" w:themeShade="BF"/>
              </w:rPr>
              <w:t>/profile</w:t>
            </w:r>
          </w:p>
        </w:tc>
        <w:tc>
          <w:tcPr>
            <w:tcW w:w="2265" w:type="dxa"/>
          </w:tcPr>
          <w:p w14:paraId="27979B1B" w14:textId="4856F7F5" w:rsidR="00956EB3" w:rsidRDefault="00F26430" w:rsidP="007E7E41">
            <w:pPr>
              <w:rPr>
                <w:color w:val="17365D" w:themeColor="text2" w:themeShade="BF"/>
              </w:rPr>
            </w:pPr>
            <w:proofErr w:type="spellStart"/>
            <w:r>
              <w:rPr>
                <w:color w:val="17365D" w:themeColor="text2" w:themeShade="BF"/>
              </w:rPr>
              <w:t>UserView.vue</w:t>
            </w:r>
            <w:proofErr w:type="spellEnd"/>
          </w:p>
        </w:tc>
        <w:tc>
          <w:tcPr>
            <w:tcW w:w="2839" w:type="dxa"/>
          </w:tcPr>
          <w:p w14:paraId="7E2620CA" w14:textId="171091AD" w:rsidR="00956EB3" w:rsidRDefault="00B06B4D" w:rsidP="007E7E41">
            <w:pPr>
              <w:rPr>
                <w:color w:val="17365D" w:themeColor="text2" w:themeShade="BF"/>
              </w:rPr>
            </w:pPr>
            <w:r>
              <w:rPr>
                <w:color w:val="17365D" w:themeColor="text2" w:themeShade="BF"/>
              </w:rPr>
              <w:t xml:space="preserve">Page d’information avec </w:t>
            </w:r>
            <w:r w:rsidR="001976E7">
              <w:rPr>
                <w:color w:val="17365D" w:themeColor="text2" w:themeShade="BF"/>
              </w:rPr>
              <w:t>toutes</w:t>
            </w:r>
            <w:r>
              <w:rPr>
                <w:color w:val="17365D" w:themeColor="text2" w:themeShade="BF"/>
              </w:rPr>
              <w:t xml:space="preserve"> les </w:t>
            </w:r>
            <w:r w:rsidR="001976E7">
              <w:rPr>
                <w:color w:val="17365D" w:themeColor="text2" w:themeShade="BF"/>
              </w:rPr>
              <w:t>informations</w:t>
            </w:r>
            <w:r>
              <w:rPr>
                <w:color w:val="17365D" w:themeColor="text2" w:themeShade="BF"/>
              </w:rPr>
              <w:t xml:space="preserve"> </w:t>
            </w:r>
            <w:r w:rsidR="0006419D">
              <w:rPr>
                <w:color w:val="17365D" w:themeColor="text2" w:themeShade="BF"/>
              </w:rPr>
              <w:t>d’user</w:t>
            </w:r>
            <w:r>
              <w:rPr>
                <w:color w:val="17365D" w:themeColor="text2" w:themeShade="BF"/>
              </w:rPr>
              <w:t xml:space="preserve"> </w:t>
            </w:r>
          </w:p>
        </w:tc>
      </w:tr>
      <w:tr w:rsidR="00B06B4D" w14:paraId="3E25AD1F" w14:textId="77777777" w:rsidTr="00B64467">
        <w:tc>
          <w:tcPr>
            <w:tcW w:w="2265" w:type="dxa"/>
          </w:tcPr>
          <w:p w14:paraId="73477DF1" w14:textId="70CE477C" w:rsidR="00B06B4D" w:rsidRDefault="000A794A" w:rsidP="007E7E41">
            <w:pPr>
              <w:rPr>
                <w:color w:val="17365D" w:themeColor="text2" w:themeShade="BF"/>
              </w:rPr>
            </w:pPr>
            <w:proofErr w:type="spellStart"/>
            <w:proofErr w:type="gramStart"/>
            <w:r>
              <w:rPr>
                <w:color w:val="17365D" w:themeColor="text2" w:themeShade="BF"/>
              </w:rPr>
              <w:t>userBibliotheque</w:t>
            </w:r>
            <w:proofErr w:type="spellEnd"/>
            <w:proofErr w:type="gramEnd"/>
            <w:r>
              <w:rPr>
                <w:color w:val="17365D" w:themeColor="text2" w:themeShade="BF"/>
              </w:rPr>
              <w:t xml:space="preserve"> </w:t>
            </w:r>
          </w:p>
        </w:tc>
        <w:tc>
          <w:tcPr>
            <w:tcW w:w="2265" w:type="dxa"/>
          </w:tcPr>
          <w:p w14:paraId="18B77F1E" w14:textId="67D41413" w:rsidR="00B06B4D" w:rsidRDefault="000A794A" w:rsidP="007E7E41">
            <w:pPr>
              <w:rPr>
                <w:color w:val="17365D" w:themeColor="text2" w:themeShade="BF"/>
              </w:rPr>
            </w:pPr>
            <w:r>
              <w:rPr>
                <w:color w:val="17365D" w:themeColor="text2" w:themeShade="BF"/>
              </w:rPr>
              <w:t xml:space="preserve">/ </w:t>
            </w:r>
            <w:proofErr w:type="spellStart"/>
            <w:r>
              <w:rPr>
                <w:color w:val="17365D" w:themeColor="text2" w:themeShade="BF"/>
              </w:rPr>
              <w:t>userBibliotheque</w:t>
            </w:r>
            <w:proofErr w:type="spellEnd"/>
          </w:p>
        </w:tc>
        <w:tc>
          <w:tcPr>
            <w:tcW w:w="2265" w:type="dxa"/>
          </w:tcPr>
          <w:p w14:paraId="52944FFB" w14:textId="2A8E18C7" w:rsidR="00B06B4D" w:rsidRDefault="009B33D0" w:rsidP="007E7E41">
            <w:pPr>
              <w:rPr>
                <w:color w:val="17365D" w:themeColor="text2" w:themeShade="BF"/>
              </w:rPr>
            </w:pPr>
            <w:proofErr w:type="spellStart"/>
            <w:r>
              <w:rPr>
                <w:color w:val="17365D" w:themeColor="text2" w:themeShade="BF"/>
              </w:rPr>
              <w:t>userBibliotheque</w:t>
            </w:r>
            <w:r w:rsidR="000720A5">
              <w:rPr>
                <w:color w:val="17365D" w:themeColor="text2" w:themeShade="BF"/>
              </w:rPr>
              <w:t>.vue</w:t>
            </w:r>
            <w:proofErr w:type="spellEnd"/>
          </w:p>
        </w:tc>
        <w:tc>
          <w:tcPr>
            <w:tcW w:w="2839" w:type="dxa"/>
          </w:tcPr>
          <w:p w14:paraId="1ECD1EDC" w14:textId="6CE3AAA3" w:rsidR="00B06B4D" w:rsidRDefault="002623F2" w:rsidP="007E7E41">
            <w:pPr>
              <w:rPr>
                <w:color w:val="17365D" w:themeColor="text2" w:themeShade="BF"/>
              </w:rPr>
            </w:pPr>
            <w:r>
              <w:rPr>
                <w:color w:val="17365D" w:themeColor="text2" w:themeShade="BF"/>
              </w:rPr>
              <w:t>Bibliothèque</w:t>
            </w:r>
            <w:r w:rsidR="00BE02B4">
              <w:rPr>
                <w:color w:val="17365D" w:themeColor="text2" w:themeShade="BF"/>
              </w:rPr>
              <w:t xml:space="preserve"> </w:t>
            </w:r>
            <w:r>
              <w:rPr>
                <w:color w:val="17365D" w:themeColor="text2" w:themeShade="BF"/>
              </w:rPr>
              <w:t>de l’utilisateur</w:t>
            </w:r>
            <w:r w:rsidR="0067155B">
              <w:rPr>
                <w:color w:val="17365D" w:themeColor="text2" w:themeShade="BF"/>
              </w:rPr>
              <w:t xml:space="preserve"> avec </w:t>
            </w:r>
            <w:r w:rsidR="0006419D">
              <w:rPr>
                <w:color w:val="17365D" w:themeColor="text2" w:themeShade="BF"/>
              </w:rPr>
              <w:t>tous</w:t>
            </w:r>
            <w:r w:rsidR="0067155B">
              <w:rPr>
                <w:color w:val="17365D" w:themeColor="text2" w:themeShade="BF"/>
              </w:rPr>
              <w:t xml:space="preserve"> les livres qu’il a </w:t>
            </w:r>
            <w:r w:rsidR="0006419D">
              <w:rPr>
                <w:color w:val="17365D" w:themeColor="text2" w:themeShade="BF"/>
              </w:rPr>
              <w:t>ajouté</w:t>
            </w:r>
            <w:r w:rsidR="0067155B">
              <w:rPr>
                <w:color w:val="17365D" w:themeColor="text2" w:themeShade="BF"/>
              </w:rPr>
              <w:t xml:space="preserve"> et la </w:t>
            </w:r>
            <w:r w:rsidR="0006419D">
              <w:rPr>
                <w:color w:val="17365D" w:themeColor="text2" w:themeShade="BF"/>
              </w:rPr>
              <w:t>possibilité</w:t>
            </w:r>
            <w:r w:rsidR="0067155B">
              <w:rPr>
                <w:color w:val="17365D" w:themeColor="text2" w:themeShade="BF"/>
              </w:rPr>
              <w:t xml:space="preserve"> de le modifier et de la supprimer </w:t>
            </w:r>
            <w:r>
              <w:rPr>
                <w:color w:val="17365D" w:themeColor="text2" w:themeShade="BF"/>
              </w:rPr>
              <w:t xml:space="preserve"> </w:t>
            </w:r>
          </w:p>
        </w:tc>
      </w:tr>
      <w:tr w:rsidR="0067155B" w14:paraId="4EBB4DF2" w14:textId="77777777" w:rsidTr="00B64467">
        <w:tc>
          <w:tcPr>
            <w:tcW w:w="2265" w:type="dxa"/>
          </w:tcPr>
          <w:p w14:paraId="3A1D61C7" w14:textId="5CA2B47F" w:rsidR="0067155B" w:rsidRDefault="00534F8C" w:rsidP="007E7E41">
            <w:pPr>
              <w:rPr>
                <w:color w:val="17365D" w:themeColor="text2" w:themeShade="BF"/>
              </w:rPr>
            </w:pPr>
            <w:proofErr w:type="spellStart"/>
            <w:proofErr w:type="gramStart"/>
            <w:r>
              <w:rPr>
                <w:color w:val="17365D" w:themeColor="text2" w:themeShade="BF"/>
              </w:rPr>
              <w:t>modi</w:t>
            </w:r>
            <w:r w:rsidR="000E35C4">
              <w:rPr>
                <w:color w:val="17365D" w:themeColor="text2" w:themeShade="BF"/>
              </w:rPr>
              <w:t>fybook</w:t>
            </w:r>
            <w:proofErr w:type="spellEnd"/>
            <w:proofErr w:type="gramEnd"/>
          </w:p>
        </w:tc>
        <w:tc>
          <w:tcPr>
            <w:tcW w:w="2265" w:type="dxa"/>
          </w:tcPr>
          <w:p w14:paraId="143CD91A" w14:textId="6BD63377" w:rsidR="0067155B" w:rsidRDefault="00B1006C" w:rsidP="007E7E41">
            <w:pPr>
              <w:rPr>
                <w:color w:val="17365D" w:themeColor="text2" w:themeShade="BF"/>
              </w:rPr>
            </w:pPr>
            <w:r>
              <w:rPr>
                <w:color w:val="17365D" w:themeColor="text2" w:themeShade="BF"/>
              </w:rPr>
              <w:t>/</w:t>
            </w:r>
            <w:proofErr w:type="spellStart"/>
            <w:r>
              <w:rPr>
                <w:color w:val="17365D" w:themeColor="text2" w:themeShade="BF"/>
              </w:rPr>
              <w:t>modify</w:t>
            </w:r>
            <w:r w:rsidR="00A23D40">
              <w:rPr>
                <w:color w:val="17365D" w:themeColor="text2" w:themeShade="BF"/>
              </w:rPr>
              <w:t>Book</w:t>
            </w:r>
            <w:proofErr w:type="spellEnd"/>
            <w:r w:rsidR="00A23D40">
              <w:rPr>
                <w:color w:val="17365D" w:themeColor="text2" w:themeShade="BF"/>
              </w:rPr>
              <w:t>/ :id</w:t>
            </w:r>
          </w:p>
        </w:tc>
        <w:tc>
          <w:tcPr>
            <w:tcW w:w="2265" w:type="dxa"/>
          </w:tcPr>
          <w:p w14:paraId="7D616AB2" w14:textId="729C13B7" w:rsidR="0067155B" w:rsidRDefault="00425212" w:rsidP="007E7E41">
            <w:pPr>
              <w:rPr>
                <w:color w:val="17365D" w:themeColor="text2" w:themeShade="BF"/>
              </w:rPr>
            </w:pPr>
            <w:proofErr w:type="spellStart"/>
            <w:r>
              <w:rPr>
                <w:color w:val="17365D" w:themeColor="text2" w:themeShade="BF"/>
              </w:rPr>
              <w:t>ModifyBook</w:t>
            </w:r>
            <w:r w:rsidR="00B07E53">
              <w:rPr>
                <w:color w:val="17365D" w:themeColor="text2" w:themeShade="BF"/>
              </w:rPr>
              <w:t>s.vue</w:t>
            </w:r>
            <w:proofErr w:type="spellEnd"/>
          </w:p>
        </w:tc>
        <w:tc>
          <w:tcPr>
            <w:tcW w:w="2839" w:type="dxa"/>
          </w:tcPr>
          <w:p w14:paraId="1D472DF8" w14:textId="575255BB" w:rsidR="0067155B" w:rsidRDefault="00A37CBF" w:rsidP="007E7E41">
            <w:pPr>
              <w:rPr>
                <w:color w:val="17365D" w:themeColor="text2" w:themeShade="BF"/>
              </w:rPr>
            </w:pPr>
            <w:r>
              <w:rPr>
                <w:color w:val="17365D" w:themeColor="text2" w:themeShade="BF"/>
              </w:rPr>
              <w:t xml:space="preserve">Page pour modifier le livre </w:t>
            </w:r>
          </w:p>
        </w:tc>
      </w:tr>
      <w:tr w:rsidR="00C2101E" w14:paraId="18C4A41B" w14:textId="77777777" w:rsidTr="00B64467">
        <w:tc>
          <w:tcPr>
            <w:tcW w:w="2265" w:type="dxa"/>
          </w:tcPr>
          <w:p w14:paraId="5E7E4C4E" w14:textId="2C643961" w:rsidR="00C2101E" w:rsidRDefault="00B7059A" w:rsidP="007E7E41">
            <w:pPr>
              <w:rPr>
                <w:color w:val="17365D" w:themeColor="text2" w:themeShade="BF"/>
              </w:rPr>
            </w:pPr>
            <w:proofErr w:type="spellStart"/>
            <w:proofErr w:type="gramStart"/>
            <w:r>
              <w:rPr>
                <w:color w:val="17365D" w:themeColor="text2" w:themeShade="BF"/>
              </w:rPr>
              <w:t>viewUser</w:t>
            </w:r>
            <w:proofErr w:type="spellEnd"/>
            <w:proofErr w:type="gramEnd"/>
          </w:p>
        </w:tc>
        <w:tc>
          <w:tcPr>
            <w:tcW w:w="2265" w:type="dxa"/>
          </w:tcPr>
          <w:p w14:paraId="2E4226C7" w14:textId="6521C3A5" w:rsidR="00C2101E" w:rsidRDefault="00B7059A" w:rsidP="007E7E41">
            <w:pPr>
              <w:rPr>
                <w:color w:val="17365D" w:themeColor="text2" w:themeShade="BF"/>
              </w:rPr>
            </w:pPr>
            <w:r>
              <w:rPr>
                <w:color w:val="17365D" w:themeColor="text2" w:themeShade="BF"/>
              </w:rPr>
              <w:t>/</w:t>
            </w:r>
            <w:proofErr w:type="spellStart"/>
            <w:r>
              <w:rPr>
                <w:color w:val="17365D" w:themeColor="text2" w:themeShade="BF"/>
              </w:rPr>
              <w:t>view</w:t>
            </w:r>
            <w:r w:rsidR="00C66450">
              <w:rPr>
                <w:color w:val="17365D" w:themeColor="text2" w:themeShade="BF"/>
              </w:rPr>
              <w:t>User</w:t>
            </w:r>
            <w:proofErr w:type="spellEnd"/>
            <w:r w:rsidR="00C66450">
              <w:rPr>
                <w:color w:val="17365D" w:themeColor="text2" w:themeShade="BF"/>
              </w:rPr>
              <w:t>/ :id</w:t>
            </w:r>
          </w:p>
        </w:tc>
        <w:tc>
          <w:tcPr>
            <w:tcW w:w="2265" w:type="dxa"/>
          </w:tcPr>
          <w:p w14:paraId="3AD65CFC" w14:textId="044534E2" w:rsidR="00C2101E" w:rsidRDefault="00C66450" w:rsidP="007E7E41">
            <w:pPr>
              <w:rPr>
                <w:color w:val="17365D" w:themeColor="text2" w:themeShade="BF"/>
              </w:rPr>
            </w:pPr>
            <w:proofErr w:type="spellStart"/>
            <w:r>
              <w:rPr>
                <w:color w:val="17365D" w:themeColor="text2" w:themeShade="BF"/>
              </w:rPr>
              <w:t>viewUser.vue</w:t>
            </w:r>
            <w:proofErr w:type="spellEnd"/>
            <w:r>
              <w:rPr>
                <w:color w:val="17365D" w:themeColor="text2" w:themeShade="BF"/>
              </w:rPr>
              <w:t xml:space="preserve"> </w:t>
            </w:r>
          </w:p>
        </w:tc>
        <w:tc>
          <w:tcPr>
            <w:tcW w:w="2839" w:type="dxa"/>
          </w:tcPr>
          <w:p w14:paraId="4CBA0E55" w14:textId="329D612C" w:rsidR="00C2101E" w:rsidRDefault="00C66450" w:rsidP="007E7E41">
            <w:pPr>
              <w:rPr>
                <w:color w:val="17365D" w:themeColor="text2" w:themeShade="BF"/>
              </w:rPr>
            </w:pPr>
            <w:r>
              <w:rPr>
                <w:color w:val="17365D" w:themeColor="text2" w:themeShade="BF"/>
              </w:rPr>
              <w:t>Page pour que l’utilisateur connecter puis voir ces informations perso</w:t>
            </w:r>
          </w:p>
        </w:tc>
      </w:tr>
      <w:tr w:rsidR="008C5694" w14:paraId="7AE57853" w14:textId="77777777" w:rsidTr="00B64467">
        <w:tc>
          <w:tcPr>
            <w:tcW w:w="2265" w:type="dxa"/>
          </w:tcPr>
          <w:p w14:paraId="10920877" w14:textId="1397FF4D" w:rsidR="008C5694" w:rsidRDefault="008C5694" w:rsidP="007E7E41">
            <w:pPr>
              <w:rPr>
                <w:color w:val="17365D" w:themeColor="text2" w:themeShade="BF"/>
              </w:rPr>
            </w:pPr>
            <w:proofErr w:type="spellStart"/>
            <w:proofErr w:type="gramStart"/>
            <w:r>
              <w:rPr>
                <w:color w:val="17365D" w:themeColor="text2" w:themeShade="BF"/>
              </w:rPr>
              <w:t>logout</w:t>
            </w:r>
            <w:proofErr w:type="spellEnd"/>
            <w:proofErr w:type="gramEnd"/>
          </w:p>
        </w:tc>
        <w:tc>
          <w:tcPr>
            <w:tcW w:w="2265" w:type="dxa"/>
          </w:tcPr>
          <w:p w14:paraId="4D5B71D5" w14:textId="7EDC344F" w:rsidR="008C5694" w:rsidRDefault="008C5694" w:rsidP="007E7E41">
            <w:pPr>
              <w:rPr>
                <w:color w:val="17365D" w:themeColor="text2" w:themeShade="BF"/>
              </w:rPr>
            </w:pPr>
            <w:r>
              <w:rPr>
                <w:color w:val="17365D" w:themeColor="text2" w:themeShade="BF"/>
              </w:rPr>
              <w:t>/</w:t>
            </w:r>
            <w:proofErr w:type="spellStart"/>
            <w:r>
              <w:rPr>
                <w:color w:val="17365D" w:themeColor="text2" w:themeShade="BF"/>
              </w:rPr>
              <w:t>logout</w:t>
            </w:r>
            <w:proofErr w:type="spellEnd"/>
          </w:p>
        </w:tc>
        <w:tc>
          <w:tcPr>
            <w:tcW w:w="2265" w:type="dxa"/>
          </w:tcPr>
          <w:p w14:paraId="482ACAFD" w14:textId="4704D887" w:rsidR="008C5694" w:rsidRDefault="008C5694" w:rsidP="007E7E41">
            <w:pPr>
              <w:rPr>
                <w:color w:val="17365D" w:themeColor="text2" w:themeShade="BF"/>
              </w:rPr>
            </w:pPr>
            <w:proofErr w:type="spellStart"/>
            <w:r>
              <w:rPr>
                <w:color w:val="17365D" w:themeColor="text2" w:themeShade="BF"/>
              </w:rPr>
              <w:t>Logout.vue</w:t>
            </w:r>
            <w:proofErr w:type="spellEnd"/>
          </w:p>
        </w:tc>
        <w:tc>
          <w:tcPr>
            <w:tcW w:w="2839" w:type="dxa"/>
          </w:tcPr>
          <w:p w14:paraId="2CBA1C89" w14:textId="0F97730C" w:rsidR="008C5694" w:rsidRDefault="008C5694" w:rsidP="007E7E41">
            <w:pPr>
              <w:rPr>
                <w:color w:val="17365D" w:themeColor="text2" w:themeShade="BF"/>
              </w:rPr>
            </w:pPr>
            <w:r>
              <w:rPr>
                <w:color w:val="17365D" w:themeColor="text2" w:themeShade="BF"/>
              </w:rPr>
              <w:t xml:space="preserve">Page avec rien </w:t>
            </w:r>
            <w:r w:rsidR="003B04E0">
              <w:rPr>
                <w:color w:val="17365D" w:themeColor="text2" w:themeShade="BF"/>
              </w:rPr>
              <w:t xml:space="preserve">juste pour le bon fonctionnement du </w:t>
            </w:r>
            <w:proofErr w:type="spellStart"/>
            <w:r w:rsidR="003B04E0">
              <w:rPr>
                <w:color w:val="17365D" w:themeColor="text2" w:themeShade="BF"/>
              </w:rPr>
              <w:t>logout</w:t>
            </w:r>
            <w:proofErr w:type="spellEnd"/>
          </w:p>
        </w:tc>
      </w:tr>
    </w:tbl>
    <w:p w14:paraId="335D3E62" w14:textId="540D4F31" w:rsidR="00467476" w:rsidRPr="00467476" w:rsidRDefault="00467476" w:rsidP="007E7E41">
      <w:pPr>
        <w:rPr>
          <w:color w:val="17365D" w:themeColor="text2" w:themeShade="BF"/>
        </w:rPr>
      </w:pPr>
    </w:p>
    <w:p w14:paraId="360C870E" w14:textId="77777777" w:rsidR="00D21785" w:rsidRDefault="00D21785" w:rsidP="00D21785">
      <w:pPr>
        <w:ind w:left="1494"/>
        <w:rPr>
          <w:color w:val="17365D" w:themeColor="text2" w:themeShade="BF"/>
        </w:rPr>
      </w:pPr>
    </w:p>
    <w:p w14:paraId="0E02F62E" w14:textId="77777777" w:rsidR="00D21785" w:rsidRPr="00D21785" w:rsidRDefault="00D21785" w:rsidP="00D21785">
      <w:pPr>
        <w:ind w:left="1494"/>
        <w:rPr>
          <w:color w:val="17365D" w:themeColor="text2" w:themeShade="BF"/>
        </w:rPr>
      </w:pPr>
    </w:p>
    <w:p w14:paraId="782F202B" w14:textId="1561336B" w:rsidR="00CF39DB" w:rsidRDefault="00CF39DB" w:rsidP="00C960CB">
      <w:pPr>
        <w:pStyle w:val="Paragraphedeliste"/>
        <w:numPr>
          <w:ilvl w:val="0"/>
          <w:numId w:val="9"/>
        </w:numPr>
        <w:rPr>
          <w:color w:val="17365D" w:themeColor="text2" w:themeShade="BF"/>
        </w:rPr>
      </w:pPr>
      <w:r>
        <w:rPr>
          <w:color w:val="17365D" w:themeColor="text2" w:themeShade="BF"/>
        </w:rPr>
        <w:t xml:space="preserve">Services </w:t>
      </w:r>
    </w:p>
    <w:p w14:paraId="561105A6" w14:textId="77777777" w:rsidR="00B24C46" w:rsidRPr="00774455" w:rsidRDefault="00B24C46" w:rsidP="00774455">
      <w:pPr>
        <w:ind w:left="1494"/>
        <w:rPr>
          <w:color w:val="17365D" w:themeColor="text2" w:themeShade="BF"/>
        </w:rPr>
      </w:pPr>
      <w:r w:rsidRPr="00774455">
        <w:rPr>
          <w:color w:val="17365D" w:themeColor="text2" w:themeShade="BF"/>
        </w:rPr>
        <w:t>Dans services se trouve la connexion avec le backend. Cette connexion a été faite avec Axios, et on importe des méthodes contenant les routes du backend. Grâce à cela, on peut appeler ces méthodes dans le code pour interagir avec le backend.</w:t>
      </w:r>
    </w:p>
    <w:p w14:paraId="6612969B" w14:textId="77777777" w:rsidR="00B24C46" w:rsidRPr="00774455" w:rsidRDefault="00B24C46" w:rsidP="00774455">
      <w:pPr>
        <w:ind w:left="1494"/>
        <w:rPr>
          <w:color w:val="17365D" w:themeColor="text2" w:themeShade="BF"/>
        </w:rPr>
      </w:pPr>
      <w:r w:rsidRPr="00774455">
        <w:rPr>
          <w:color w:val="17365D" w:themeColor="text2" w:themeShade="BF"/>
        </w:rPr>
        <w:t>Nous avons divisé cette connexion en 4 fichiers, chacun ayant un thème spécifique et étant utilisé dans des pages bien précises.</w:t>
      </w:r>
      <w:r w:rsidRPr="00774455">
        <w:rPr>
          <w:color w:val="17365D" w:themeColor="text2" w:themeShade="BF"/>
        </w:rPr>
        <w:br/>
        <w:t>Par exemple :</w:t>
      </w:r>
      <w:r w:rsidRPr="00774455">
        <w:rPr>
          <w:color w:val="17365D" w:themeColor="text2" w:themeShade="BF"/>
        </w:rPr>
        <w:br/>
        <w:t>Le fichier AddBookService.js contient toutes les connexions avec le backend utiles pour ajouter un utilisateur ou un livre.</w:t>
      </w:r>
    </w:p>
    <w:p w14:paraId="14AF05FB" w14:textId="77777777" w:rsidR="00E57C97" w:rsidRDefault="00E57C97" w:rsidP="003B04E0">
      <w:pPr>
        <w:pStyle w:val="Paragraphedeliste"/>
        <w:ind w:left="1494"/>
        <w:rPr>
          <w:color w:val="17365D" w:themeColor="text2" w:themeShade="BF"/>
        </w:rPr>
      </w:pPr>
    </w:p>
    <w:p w14:paraId="54A659C2" w14:textId="482430B9" w:rsidR="00CF39DB" w:rsidRPr="00764C5D" w:rsidRDefault="00235643" w:rsidP="00C960CB">
      <w:pPr>
        <w:pStyle w:val="Paragraphedeliste"/>
        <w:numPr>
          <w:ilvl w:val="0"/>
          <w:numId w:val="9"/>
        </w:numPr>
        <w:rPr>
          <w:color w:val="17365D" w:themeColor="text2" w:themeShade="BF"/>
        </w:rPr>
      </w:pPr>
      <w:proofErr w:type="spellStart"/>
      <w:r>
        <w:rPr>
          <w:color w:val="17365D" w:themeColor="text2" w:themeShade="BF"/>
        </w:rPr>
        <w:t>V</w:t>
      </w:r>
      <w:r w:rsidR="00CF39DB">
        <w:rPr>
          <w:color w:val="17365D" w:themeColor="text2" w:themeShade="BF"/>
        </w:rPr>
        <w:t>iews</w:t>
      </w:r>
      <w:proofErr w:type="spellEnd"/>
    </w:p>
    <w:p w14:paraId="10DB2E69" w14:textId="77777777" w:rsidR="00774E35" w:rsidRPr="00774455" w:rsidRDefault="00774E35" w:rsidP="00774455">
      <w:pPr>
        <w:ind w:left="1494"/>
        <w:rPr>
          <w:color w:val="17365D" w:themeColor="text2" w:themeShade="BF"/>
        </w:rPr>
      </w:pPr>
      <w:r w:rsidRPr="00774455">
        <w:rPr>
          <w:color w:val="17365D" w:themeColor="text2" w:themeShade="BF"/>
        </w:rPr>
        <w:t xml:space="preserve">Dans </w:t>
      </w:r>
      <w:proofErr w:type="spellStart"/>
      <w:r w:rsidRPr="00774455">
        <w:rPr>
          <w:color w:val="17365D" w:themeColor="text2" w:themeShade="BF"/>
        </w:rPr>
        <w:t>Views</w:t>
      </w:r>
      <w:proofErr w:type="spellEnd"/>
      <w:r w:rsidRPr="00774455">
        <w:rPr>
          <w:color w:val="17365D" w:themeColor="text2" w:themeShade="BF"/>
        </w:rPr>
        <w:t xml:space="preserve"> se trouve le code des pages utilisées dans le site web.</w:t>
      </w:r>
      <w:r w:rsidRPr="00774455">
        <w:rPr>
          <w:color w:val="17365D" w:themeColor="text2" w:themeShade="BF"/>
        </w:rPr>
        <w:br/>
        <w:t>Ces pages sont divisées en 3 parties :</w:t>
      </w:r>
    </w:p>
    <w:p w14:paraId="439027B8" w14:textId="395937A8" w:rsidR="00774E35" w:rsidRPr="00774455" w:rsidRDefault="00774E35" w:rsidP="007B2039">
      <w:pPr>
        <w:pStyle w:val="Paragraphedeliste"/>
        <w:numPr>
          <w:ilvl w:val="2"/>
          <w:numId w:val="10"/>
        </w:numPr>
        <w:rPr>
          <w:color w:val="17365D" w:themeColor="text2" w:themeShade="BF"/>
        </w:rPr>
      </w:pPr>
      <w:r w:rsidRPr="00774455">
        <w:rPr>
          <w:b/>
          <w:color w:val="17365D" w:themeColor="text2" w:themeShade="BF"/>
        </w:rPr>
        <w:t>Script</w:t>
      </w:r>
      <w:r w:rsidRPr="00774455">
        <w:rPr>
          <w:color w:val="17365D" w:themeColor="text2" w:themeShade="BF"/>
        </w:rPr>
        <w:t xml:space="preserve"> : utilisé pour appeler les méthodes liées aux routes du backend</w:t>
      </w:r>
    </w:p>
    <w:p w14:paraId="0C5092D1" w14:textId="77777777" w:rsidR="00774E35" w:rsidRPr="00774455" w:rsidRDefault="00774E35" w:rsidP="000D2388">
      <w:pPr>
        <w:pStyle w:val="Paragraphedeliste"/>
        <w:numPr>
          <w:ilvl w:val="2"/>
          <w:numId w:val="10"/>
        </w:numPr>
        <w:rPr>
          <w:color w:val="17365D" w:themeColor="text2" w:themeShade="BF"/>
        </w:rPr>
      </w:pPr>
      <w:r w:rsidRPr="00774455">
        <w:rPr>
          <w:b/>
          <w:color w:val="17365D" w:themeColor="text2" w:themeShade="BF"/>
        </w:rPr>
        <w:t>Template</w:t>
      </w:r>
      <w:r w:rsidRPr="00774455">
        <w:rPr>
          <w:color w:val="17365D" w:themeColor="text2" w:themeShade="BF"/>
        </w:rPr>
        <w:t xml:space="preserve"> : le HTML dynamique utilisé pour afficher les éléments de la page, y compris ceux importés depuis le backend</w:t>
      </w:r>
    </w:p>
    <w:p w14:paraId="0A1D0EA8" w14:textId="77777777" w:rsidR="00774E35" w:rsidRPr="00774455" w:rsidRDefault="00774E35" w:rsidP="000D2388">
      <w:pPr>
        <w:pStyle w:val="Paragraphedeliste"/>
        <w:numPr>
          <w:ilvl w:val="2"/>
          <w:numId w:val="10"/>
        </w:numPr>
        <w:rPr>
          <w:color w:val="17365D" w:themeColor="text2" w:themeShade="BF"/>
        </w:rPr>
      </w:pPr>
      <w:r w:rsidRPr="00774455">
        <w:rPr>
          <w:b/>
          <w:color w:val="17365D" w:themeColor="text2" w:themeShade="BF"/>
        </w:rPr>
        <w:t xml:space="preserve">Style </w:t>
      </w:r>
      <w:proofErr w:type="spellStart"/>
      <w:r w:rsidRPr="00774455">
        <w:rPr>
          <w:b/>
          <w:color w:val="17365D" w:themeColor="text2" w:themeShade="BF"/>
        </w:rPr>
        <w:t>scoped</w:t>
      </w:r>
      <w:proofErr w:type="spellEnd"/>
      <w:r w:rsidRPr="00774455">
        <w:rPr>
          <w:color w:val="17365D" w:themeColor="text2" w:themeShade="BF"/>
        </w:rPr>
        <w:t xml:space="preserve"> : le CSS lié uniquement à cette page, ce qui permet de ne pas affecter les autres composants</w:t>
      </w:r>
    </w:p>
    <w:p w14:paraId="766F0CFB" w14:textId="77777777" w:rsidR="007B2039" w:rsidRPr="00774455" w:rsidRDefault="007B2039" w:rsidP="007B2039">
      <w:pPr>
        <w:pStyle w:val="Paragraphedeliste"/>
        <w:ind w:left="3654"/>
        <w:rPr>
          <w:color w:val="17365D" w:themeColor="text2" w:themeShade="BF"/>
        </w:rPr>
      </w:pPr>
    </w:p>
    <w:p w14:paraId="6556829C" w14:textId="5E6CA3DD" w:rsidR="00235643" w:rsidRDefault="00235643" w:rsidP="00C960CB">
      <w:pPr>
        <w:pStyle w:val="Paragraphedeliste"/>
        <w:numPr>
          <w:ilvl w:val="0"/>
          <w:numId w:val="9"/>
        </w:numPr>
        <w:rPr>
          <w:color w:val="17365D" w:themeColor="text2" w:themeShade="BF"/>
        </w:rPr>
      </w:pPr>
      <w:proofErr w:type="spellStart"/>
      <w:r>
        <w:rPr>
          <w:color w:val="17365D" w:themeColor="text2" w:themeShade="BF"/>
        </w:rPr>
        <w:t>App.vue</w:t>
      </w:r>
      <w:proofErr w:type="spellEnd"/>
      <w:r>
        <w:rPr>
          <w:color w:val="17365D" w:themeColor="text2" w:themeShade="BF"/>
        </w:rPr>
        <w:t xml:space="preserve"> </w:t>
      </w:r>
    </w:p>
    <w:p w14:paraId="33A0FE62" w14:textId="77777777" w:rsidR="001D5746" w:rsidRDefault="001D5746" w:rsidP="007B2039">
      <w:pPr>
        <w:ind w:left="1494"/>
        <w:rPr>
          <w:color w:val="17365D" w:themeColor="text2" w:themeShade="BF"/>
        </w:rPr>
      </w:pPr>
      <w:r w:rsidRPr="007B2039">
        <w:rPr>
          <w:color w:val="17365D" w:themeColor="text2" w:themeShade="BF"/>
        </w:rPr>
        <w:t xml:space="preserve">C’est la page de base du projet. Dans notre cas, elle est utilisée pour afficher le </w:t>
      </w:r>
      <w:r w:rsidRPr="007B2039">
        <w:rPr>
          <w:b/>
          <w:color w:val="17365D" w:themeColor="text2" w:themeShade="BF"/>
        </w:rPr>
        <w:t>header</w:t>
      </w:r>
      <w:r w:rsidRPr="007B2039">
        <w:rPr>
          <w:color w:val="17365D" w:themeColor="text2" w:themeShade="BF"/>
        </w:rPr>
        <w:t xml:space="preserve"> du site.</w:t>
      </w:r>
    </w:p>
    <w:p w14:paraId="1BC6768C" w14:textId="77777777" w:rsidR="007B2039" w:rsidRPr="007B2039" w:rsidRDefault="007B2039" w:rsidP="007B2039">
      <w:pPr>
        <w:ind w:left="1494"/>
        <w:rPr>
          <w:color w:val="17365D" w:themeColor="text2" w:themeShade="BF"/>
        </w:rPr>
      </w:pPr>
    </w:p>
    <w:p w14:paraId="30655805" w14:textId="58F9793C" w:rsidR="00235643" w:rsidRPr="00764C5D" w:rsidRDefault="00127AA6" w:rsidP="00C960CB">
      <w:pPr>
        <w:pStyle w:val="Paragraphedeliste"/>
        <w:numPr>
          <w:ilvl w:val="0"/>
          <w:numId w:val="9"/>
        </w:numPr>
        <w:rPr>
          <w:color w:val="17365D" w:themeColor="text2" w:themeShade="BF"/>
        </w:rPr>
      </w:pPr>
      <w:r>
        <w:rPr>
          <w:color w:val="17365D" w:themeColor="text2" w:themeShade="BF"/>
        </w:rPr>
        <w:t>Main.js</w:t>
      </w:r>
    </w:p>
    <w:p w14:paraId="03E85554" w14:textId="5A895212" w:rsidR="00631415" w:rsidRPr="007B2039" w:rsidRDefault="007501F3" w:rsidP="007B2039">
      <w:pPr>
        <w:ind w:left="1494"/>
        <w:rPr>
          <w:color w:val="17365D" w:themeColor="text2" w:themeShade="BF"/>
        </w:rPr>
      </w:pPr>
      <w:r w:rsidRPr="007B2039">
        <w:rPr>
          <w:color w:val="17365D" w:themeColor="text2" w:themeShade="BF"/>
        </w:rPr>
        <w:t>C’est le point</w:t>
      </w:r>
      <w:r w:rsidR="00AF6425" w:rsidRPr="007B2039">
        <w:rPr>
          <w:color w:val="17365D" w:themeColor="text2" w:themeShade="BF"/>
        </w:rPr>
        <w:t xml:space="preserve"> d’entrée principal de </w:t>
      </w:r>
      <w:r w:rsidR="00917CA3" w:rsidRPr="007B2039">
        <w:rPr>
          <w:color w:val="17365D" w:themeColor="text2" w:themeShade="BF"/>
        </w:rPr>
        <w:t>l’</w:t>
      </w:r>
      <w:r w:rsidR="00AF6425" w:rsidRPr="007B2039">
        <w:rPr>
          <w:color w:val="17365D" w:themeColor="text2" w:themeShade="BF"/>
        </w:rPr>
        <w:t>application frontend Vue.js.</w:t>
      </w:r>
      <w:r w:rsidRPr="007B2039">
        <w:rPr>
          <w:color w:val="17365D" w:themeColor="text2" w:themeShade="BF"/>
        </w:rPr>
        <w:br/>
      </w:r>
      <w:r w:rsidR="00AF6425" w:rsidRPr="007B2039">
        <w:rPr>
          <w:color w:val="17365D" w:themeColor="text2" w:themeShade="BF"/>
        </w:rPr>
        <w:t xml:space="preserve">C’est </w:t>
      </w:r>
      <w:r w:rsidRPr="007B2039">
        <w:rPr>
          <w:color w:val="17365D" w:themeColor="text2" w:themeShade="BF"/>
        </w:rPr>
        <w:t>ce fichier</w:t>
      </w:r>
      <w:r w:rsidR="00AF6425" w:rsidRPr="007B2039">
        <w:rPr>
          <w:color w:val="17365D" w:themeColor="text2" w:themeShade="BF"/>
        </w:rPr>
        <w:t xml:space="preserve"> qui initialise et lance l’application.</w:t>
      </w:r>
    </w:p>
    <w:p w14:paraId="4C6E590D" w14:textId="77777777" w:rsidR="00631415" w:rsidRDefault="00631415"/>
    <w:p w14:paraId="3C62E5BC" w14:textId="62ACEEDC" w:rsidR="004E4318" w:rsidRDefault="004E4318" w:rsidP="004E4318">
      <w:pPr>
        <w:pStyle w:val="Titre2"/>
      </w:pPr>
      <w:bookmarkStart w:id="27" w:name="_Toc192605904"/>
      <w:bookmarkStart w:id="28" w:name="_Toc199317132"/>
      <w:r w:rsidRPr="004E4318">
        <w:lastRenderedPageBreak/>
        <w:t>Schéma</w:t>
      </w:r>
      <w:bookmarkEnd w:id="27"/>
      <w:bookmarkEnd w:id="28"/>
    </w:p>
    <w:p w14:paraId="0627EC01" w14:textId="77777777" w:rsidR="00CE1A35" w:rsidRDefault="00CE1A35" w:rsidP="00CE1A35">
      <w:pPr>
        <w:pStyle w:val="Retraitcorpsdetexte"/>
      </w:pPr>
    </w:p>
    <w:p w14:paraId="3705D8D9" w14:textId="38909715" w:rsidR="00CE1A35" w:rsidRPr="00CE1A35" w:rsidRDefault="00CE1A35" w:rsidP="00CE1A35">
      <w:pPr>
        <w:pStyle w:val="Retraitcorpsdetexte"/>
        <w:jc w:val="center"/>
      </w:pPr>
      <w:r>
        <w:rPr>
          <w:noProof/>
        </w:rPr>
        <w:drawing>
          <wp:anchor distT="0" distB="0" distL="114300" distR="114300" simplePos="0" relativeHeight="251658240" behindDoc="0" locked="0" layoutInCell="1" allowOverlap="1" wp14:anchorId="714F732B" wp14:editId="35761F89">
            <wp:simplePos x="0" y="0"/>
            <wp:positionH relativeFrom="column">
              <wp:posOffset>147320</wp:posOffset>
            </wp:positionH>
            <wp:positionV relativeFrom="paragraph">
              <wp:posOffset>123825</wp:posOffset>
            </wp:positionV>
            <wp:extent cx="5753100" cy="5876925"/>
            <wp:effectExtent l="19050" t="19050" r="19050" b="2857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5876925"/>
                    </a:xfrm>
                    <a:prstGeom prst="rect">
                      <a:avLst/>
                    </a:prstGeom>
                    <a:noFill/>
                    <a:ln>
                      <a:solidFill>
                        <a:schemeClr val="accent1"/>
                      </a:solidFill>
                    </a:ln>
                  </pic:spPr>
                </pic:pic>
              </a:graphicData>
            </a:graphic>
          </wp:anchor>
        </w:drawing>
      </w:r>
    </w:p>
    <w:p w14:paraId="43953B4A" w14:textId="38518C2F" w:rsidR="009319D3" w:rsidRPr="00AE1C93" w:rsidRDefault="009319D3" w:rsidP="003F0DB9">
      <w:pPr>
        <w:pStyle w:val="Retraitcorpsdetexte"/>
        <w:rPr>
          <w:color w:val="17365D" w:themeColor="text2" w:themeShade="BF"/>
        </w:rPr>
      </w:pPr>
    </w:p>
    <w:p w14:paraId="3921E852" w14:textId="77777777" w:rsidR="007F30AE" w:rsidRPr="007F30AE" w:rsidRDefault="007F30AE" w:rsidP="003107AB">
      <w:pPr>
        <w:pStyle w:val="Titre1"/>
      </w:pPr>
      <w:bookmarkStart w:id="29" w:name="_Toc532179964"/>
      <w:bookmarkStart w:id="30" w:name="_Toc165969648"/>
      <w:bookmarkStart w:id="31" w:name="_Toc192605905"/>
      <w:bookmarkStart w:id="32" w:name="_Toc199317133"/>
      <w:bookmarkEnd w:id="26"/>
      <w:r w:rsidRPr="007F30AE">
        <w:t>Réalisation</w:t>
      </w:r>
      <w:bookmarkEnd w:id="29"/>
      <w:bookmarkEnd w:id="30"/>
      <w:bookmarkEnd w:id="31"/>
      <w:bookmarkEnd w:id="32"/>
    </w:p>
    <w:p w14:paraId="265EC306" w14:textId="1A95C6AE" w:rsidR="299F6476" w:rsidRDefault="299F6476" w:rsidP="299F6476">
      <w:pPr>
        <w:pStyle w:val="Retraitcorpsdetexte"/>
        <w:rPr>
          <w:color w:val="17365D" w:themeColor="text2" w:themeShade="BF"/>
        </w:rPr>
      </w:pPr>
    </w:p>
    <w:p w14:paraId="46426095" w14:textId="28E9843F" w:rsidR="15E0FE5F" w:rsidRDefault="003301C2" w:rsidP="00C16AC1">
      <w:pPr>
        <w:pStyle w:val="Titre2"/>
        <w:spacing w:line="259" w:lineRule="auto"/>
      </w:pPr>
      <w:bookmarkStart w:id="33" w:name="_Toc192605907"/>
      <w:bookmarkStart w:id="34" w:name="_Toc199317134"/>
      <w:r>
        <w:t>Sécurité</w:t>
      </w:r>
      <w:bookmarkEnd w:id="33"/>
      <w:bookmarkEnd w:id="34"/>
    </w:p>
    <w:p w14:paraId="2B05A3A9" w14:textId="77777777" w:rsidR="00E01DAE" w:rsidRDefault="00E01DAE" w:rsidP="00E01DAE">
      <w:pPr>
        <w:pStyle w:val="Retraitcorpsdetexte"/>
      </w:pPr>
    </w:p>
    <w:p w14:paraId="2C417331" w14:textId="2191D60F" w:rsidR="00E01DAE" w:rsidRPr="00DE13A0" w:rsidRDefault="00FF5C35" w:rsidP="00E01DAE">
      <w:pPr>
        <w:pStyle w:val="Retraitcorpsdetexte"/>
        <w:rPr>
          <w:color w:val="17365D" w:themeColor="text2" w:themeShade="BF"/>
        </w:rPr>
      </w:pPr>
      <w:r w:rsidRPr="00DE13A0">
        <w:rPr>
          <w:color w:val="17365D" w:themeColor="text2" w:themeShade="BF"/>
        </w:rPr>
        <w:t xml:space="preserve">Pour la </w:t>
      </w:r>
      <w:r w:rsidR="006B10BD" w:rsidRPr="00DE13A0">
        <w:rPr>
          <w:color w:val="17365D" w:themeColor="text2" w:themeShade="BF"/>
        </w:rPr>
        <w:t>sécurité,</w:t>
      </w:r>
      <w:r w:rsidRPr="00DE13A0">
        <w:rPr>
          <w:color w:val="17365D" w:themeColor="text2" w:themeShade="BF"/>
        </w:rPr>
        <w:t xml:space="preserve"> nous n</w:t>
      </w:r>
      <w:r w:rsidR="0056273B" w:rsidRPr="00DE13A0">
        <w:rPr>
          <w:color w:val="17365D" w:themeColor="text2" w:themeShade="BF"/>
        </w:rPr>
        <w:t xml:space="preserve">’avions </w:t>
      </w:r>
      <w:r w:rsidR="00475578" w:rsidRPr="00DE13A0">
        <w:rPr>
          <w:color w:val="17365D" w:themeColor="text2" w:themeShade="BF"/>
        </w:rPr>
        <w:t xml:space="preserve">pas implémenté </w:t>
      </w:r>
      <w:r w:rsidR="00FB16FF" w:rsidRPr="00DE13A0">
        <w:rPr>
          <w:color w:val="17365D" w:themeColor="text2" w:themeShade="BF"/>
        </w:rPr>
        <w:t>quelque chose de spécifique mais, vous avons des routes protégées</w:t>
      </w:r>
      <w:r w:rsidR="009D1FE4" w:rsidRPr="00DE13A0">
        <w:rPr>
          <w:color w:val="17365D" w:themeColor="text2" w:themeShade="BF"/>
        </w:rPr>
        <w:t xml:space="preserve"> qui, si </w:t>
      </w:r>
      <w:r w:rsidR="000D2338" w:rsidRPr="00DE13A0">
        <w:rPr>
          <w:color w:val="17365D" w:themeColor="text2" w:themeShade="BF"/>
        </w:rPr>
        <w:t>nous ne sommes pas</w:t>
      </w:r>
      <w:r w:rsidR="009D1FE4" w:rsidRPr="00DE13A0">
        <w:rPr>
          <w:color w:val="17365D" w:themeColor="text2" w:themeShade="BF"/>
        </w:rPr>
        <w:t xml:space="preserve"> connectés</w:t>
      </w:r>
      <w:r w:rsidR="00A67FFC" w:rsidRPr="00DE13A0">
        <w:rPr>
          <w:color w:val="17365D" w:themeColor="text2" w:themeShade="BF"/>
        </w:rPr>
        <w:t xml:space="preserve">, </w:t>
      </w:r>
      <w:r w:rsidR="00F45009" w:rsidRPr="00DE13A0">
        <w:rPr>
          <w:color w:val="17365D" w:themeColor="text2" w:themeShade="BF"/>
        </w:rPr>
        <w:t xml:space="preserve">va </w:t>
      </w:r>
      <w:r w:rsidR="00A67FFC" w:rsidRPr="00DE13A0">
        <w:rPr>
          <w:color w:val="17365D" w:themeColor="text2" w:themeShade="BF"/>
        </w:rPr>
        <w:t xml:space="preserve">nous </w:t>
      </w:r>
      <w:r w:rsidR="00EB7EB6" w:rsidRPr="00DE13A0">
        <w:rPr>
          <w:color w:val="17365D" w:themeColor="text2" w:themeShade="BF"/>
        </w:rPr>
        <w:t>redirige</w:t>
      </w:r>
      <w:r w:rsidR="00193EDF" w:rsidRPr="00DE13A0">
        <w:rPr>
          <w:color w:val="17365D" w:themeColor="text2" w:themeShade="BF"/>
        </w:rPr>
        <w:t>r</w:t>
      </w:r>
      <w:r w:rsidR="00EB7EB6" w:rsidRPr="00DE13A0">
        <w:rPr>
          <w:color w:val="17365D" w:themeColor="text2" w:themeShade="BF"/>
        </w:rPr>
        <w:t xml:space="preserve"> vers la page de connexion.</w:t>
      </w:r>
      <w:r w:rsidR="00267079" w:rsidRPr="00DE13A0">
        <w:rPr>
          <w:color w:val="17365D" w:themeColor="text2" w:themeShade="BF"/>
        </w:rPr>
        <w:t xml:space="preserve"> </w:t>
      </w:r>
    </w:p>
    <w:p w14:paraId="12F5E213" w14:textId="01FA8519" w:rsidR="006B10BD" w:rsidRPr="00DE13A0" w:rsidRDefault="006B10BD" w:rsidP="00E01DAE">
      <w:pPr>
        <w:pStyle w:val="Retraitcorpsdetexte"/>
        <w:rPr>
          <w:color w:val="17365D" w:themeColor="text2" w:themeShade="BF"/>
        </w:rPr>
      </w:pPr>
    </w:p>
    <w:p w14:paraId="20609A4E" w14:textId="7876DEF6" w:rsidR="006B10BD" w:rsidRPr="00DE13A0" w:rsidRDefault="006B10BD" w:rsidP="00E01DAE">
      <w:pPr>
        <w:pStyle w:val="Retraitcorpsdetexte"/>
        <w:rPr>
          <w:color w:val="17365D" w:themeColor="text2" w:themeShade="BF"/>
        </w:rPr>
      </w:pPr>
      <w:r w:rsidRPr="00DE13A0">
        <w:rPr>
          <w:color w:val="17365D" w:themeColor="text2" w:themeShade="BF"/>
        </w:rPr>
        <w:t xml:space="preserve">Ceci a été fait en créant une route dans l’API REST, qui s’appelle </w:t>
      </w:r>
      <w:r w:rsidR="0031771C" w:rsidRPr="00DE13A0">
        <w:rPr>
          <w:color w:val="17365D" w:themeColor="text2" w:themeShade="BF"/>
        </w:rPr>
        <w:t>« </w:t>
      </w:r>
      <w:r w:rsidRPr="00DE13A0">
        <w:rPr>
          <w:color w:val="17365D" w:themeColor="text2" w:themeShade="BF"/>
        </w:rPr>
        <w:t>/api/</w:t>
      </w:r>
      <w:proofErr w:type="spellStart"/>
      <w:r w:rsidR="0031771C" w:rsidRPr="00DE13A0">
        <w:rPr>
          <w:color w:val="17365D" w:themeColor="text2" w:themeShade="BF"/>
        </w:rPr>
        <w:t>auth</w:t>
      </w:r>
      <w:proofErr w:type="spellEnd"/>
      <w:r w:rsidR="0031771C" w:rsidRPr="00DE13A0">
        <w:rPr>
          <w:color w:val="17365D" w:themeColor="text2" w:themeShade="BF"/>
        </w:rPr>
        <w:t>/check », ce qui va vérifier s’il y a une connexion, ou bien des cookies.</w:t>
      </w:r>
    </w:p>
    <w:p w14:paraId="5D5CAD69" w14:textId="77777777" w:rsidR="00433B7D" w:rsidRPr="00DE13A0" w:rsidRDefault="00C041DE" w:rsidP="00E01DAE">
      <w:pPr>
        <w:pStyle w:val="Retraitcorpsdetexte"/>
        <w:rPr>
          <w:color w:val="17365D" w:themeColor="text2" w:themeShade="BF"/>
        </w:rPr>
      </w:pPr>
      <w:r w:rsidRPr="00DE13A0">
        <w:rPr>
          <w:color w:val="17365D" w:themeColor="text2" w:themeShade="BF"/>
        </w:rPr>
        <w:lastRenderedPageBreak/>
        <w:t xml:space="preserve">Et dans le index.js de </w:t>
      </w:r>
      <w:proofErr w:type="spellStart"/>
      <w:r w:rsidRPr="00DE13A0">
        <w:rPr>
          <w:color w:val="17365D" w:themeColor="text2" w:themeShade="BF"/>
        </w:rPr>
        <w:t>Vuejs</w:t>
      </w:r>
      <w:proofErr w:type="spellEnd"/>
      <w:r w:rsidRPr="00DE13A0">
        <w:rPr>
          <w:color w:val="17365D" w:themeColor="text2" w:themeShade="BF"/>
        </w:rPr>
        <w:t xml:space="preserve">, </w:t>
      </w:r>
      <w:r w:rsidR="00844F65" w:rsidRPr="00DE13A0">
        <w:rPr>
          <w:color w:val="17365D" w:themeColor="text2" w:themeShade="BF"/>
        </w:rPr>
        <w:t xml:space="preserve">cette route est appelée et </w:t>
      </w:r>
      <w:r w:rsidR="00561F17" w:rsidRPr="00DE13A0">
        <w:rPr>
          <w:color w:val="17365D" w:themeColor="text2" w:themeShade="BF"/>
        </w:rPr>
        <w:t>dans le tableau</w:t>
      </w:r>
      <w:r w:rsidR="00EA329B" w:rsidRPr="00DE13A0">
        <w:rPr>
          <w:color w:val="17365D" w:themeColor="text2" w:themeShade="BF"/>
        </w:rPr>
        <w:t xml:space="preserve"> des routes on écrit « </w:t>
      </w:r>
      <w:proofErr w:type="spellStart"/>
      <w:r w:rsidR="00EA329B" w:rsidRPr="00DE13A0">
        <w:rPr>
          <w:color w:val="17365D" w:themeColor="text2" w:themeShade="BF"/>
        </w:rPr>
        <w:t>meta</w:t>
      </w:r>
      <w:proofErr w:type="spellEnd"/>
      <w:r w:rsidR="00EA329B" w:rsidRPr="00DE13A0">
        <w:rPr>
          <w:color w:val="17365D" w:themeColor="text2" w:themeShade="BF"/>
        </w:rPr>
        <w:t> : {</w:t>
      </w:r>
      <w:proofErr w:type="spellStart"/>
      <w:r w:rsidR="00EA329B" w:rsidRPr="00DE13A0">
        <w:rPr>
          <w:color w:val="17365D" w:themeColor="text2" w:themeShade="BF"/>
        </w:rPr>
        <w:t>requiresAuth</w:t>
      </w:r>
      <w:proofErr w:type="spellEnd"/>
      <w:r w:rsidR="00EA329B" w:rsidRPr="00DE13A0">
        <w:rPr>
          <w:color w:val="17365D" w:themeColor="text2" w:themeShade="BF"/>
        </w:rPr>
        <w:t xml:space="preserve"> : </w:t>
      </w:r>
      <w:proofErr w:type="spellStart"/>
      <w:r w:rsidR="00EA329B" w:rsidRPr="00DE13A0">
        <w:rPr>
          <w:color w:val="17365D" w:themeColor="text2" w:themeShade="BF"/>
        </w:rPr>
        <w:t>true</w:t>
      </w:r>
      <w:proofErr w:type="spellEnd"/>
      <w:r w:rsidR="00EA329B" w:rsidRPr="00DE13A0">
        <w:rPr>
          <w:color w:val="17365D" w:themeColor="text2" w:themeShade="BF"/>
        </w:rPr>
        <w:t xml:space="preserve">} » pour que cette route </w:t>
      </w:r>
      <w:r w:rsidR="00F82A4A" w:rsidRPr="00DE13A0">
        <w:rPr>
          <w:color w:val="17365D" w:themeColor="text2" w:themeShade="BF"/>
        </w:rPr>
        <w:t>soit protégée.</w:t>
      </w:r>
    </w:p>
    <w:p w14:paraId="7FE1C332" w14:textId="77777777" w:rsidR="00433B7D" w:rsidRPr="00DE13A0" w:rsidRDefault="00433B7D" w:rsidP="00E01DAE">
      <w:pPr>
        <w:pStyle w:val="Retraitcorpsdetexte"/>
        <w:rPr>
          <w:color w:val="17365D" w:themeColor="text2" w:themeShade="BF"/>
        </w:rPr>
      </w:pPr>
    </w:p>
    <w:p w14:paraId="60EDC54C" w14:textId="477573A1" w:rsidR="00C041DE" w:rsidRPr="00DE13A0" w:rsidRDefault="000C3396" w:rsidP="00E01DAE">
      <w:pPr>
        <w:pStyle w:val="Retraitcorpsdetexte"/>
        <w:rPr>
          <w:color w:val="17365D" w:themeColor="text2" w:themeShade="BF"/>
        </w:rPr>
      </w:pPr>
      <w:r w:rsidRPr="00DE13A0">
        <w:rPr>
          <w:color w:val="17365D" w:themeColor="text2" w:themeShade="BF"/>
        </w:rPr>
        <w:t>Pour les admin</w:t>
      </w:r>
      <w:r w:rsidR="00375FE1" w:rsidRPr="00DE13A0">
        <w:rPr>
          <w:color w:val="17365D" w:themeColor="text2" w:themeShade="BF"/>
        </w:rPr>
        <w:t>s</w:t>
      </w:r>
      <w:r w:rsidRPr="00DE13A0">
        <w:rPr>
          <w:color w:val="17365D" w:themeColor="text2" w:themeShade="BF"/>
        </w:rPr>
        <w:t xml:space="preserve">, afin d’éviter que tout le monde puisse </w:t>
      </w:r>
      <w:r w:rsidR="0067243D" w:rsidRPr="00DE13A0">
        <w:rPr>
          <w:color w:val="17365D" w:themeColor="text2" w:themeShade="BF"/>
        </w:rPr>
        <w:t xml:space="preserve">faire un CRUD sur tous les livres, nous avons mis en place </w:t>
      </w:r>
      <w:r w:rsidR="002456FB" w:rsidRPr="00DE13A0">
        <w:rPr>
          <w:color w:val="17365D" w:themeColor="text2" w:themeShade="BF"/>
        </w:rPr>
        <w:t xml:space="preserve">dans la DB, un champ booléen qui s’appelle </w:t>
      </w:r>
      <w:proofErr w:type="spellStart"/>
      <w:r w:rsidR="002456FB" w:rsidRPr="00DE13A0">
        <w:rPr>
          <w:color w:val="17365D" w:themeColor="text2" w:themeShade="BF"/>
        </w:rPr>
        <w:t>isAdmin</w:t>
      </w:r>
      <w:proofErr w:type="spellEnd"/>
      <w:r w:rsidR="002456FB" w:rsidRPr="00DE13A0">
        <w:rPr>
          <w:color w:val="17365D" w:themeColor="text2" w:themeShade="BF"/>
        </w:rPr>
        <w:t xml:space="preserve">, ce qui va nous permettre de savoir si un user est admin ou pas, et donc si c’est </w:t>
      </w:r>
      <w:proofErr w:type="spellStart"/>
      <w:r w:rsidR="002456FB" w:rsidRPr="00DE13A0">
        <w:rPr>
          <w:color w:val="17365D" w:themeColor="text2" w:themeShade="BF"/>
        </w:rPr>
        <w:t>true</w:t>
      </w:r>
      <w:proofErr w:type="spellEnd"/>
      <w:r w:rsidR="002456FB" w:rsidRPr="00DE13A0">
        <w:rPr>
          <w:color w:val="17365D" w:themeColor="text2" w:themeShade="BF"/>
        </w:rPr>
        <w:t xml:space="preserve"> alors l’utilisateur peut donc faire le CRUD sur les livres</w:t>
      </w:r>
      <w:r w:rsidR="00433B7D" w:rsidRPr="00DE13A0">
        <w:rPr>
          <w:color w:val="17365D" w:themeColor="text2" w:themeShade="BF"/>
        </w:rPr>
        <w:t>.</w:t>
      </w:r>
    </w:p>
    <w:p w14:paraId="3A9947F0" w14:textId="56301242" w:rsidR="09BF02AD" w:rsidRDefault="09BF02AD" w:rsidP="03302924">
      <w:pPr>
        <w:spacing w:line="259" w:lineRule="auto"/>
        <w:jc w:val="center"/>
      </w:pPr>
    </w:p>
    <w:p w14:paraId="19772B1B" w14:textId="6ABE9916" w:rsidR="5EA726A3" w:rsidRDefault="5EA726A3" w:rsidP="36DAE3C3">
      <w:pPr>
        <w:pStyle w:val="Titre2"/>
        <w:spacing w:line="259" w:lineRule="auto"/>
      </w:pPr>
      <w:bookmarkStart w:id="35" w:name="_Toc192605908"/>
      <w:bookmarkStart w:id="36" w:name="_Toc199317135"/>
      <w:r>
        <w:t>Explication des fonctionnalités techniques</w:t>
      </w:r>
      <w:bookmarkEnd w:id="35"/>
      <w:r w:rsidR="00E86A07">
        <w:t xml:space="preserve"> &amp; </w:t>
      </w:r>
      <w:r w:rsidR="00EE7498">
        <w:t>leur implémentation</w:t>
      </w:r>
      <w:bookmarkEnd w:id="36"/>
    </w:p>
    <w:p w14:paraId="23387B63" w14:textId="77777777" w:rsidR="00452152" w:rsidRPr="00452152" w:rsidRDefault="00452152" w:rsidP="00721601">
      <w:pPr>
        <w:pStyle w:val="Retraitcorpsdetexte"/>
        <w:ind w:left="567"/>
      </w:pPr>
    </w:p>
    <w:p w14:paraId="3DCB9204" w14:textId="0D9B283B" w:rsidR="00A71206" w:rsidRDefault="5EA726A3" w:rsidP="00C960CB">
      <w:r>
        <w:rPr>
          <w:noProof/>
        </w:rPr>
        <w:drawing>
          <wp:inline distT="0" distB="0" distL="0" distR="0" wp14:anchorId="68FE68FE" wp14:editId="1CA54176">
            <wp:extent cx="5753098" cy="3090235"/>
            <wp:effectExtent l="19050" t="19050" r="19685" b="15240"/>
            <wp:docPr id="1504018365" name="Image 150401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18365" name="Image 1504018365"/>
                    <pic:cNvPicPr/>
                  </pic:nvPicPr>
                  <pic:blipFill>
                    <a:blip r:embed="rId16">
                      <a:extLst>
                        <a:ext uri="{28A0092B-C50C-407E-A947-70E740481C1C}">
                          <a14:useLocalDpi xmlns:a14="http://schemas.microsoft.com/office/drawing/2010/main" val="0"/>
                        </a:ext>
                      </a:extLst>
                    </a:blip>
                    <a:stretch>
                      <a:fillRect/>
                    </a:stretch>
                  </pic:blipFill>
                  <pic:spPr>
                    <a:xfrm>
                      <a:off x="0" y="0"/>
                      <a:ext cx="5753098" cy="3090235"/>
                    </a:xfrm>
                    <a:prstGeom prst="rect">
                      <a:avLst/>
                    </a:prstGeom>
                    <a:ln w="9525">
                      <a:solidFill>
                        <a:schemeClr val="bg1">
                          <a:lumMod val="65000"/>
                        </a:schemeClr>
                      </a:solidFill>
                      <a:prstDash val="solid"/>
                    </a:ln>
                  </pic:spPr>
                </pic:pic>
              </a:graphicData>
            </a:graphic>
          </wp:inline>
        </w:drawing>
      </w:r>
    </w:p>
    <w:p w14:paraId="306874E3" w14:textId="08344BB1" w:rsidR="00C960CB" w:rsidRDefault="00C960CB" w:rsidP="00C960CB"/>
    <w:p w14:paraId="6EEF3B48" w14:textId="3EAC628E" w:rsidR="00C960CB" w:rsidRPr="00C24AE2" w:rsidRDefault="004754E0" w:rsidP="005F3373">
      <w:pPr>
        <w:pStyle w:val="Paragraphedeliste"/>
        <w:numPr>
          <w:ilvl w:val="0"/>
          <w:numId w:val="8"/>
        </w:numPr>
        <w:ind w:left="851"/>
        <w:jc w:val="both"/>
        <w:rPr>
          <w:color w:val="17365D" w:themeColor="text2" w:themeShade="BF"/>
        </w:rPr>
      </w:pPr>
      <w:r w:rsidRPr="00C24AE2">
        <w:rPr>
          <w:color w:val="17365D" w:themeColor="text2" w:themeShade="BF"/>
        </w:rPr>
        <w:t xml:space="preserve">Page d’accueil : </w:t>
      </w:r>
      <w:r w:rsidR="00F30E59" w:rsidRPr="00C24AE2">
        <w:rPr>
          <w:color w:val="17365D" w:themeColor="text2" w:themeShade="BF"/>
        </w:rPr>
        <w:t xml:space="preserve">cette page est la page d’accueil où chaque visiteur va </w:t>
      </w:r>
      <w:r w:rsidR="00514ED5" w:rsidRPr="00C24AE2">
        <w:rPr>
          <w:color w:val="17365D" w:themeColor="text2" w:themeShade="BF"/>
        </w:rPr>
        <w:t>voir en premier, donc les 5 derniers livres ajoutés, classés par date et heure,</w:t>
      </w:r>
      <w:r w:rsidR="00076511" w:rsidRPr="00C24AE2">
        <w:rPr>
          <w:color w:val="17365D" w:themeColor="text2" w:themeShade="BF"/>
        </w:rPr>
        <w:t xml:space="preserve"> ainsi qu’une explication du site et son util</w:t>
      </w:r>
      <w:r w:rsidR="0063651A" w:rsidRPr="00C24AE2">
        <w:rPr>
          <w:color w:val="17365D" w:themeColor="text2" w:themeShade="BF"/>
        </w:rPr>
        <w:t>isation</w:t>
      </w:r>
    </w:p>
    <w:p w14:paraId="2751B4EC" w14:textId="77777777" w:rsidR="004B52D0" w:rsidRPr="00C24AE2" w:rsidRDefault="004B52D0" w:rsidP="00C24AE2">
      <w:pPr>
        <w:pStyle w:val="Paragraphedeliste"/>
        <w:ind w:left="851"/>
        <w:jc w:val="both"/>
        <w:rPr>
          <w:color w:val="17365D" w:themeColor="text2" w:themeShade="BF"/>
        </w:rPr>
      </w:pPr>
    </w:p>
    <w:p w14:paraId="15A7B167" w14:textId="721F0DF5" w:rsidR="004754E0" w:rsidRPr="00C24AE2" w:rsidRDefault="00C669C6" w:rsidP="005F3373">
      <w:pPr>
        <w:pStyle w:val="Paragraphedeliste"/>
        <w:numPr>
          <w:ilvl w:val="0"/>
          <w:numId w:val="8"/>
        </w:numPr>
        <w:ind w:left="851"/>
        <w:jc w:val="both"/>
        <w:rPr>
          <w:color w:val="17365D" w:themeColor="text2" w:themeShade="BF"/>
        </w:rPr>
      </w:pPr>
      <w:r w:rsidRPr="00C24AE2">
        <w:rPr>
          <w:color w:val="17365D" w:themeColor="text2" w:themeShade="BF"/>
        </w:rPr>
        <w:t>La liste des ouvrages : cette page, autrement appelée la bibliothèque, comprendra tous les livres existants dans la DB classés par catégorie</w:t>
      </w:r>
      <w:r w:rsidR="0047099D" w:rsidRPr="00C24AE2">
        <w:rPr>
          <w:color w:val="17365D" w:themeColor="text2" w:themeShade="BF"/>
        </w:rPr>
        <w:t xml:space="preserve">. </w:t>
      </w:r>
      <w:r w:rsidR="00A168F8" w:rsidRPr="00C24AE2">
        <w:rPr>
          <w:color w:val="17365D" w:themeColor="text2" w:themeShade="BF"/>
        </w:rPr>
        <w:t>Avec ces livres, nous avons l’image de couverture</w:t>
      </w:r>
      <w:r w:rsidR="0042655F" w:rsidRPr="00C24AE2">
        <w:rPr>
          <w:color w:val="17365D" w:themeColor="text2" w:themeShade="BF"/>
        </w:rPr>
        <w:t xml:space="preserve"> et le tit</w:t>
      </w:r>
      <w:r w:rsidR="00F543AB" w:rsidRPr="00C24AE2">
        <w:rPr>
          <w:color w:val="17365D" w:themeColor="text2" w:themeShade="BF"/>
        </w:rPr>
        <w:t>r</w:t>
      </w:r>
      <w:r w:rsidR="0042655F" w:rsidRPr="00C24AE2">
        <w:rPr>
          <w:color w:val="17365D" w:themeColor="text2" w:themeShade="BF"/>
        </w:rPr>
        <w:t xml:space="preserve">e. Il y a également </w:t>
      </w:r>
      <w:r w:rsidR="00F543AB" w:rsidRPr="00C24AE2">
        <w:rPr>
          <w:color w:val="17365D" w:themeColor="text2" w:themeShade="BF"/>
        </w:rPr>
        <w:t>l’auteur puis l’utilisateur qui a créé ce livre</w:t>
      </w:r>
      <w:r w:rsidR="008A1986" w:rsidRPr="00C24AE2">
        <w:rPr>
          <w:color w:val="17365D" w:themeColor="text2" w:themeShade="BF"/>
        </w:rPr>
        <w:t xml:space="preserve">, avec un lien qui nous ramène à la page de l’utilisateur </w:t>
      </w:r>
      <w:r w:rsidR="002434BA" w:rsidRPr="00C24AE2">
        <w:rPr>
          <w:color w:val="17365D" w:themeColor="text2" w:themeShade="BF"/>
        </w:rPr>
        <w:t>sélectionné</w:t>
      </w:r>
      <w:r w:rsidR="0080260E" w:rsidRPr="00C24AE2">
        <w:rPr>
          <w:color w:val="17365D" w:themeColor="text2" w:themeShade="BF"/>
        </w:rPr>
        <w:t xml:space="preserve"> </w:t>
      </w:r>
      <w:r w:rsidR="00AE4281" w:rsidRPr="00C24AE2">
        <w:rPr>
          <w:color w:val="17365D" w:themeColor="text2" w:themeShade="BF"/>
        </w:rPr>
        <w:t xml:space="preserve">si on </w:t>
      </w:r>
      <w:r w:rsidR="00B0111F" w:rsidRPr="00C24AE2">
        <w:rPr>
          <w:color w:val="17365D" w:themeColor="text2" w:themeShade="BF"/>
        </w:rPr>
        <w:t>clique</w:t>
      </w:r>
      <w:r w:rsidR="00AE4281" w:rsidRPr="00C24AE2">
        <w:rPr>
          <w:color w:val="17365D" w:themeColor="text2" w:themeShade="BF"/>
        </w:rPr>
        <w:t>.</w:t>
      </w:r>
    </w:p>
    <w:p w14:paraId="1829028D" w14:textId="77777777" w:rsidR="00A92EC7" w:rsidRPr="00C24AE2" w:rsidRDefault="00A92EC7" w:rsidP="00C24AE2">
      <w:pPr>
        <w:pStyle w:val="Paragraphedeliste"/>
        <w:ind w:left="851"/>
        <w:jc w:val="both"/>
        <w:rPr>
          <w:color w:val="17365D" w:themeColor="text2" w:themeShade="BF"/>
        </w:rPr>
      </w:pPr>
    </w:p>
    <w:p w14:paraId="73C45B5D" w14:textId="5126D497" w:rsidR="00A92EC7" w:rsidRPr="00C24AE2" w:rsidRDefault="00A92EC7" w:rsidP="005F3373">
      <w:pPr>
        <w:pStyle w:val="Paragraphedeliste"/>
        <w:numPr>
          <w:ilvl w:val="0"/>
          <w:numId w:val="8"/>
        </w:numPr>
        <w:ind w:left="851"/>
        <w:jc w:val="both"/>
        <w:rPr>
          <w:color w:val="17365D" w:themeColor="text2" w:themeShade="BF"/>
        </w:rPr>
      </w:pPr>
      <w:r w:rsidRPr="00C24AE2">
        <w:rPr>
          <w:color w:val="17365D" w:themeColor="text2" w:themeShade="BF"/>
        </w:rPr>
        <w:t xml:space="preserve">Page d’ajout </w:t>
      </w:r>
      <w:r w:rsidR="00C37BC9" w:rsidRPr="00C24AE2">
        <w:rPr>
          <w:color w:val="17365D" w:themeColor="text2" w:themeShade="BF"/>
        </w:rPr>
        <w:t>d</w:t>
      </w:r>
      <w:r w:rsidR="00ED2CEB" w:rsidRPr="00C24AE2">
        <w:rPr>
          <w:color w:val="17365D" w:themeColor="text2" w:themeShade="BF"/>
        </w:rPr>
        <w:t>’un</w:t>
      </w:r>
      <w:r w:rsidR="00C37BC9" w:rsidRPr="00C24AE2">
        <w:rPr>
          <w:color w:val="17365D" w:themeColor="text2" w:themeShade="BF"/>
        </w:rPr>
        <w:t xml:space="preserve"> livre : c’est une page protégée, qui </w:t>
      </w:r>
      <w:r w:rsidR="00C358F8" w:rsidRPr="00C24AE2">
        <w:rPr>
          <w:color w:val="17365D" w:themeColor="text2" w:themeShade="BF"/>
        </w:rPr>
        <w:t xml:space="preserve">nous permet de créer un nouveau livre. </w:t>
      </w:r>
      <w:r w:rsidR="008A6790" w:rsidRPr="00C24AE2">
        <w:rPr>
          <w:color w:val="17365D" w:themeColor="text2" w:themeShade="BF"/>
        </w:rPr>
        <w:t xml:space="preserve">Il est possible d’écrire </w:t>
      </w:r>
      <w:r w:rsidR="00CF69E5" w:rsidRPr="00C24AE2">
        <w:rPr>
          <w:color w:val="17365D" w:themeColor="text2" w:themeShade="BF"/>
        </w:rPr>
        <w:t>du texte sur le titre, nb de pages,</w:t>
      </w:r>
      <w:r w:rsidR="00655B6A" w:rsidRPr="00C24AE2">
        <w:rPr>
          <w:color w:val="17365D" w:themeColor="text2" w:themeShade="BF"/>
        </w:rPr>
        <w:t xml:space="preserve"> </w:t>
      </w:r>
      <w:r w:rsidR="00302045" w:rsidRPr="00C24AE2">
        <w:rPr>
          <w:color w:val="17365D" w:themeColor="text2" w:themeShade="BF"/>
        </w:rPr>
        <w:t xml:space="preserve">extrait, résumé, </w:t>
      </w:r>
      <w:r w:rsidR="00317878" w:rsidRPr="00C24AE2">
        <w:rPr>
          <w:color w:val="17365D" w:themeColor="text2" w:themeShade="BF"/>
        </w:rPr>
        <w:t>l’année d’édition</w:t>
      </w:r>
      <w:r w:rsidR="00070B3F" w:rsidRPr="00C24AE2">
        <w:rPr>
          <w:color w:val="17365D" w:themeColor="text2" w:themeShade="BF"/>
        </w:rPr>
        <w:t xml:space="preserve">. Le reste des champs sont des champs où on doit choisir parmi ceux qui sont déjà existants. La raison est que, </w:t>
      </w:r>
      <w:r w:rsidR="005F1771" w:rsidRPr="00C24AE2">
        <w:rPr>
          <w:color w:val="17365D" w:themeColor="text2" w:themeShade="BF"/>
        </w:rPr>
        <w:t xml:space="preserve">le manque de temps pour implémenter ceci, et </w:t>
      </w:r>
      <w:r w:rsidR="006C7DAC" w:rsidRPr="00C24AE2">
        <w:rPr>
          <w:color w:val="17365D" w:themeColor="text2" w:themeShade="BF"/>
        </w:rPr>
        <w:t>des routes manquantes dans l’API REST car par exemple une route POST /api/</w:t>
      </w:r>
      <w:proofErr w:type="spellStart"/>
      <w:r w:rsidR="006C7DAC" w:rsidRPr="00C24AE2">
        <w:rPr>
          <w:color w:val="17365D" w:themeColor="text2" w:themeShade="BF"/>
        </w:rPr>
        <w:t>authors</w:t>
      </w:r>
      <w:proofErr w:type="spellEnd"/>
      <w:r w:rsidR="006C7DAC" w:rsidRPr="00C24AE2">
        <w:rPr>
          <w:color w:val="17365D" w:themeColor="text2" w:themeShade="BF"/>
        </w:rPr>
        <w:t xml:space="preserve"> n</w:t>
      </w:r>
      <w:r w:rsidR="007F2278" w:rsidRPr="00C24AE2">
        <w:rPr>
          <w:color w:val="17365D" w:themeColor="text2" w:themeShade="BF"/>
        </w:rPr>
        <w:t>’était pas demandée ou</w:t>
      </w:r>
      <w:r w:rsidR="00373571" w:rsidRPr="00C24AE2">
        <w:rPr>
          <w:color w:val="17365D" w:themeColor="text2" w:themeShade="BF"/>
        </w:rPr>
        <w:t xml:space="preserve"> elle ne</w:t>
      </w:r>
      <w:r w:rsidR="007F2278" w:rsidRPr="00C24AE2">
        <w:rPr>
          <w:color w:val="17365D" w:themeColor="text2" w:themeShade="BF"/>
        </w:rPr>
        <w:t xml:space="preserve"> faisait</w:t>
      </w:r>
      <w:r w:rsidR="00373571" w:rsidRPr="00C24AE2">
        <w:rPr>
          <w:color w:val="17365D" w:themeColor="text2" w:themeShade="BF"/>
        </w:rPr>
        <w:t xml:space="preserve"> pas</w:t>
      </w:r>
      <w:r w:rsidR="007F2278" w:rsidRPr="00C24AE2">
        <w:rPr>
          <w:color w:val="17365D" w:themeColor="text2" w:themeShade="BF"/>
        </w:rPr>
        <w:t xml:space="preserve"> partie des fonctionnalités requises.</w:t>
      </w:r>
    </w:p>
    <w:p w14:paraId="7117BD21" w14:textId="77777777" w:rsidR="00F62BFC" w:rsidRPr="00C24AE2" w:rsidRDefault="00F62BFC" w:rsidP="00C24AE2">
      <w:pPr>
        <w:pStyle w:val="Paragraphedeliste"/>
        <w:ind w:left="851"/>
        <w:jc w:val="both"/>
        <w:rPr>
          <w:color w:val="17365D" w:themeColor="text2" w:themeShade="BF"/>
        </w:rPr>
      </w:pPr>
    </w:p>
    <w:p w14:paraId="25C3221B" w14:textId="16C8DFE2" w:rsidR="004754E0" w:rsidRPr="00C24AE2" w:rsidRDefault="00FC71F3" w:rsidP="005F3373">
      <w:pPr>
        <w:pStyle w:val="Paragraphedeliste"/>
        <w:numPr>
          <w:ilvl w:val="0"/>
          <w:numId w:val="8"/>
        </w:numPr>
        <w:ind w:left="851"/>
        <w:jc w:val="both"/>
        <w:rPr>
          <w:color w:val="17365D" w:themeColor="text2" w:themeShade="BF"/>
        </w:rPr>
      </w:pPr>
      <w:r w:rsidRPr="00C24AE2">
        <w:rPr>
          <w:color w:val="17365D" w:themeColor="text2" w:themeShade="BF"/>
        </w:rPr>
        <w:t>Page de modification d’u</w:t>
      </w:r>
      <w:r w:rsidR="00ED2CEB" w:rsidRPr="00C24AE2">
        <w:rPr>
          <w:color w:val="17365D" w:themeColor="text2" w:themeShade="BF"/>
        </w:rPr>
        <w:t xml:space="preserve">n livre : c’est </w:t>
      </w:r>
      <w:r w:rsidR="00387D5C" w:rsidRPr="00C24AE2">
        <w:rPr>
          <w:color w:val="17365D" w:themeColor="text2" w:themeShade="BF"/>
        </w:rPr>
        <w:t xml:space="preserve">aussi une page protégée, permettant aux utilisateurs connectés de modifier </w:t>
      </w:r>
      <w:r w:rsidR="00736D1C" w:rsidRPr="00C24AE2">
        <w:rPr>
          <w:color w:val="17365D" w:themeColor="text2" w:themeShade="BF"/>
        </w:rPr>
        <w:t xml:space="preserve">leurs propres livres créés. Dès que l’utilisateur accède à son profile, </w:t>
      </w:r>
      <w:r w:rsidR="0052537D" w:rsidRPr="00C24AE2">
        <w:rPr>
          <w:color w:val="17365D" w:themeColor="text2" w:themeShade="BF"/>
        </w:rPr>
        <w:t xml:space="preserve">il peut voir </w:t>
      </w:r>
      <w:r w:rsidR="0007475A" w:rsidRPr="00C24AE2">
        <w:rPr>
          <w:color w:val="17365D" w:themeColor="text2" w:themeShade="BF"/>
        </w:rPr>
        <w:t>la page où la liste de ses livres s’affichera.</w:t>
      </w:r>
      <w:r w:rsidR="00F77BE9" w:rsidRPr="00C24AE2">
        <w:rPr>
          <w:color w:val="17365D" w:themeColor="text2" w:themeShade="BF"/>
        </w:rPr>
        <w:t xml:space="preserve"> Il y a un bouton modifier, et aussi un bouton supprimer.</w:t>
      </w:r>
      <w:r w:rsidR="00DC5DFC" w:rsidRPr="00C24AE2">
        <w:rPr>
          <w:color w:val="17365D" w:themeColor="text2" w:themeShade="BF"/>
        </w:rPr>
        <w:t xml:space="preserve"> Quand on clique sur le bouton modifier </w:t>
      </w:r>
      <w:r w:rsidR="00DC5DFC" w:rsidRPr="00C24AE2">
        <w:rPr>
          <w:color w:val="17365D" w:themeColor="text2" w:themeShade="BF"/>
        </w:rPr>
        <w:lastRenderedPageBreak/>
        <w:t xml:space="preserve">sur le livre désiré, ceci va nous ramener à la page de modification où </w:t>
      </w:r>
      <w:r w:rsidR="00DD0174" w:rsidRPr="00C24AE2">
        <w:rPr>
          <w:color w:val="17365D" w:themeColor="text2" w:themeShade="BF"/>
        </w:rPr>
        <w:t>les informations existantes seront là à part l</w:t>
      </w:r>
      <w:r w:rsidR="00E27014" w:rsidRPr="00C24AE2">
        <w:rPr>
          <w:color w:val="17365D" w:themeColor="text2" w:themeShade="BF"/>
        </w:rPr>
        <w:t>’image de couverture</w:t>
      </w:r>
      <w:r w:rsidR="00F91D26" w:rsidRPr="00C24AE2">
        <w:rPr>
          <w:color w:val="17365D" w:themeColor="text2" w:themeShade="BF"/>
        </w:rPr>
        <w:t>.</w:t>
      </w:r>
    </w:p>
    <w:p w14:paraId="75DFCDF1" w14:textId="77777777" w:rsidR="00BE2D28" w:rsidRDefault="00BE2D28" w:rsidP="005F3373">
      <w:pPr>
        <w:jc w:val="both"/>
      </w:pPr>
    </w:p>
    <w:p w14:paraId="0CFC98B4" w14:textId="008F7A25" w:rsidR="004754E0" w:rsidRPr="00C24AE2" w:rsidRDefault="00A540F3" w:rsidP="005F3373">
      <w:pPr>
        <w:pStyle w:val="Paragraphedeliste"/>
        <w:numPr>
          <w:ilvl w:val="0"/>
          <w:numId w:val="8"/>
        </w:numPr>
        <w:ind w:left="851"/>
        <w:jc w:val="both"/>
        <w:rPr>
          <w:color w:val="17365D" w:themeColor="text2" w:themeShade="BF"/>
        </w:rPr>
      </w:pPr>
      <w:r w:rsidRPr="00C24AE2">
        <w:rPr>
          <w:color w:val="17365D" w:themeColor="text2" w:themeShade="BF"/>
        </w:rPr>
        <w:t>Page de suppression d’un livre : cette page n’existe pas, il y a seulement un bouton dans la page « Mes livres »</w:t>
      </w:r>
      <w:r w:rsidR="002919A1" w:rsidRPr="00C24AE2">
        <w:rPr>
          <w:color w:val="17365D" w:themeColor="text2" w:themeShade="BF"/>
        </w:rPr>
        <w:t xml:space="preserve"> qui s’appelle supprimer en rouge, qui permet la suppression de ses livres</w:t>
      </w:r>
      <w:r w:rsidR="000D77DE" w:rsidRPr="00C24AE2">
        <w:rPr>
          <w:color w:val="17365D" w:themeColor="text2" w:themeShade="BF"/>
        </w:rPr>
        <w:t>.</w:t>
      </w:r>
    </w:p>
    <w:p w14:paraId="0A4308FA" w14:textId="77777777" w:rsidR="001C7545" w:rsidRPr="00C24AE2" w:rsidRDefault="001C7545" w:rsidP="00C24AE2">
      <w:pPr>
        <w:pStyle w:val="Paragraphedeliste"/>
        <w:ind w:left="851"/>
        <w:jc w:val="both"/>
        <w:rPr>
          <w:color w:val="17365D" w:themeColor="text2" w:themeShade="BF"/>
        </w:rPr>
      </w:pPr>
    </w:p>
    <w:p w14:paraId="30F9BB37" w14:textId="18649152" w:rsidR="004754E0" w:rsidRPr="00C24AE2" w:rsidRDefault="00A40897" w:rsidP="005F3373">
      <w:pPr>
        <w:pStyle w:val="Paragraphedeliste"/>
        <w:numPr>
          <w:ilvl w:val="0"/>
          <w:numId w:val="8"/>
        </w:numPr>
        <w:ind w:left="851"/>
        <w:jc w:val="both"/>
        <w:rPr>
          <w:color w:val="17365D" w:themeColor="text2" w:themeShade="BF"/>
        </w:rPr>
      </w:pPr>
      <w:r w:rsidRPr="00C24AE2">
        <w:rPr>
          <w:color w:val="17365D" w:themeColor="text2" w:themeShade="BF"/>
        </w:rPr>
        <w:t xml:space="preserve">Page </w:t>
      </w:r>
      <w:r w:rsidR="00AE7717" w:rsidRPr="00C24AE2">
        <w:rPr>
          <w:color w:val="17365D" w:themeColor="text2" w:themeShade="BF"/>
        </w:rPr>
        <w:t xml:space="preserve">de détail d’un livre : </w:t>
      </w:r>
      <w:r w:rsidR="00393C76" w:rsidRPr="00C24AE2">
        <w:rPr>
          <w:color w:val="17365D" w:themeColor="text2" w:themeShade="BF"/>
        </w:rPr>
        <w:t xml:space="preserve">Sur cette page, nous avons les détails principaux d’un livre </w:t>
      </w:r>
      <w:r w:rsidR="00D83181" w:rsidRPr="00C24AE2">
        <w:rPr>
          <w:color w:val="17365D" w:themeColor="text2" w:themeShade="BF"/>
        </w:rPr>
        <w:t>comme</w:t>
      </w:r>
      <w:r w:rsidR="00CE461B" w:rsidRPr="00C24AE2">
        <w:rPr>
          <w:color w:val="17365D" w:themeColor="text2" w:themeShade="BF"/>
        </w:rPr>
        <w:t xml:space="preserve"> l’image de couverture, le titre, le nombre de pages, </w:t>
      </w:r>
      <w:r w:rsidR="00F771B2" w:rsidRPr="00C24AE2">
        <w:rPr>
          <w:color w:val="17365D" w:themeColor="text2" w:themeShade="BF"/>
        </w:rPr>
        <w:t xml:space="preserve">l’extrait, le résumé, l’année d’édition, </w:t>
      </w:r>
      <w:r w:rsidR="00D83181" w:rsidRPr="00C24AE2">
        <w:rPr>
          <w:color w:val="17365D" w:themeColor="text2" w:themeShade="BF"/>
        </w:rPr>
        <w:t>puis la date de publication sur le site. Ensuite, plus</w:t>
      </w:r>
      <w:r w:rsidR="00A82B6C" w:rsidRPr="00C24AE2">
        <w:rPr>
          <w:color w:val="17365D" w:themeColor="text2" w:themeShade="BF"/>
        </w:rPr>
        <w:t xml:space="preserve"> bas nous avons les appréciation</w:t>
      </w:r>
      <w:r w:rsidR="0095608A" w:rsidRPr="00C24AE2">
        <w:rPr>
          <w:color w:val="17365D" w:themeColor="text2" w:themeShade="BF"/>
        </w:rPr>
        <w:t>s</w:t>
      </w:r>
      <w:r w:rsidR="00A82B6C" w:rsidRPr="00C24AE2">
        <w:rPr>
          <w:color w:val="17365D" w:themeColor="text2" w:themeShade="BF"/>
        </w:rPr>
        <w:t xml:space="preserve"> ainsi qu</w:t>
      </w:r>
      <w:r w:rsidR="0095608A" w:rsidRPr="00C24AE2">
        <w:rPr>
          <w:color w:val="17365D" w:themeColor="text2" w:themeShade="BF"/>
        </w:rPr>
        <w:t>e les</w:t>
      </w:r>
      <w:r w:rsidR="00A82B6C" w:rsidRPr="00C24AE2">
        <w:rPr>
          <w:color w:val="17365D" w:themeColor="text2" w:themeShade="BF"/>
        </w:rPr>
        <w:t xml:space="preserve"> commentaire</w:t>
      </w:r>
      <w:r w:rsidR="0095608A" w:rsidRPr="00C24AE2">
        <w:rPr>
          <w:color w:val="17365D" w:themeColor="text2" w:themeShade="BF"/>
        </w:rPr>
        <w:t>s</w:t>
      </w:r>
      <w:r w:rsidR="00703175" w:rsidRPr="00C24AE2">
        <w:rPr>
          <w:color w:val="17365D" w:themeColor="text2" w:themeShade="BF"/>
        </w:rPr>
        <w:t>. Il est possible de laisser un</w:t>
      </w:r>
      <w:r w:rsidR="00B016F7" w:rsidRPr="00C24AE2">
        <w:rPr>
          <w:color w:val="17365D" w:themeColor="text2" w:themeShade="BF"/>
        </w:rPr>
        <w:t>e</w:t>
      </w:r>
      <w:r w:rsidR="00703175" w:rsidRPr="00C24AE2">
        <w:rPr>
          <w:color w:val="17365D" w:themeColor="text2" w:themeShade="BF"/>
        </w:rPr>
        <w:t xml:space="preserve"> appréciation, ce qui va s’ajouter à la moyenne générale</w:t>
      </w:r>
      <w:r w:rsidR="00AD0789" w:rsidRPr="00C24AE2">
        <w:rPr>
          <w:color w:val="17365D" w:themeColor="text2" w:themeShade="BF"/>
        </w:rPr>
        <w:t xml:space="preserve"> de </w:t>
      </w:r>
      <w:r w:rsidR="00B016F7" w:rsidRPr="00C24AE2">
        <w:rPr>
          <w:color w:val="17365D" w:themeColor="text2" w:themeShade="BF"/>
        </w:rPr>
        <w:t>toutes les appréciations</w:t>
      </w:r>
      <w:r w:rsidR="00AD0789" w:rsidRPr="00C24AE2">
        <w:rPr>
          <w:color w:val="17365D" w:themeColor="text2" w:themeShade="BF"/>
        </w:rPr>
        <w:t xml:space="preserve"> sur le site web.</w:t>
      </w:r>
      <w:r w:rsidR="00B016F7" w:rsidRPr="00C24AE2">
        <w:rPr>
          <w:color w:val="17365D" w:themeColor="text2" w:themeShade="BF"/>
        </w:rPr>
        <w:t xml:space="preserve"> Quand on envoie un commentaire, ceci s’affiche mais il n’y a pas </w:t>
      </w:r>
      <w:r w:rsidR="00732848" w:rsidRPr="00C24AE2">
        <w:rPr>
          <w:color w:val="17365D" w:themeColor="text2" w:themeShade="BF"/>
        </w:rPr>
        <w:t>d’indication sur qui l’a posté. Mais ceci n’est pas possible de se faire si nous ne sommes pas connectés.</w:t>
      </w:r>
    </w:p>
    <w:p w14:paraId="20B6290C" w14:textId="77777777" w:rsidR="00B22BCC" w:rsidRPr="00C24AE2" w:rsidRDefault="00B22BCC" w:rsidP="00C24AE2">
      <w:pPr>
        <w:pStyle w:val="Paragraphedeliste"/>
        <w:ind w:left="851"/>
        <w:jc w:val="both"/>
        <w:rPr>
          <w:color w:val="17365D" w:themeColor="text2" w:themeShade="BF"/>
        </w:rPr>
      </w:pPr>
    </w:p>
    <w:p w14:paraId="757EE828" w14:textId="0E635AB9" w:rsidR="004754E0" w:rsidRPr="00C24AE2" w:rsidRDefault="006832E4" w:rsidP="005F3373">
      <w:pPr>
        <w:pStyle w:val="Paragraphedeliste"/>
        <w:numPr>
          <w:ilvl w:val="0"/>
          <w:numId w:val="8"/>
        </w:numPr>
        <w:ind w:left="851"/>
        <w:jc w:val="both"/>
        <w:rPr>
          <w:color w:val="17365D" w:themeColor="text2" w:themeShade="BF"/>
        </w:rPr>
      </w:pPr>
      <w:r w:rsidRPr="00C24AE2">
        <w:rPr>
          <w:color w:val="17365D" w:themeColor="text2" w:themeShade="BF"/>
        </w:rPr>
        <w:t xml:space="preserve">Pour les administrateurs, nous avons </w:t>
      </w:r>
      <w:r w:rsidR="00AE0B4B" w:rsidRPr="00C24AE2">
        <w:rPr>
          <w:color w:val="17365D" w:themeColor="text2" w:themeShade="BF"/>
        </w:rPr>
        <w:t xml:space="preserve">mis l’option de supprimer ou bien de modifier tous les livres sur le site web, même si ces livres n’appartiennent pas à l’admin. </w:t>
      </w:r>
      <w:r w:rsidR="00D35701" w:rsidRPr="00C24AE2">
        <w:rPr>
          <w:color w:val="17365D" w:themeColor="text2" w:themeShade="BF"/>
        </w:rPr>
        <w:t>Ceci est fait par une condition dans le code qui, s’il détecte que l’utilisateur connecté a le champ booléen « </w:t>
      </w:r>
      <w:proofErr w:type="spellStart"/>
      <w:r w:rsidR="00D35701" w:rsidRPr="00C24AE2">
        <w:rPr>
          <w:color w:val="17365D" w:themeColor="text2" w:themeShade="BF"/>
        </w:rPr>
        <w:t>isAdmin</w:t>
      </w:r>
      <w:proofErr w:type="spellEnd"/>
      <w:r w:rsidR="00D35701" w:rsidRPr="00C24AE2">
        <w:rPr>
          <w:color w:val="17365D" w:themeColor="text2" w:themeShade="BF"/>
        </w:rPr>
        <w:t xml:space="preserve"> » en </w:t>
      </w:r>
      <w:proofErr w:type="spellStart"/>
      <w:r w:rsidR="00D35701" w:rsidRPr="00C24AE2">
        <w:rPr>
          <w:color w:val="17365D" w:themeColor="text2" w:themeShade="BF"/>
        </w:rPr>
        <w:t>true</w:t>
      </w:r>
      <w:proofErr w:type="spellEnd"/>
      <w:r w:rsidR="00D35701" w:rsidRPr="00C24AE2">
        <w:rPr>
          <w:color w:val="17365D" w:themeColor="text2" w:themeShade="BF"/>
        </w:rPr>
        <w:t>, alors il a la possibilité de supprimer et modifier des livres.</w:t>
      </w:r>
    </w:p>
    <w:p w14:paraId="72DBCA00" w14:textId="77777777" w:rsidR="005614E7" w:rsidRPr="00C960CB" w:rsidRDefault="005614E7" w:rsidP="005614E7"/>
    <w:p w14:paraId="04BA71C3" w14:textId="4B8891BD" w:rsidR="77CA4F53" w:rsidRDefault="77CA4F53" w:rsidP="7974D77A">
      <w:pPr>
        <w:pStyle w:val="Titre2"/>
        <w:spacing w:line="259" w:lineRule="auto"/>
      </w:pPr>
      <w:bookmarkStart w:id="37" w:name="_Toc192605909"/>
      <w:bookmarkStart w:id="38" w:name="_Toc199317136"/>
      <w:r>
        <w:t>Eco-conception</w:t>
      </w:r>
      <w:bookmarkEnd w:id="37"/>
      <w:bookmarkEnd w:id="38"/>
    </w:p>
    <w:p w14:paraId="6E268DB5" w14:textId="77777777" w:rsidR="007B2039" w:rsidRPr="007B2039" w:rsidRDefault="007B2039" w:rsidP="007B2039">
      <w:pPr>
        <w:pStyle w:val="Retraitcorpsdetexte"/>
      </w:pPr>
    </w:p>
    <w:p w14:paraId="34CB8572" w14:textId="660A460B" w:rsidR="7974D77A" w:rsidRPr="008E0F07" w:rsidRDefault="00F07A4D" w:rsidP="0001233B">
      <w:pPr>
        <w:pStyle w:val="Retraitcorpsdetexte"/>
        <w:ind w:left="0"/>
        <w:rPr>
          <w:color w:val="17365D" w:themeColor="text2" w:themeShade="BF"/>
        </w:rPr>
      </w:pPr>
      <w:r w:rsidRPr="008E0F07">
        <w:rPr>
          <w:color w:val="17365D" w:themeColor="text2" w:themeShade="BF"/>
        </w:rPr>
        <w:t>Dans le cadre de ce projet, l’éco-conception n’a pas été directement</w:t>
      </w:r>
      <w:r w:rsidR="008E6373" w:rsidRPr="008E0F07">
        <w:rPr>
          <w:color w:val="17365D" w:themeColor="text2" w:themeShade="BF"/>
        </w:rPr>
        <w:t xml:space="preserve"> </w:t>
      </w:r>
      <w:r w:rsidR="00876F29" w:rsidRPr="008E0F07">
        <w:rPr>
          <w:color w:val="17365D" w:themeColor="text2" w:themeShade="BF"/>
        </w:rPr>
        <w:t>été faite</w:t>
      </w:r>
      <w:r w:rsidRPr="008E0F07">
        <w:rPr>
          <w:color w:val="17365D" w:themeColor="text2" w:themeShade="BF"/>
        </w:rPr>
        <w:t xml:space="preserve"> dès </w:t>
      </w:r>
      <w:r w:rsidR="00946282" w:rsidRPr="008E0F07">
        <w:rPr>
          <w:color w:val="17365D" w:themeColor="text2" w:themeShade="BF"/>
        </w:rPr>
        <w:t>le début</w:t>
      </w:r>
      <w:r w:rsidRPr="008E0F07">
        <w:rPr>
          <w:color w:val="17365D" w:themeColor="text2" w:themeShade="BF"/>
        </w:rPr>
        <w:t xml:space="preserve"> du développement. </w:t>
      </w:r>
      <w:r w:rsidR="000435C3" w:rsidRPr="008E0F07">
        <w:rPr>
          <w:color w:val="17365D" w:themeColor="text2" w:themeShade="BF"/>
        </w:rPr>
        <w:t>Mais cette partie</w:t>
      </w:r>
      <w:r w:rsidRPr="008E0F07">
        <w:rPr>
          <w:color w:val="17365D" w:themeColor="text2" w:themeShade="BF"/>
        </w:rPr>
        <w:t xml:space="preserve"> reste essentielle dans une démarche de développement responsable et durable</w:t>
      </w:r>
      <w:r w:rsidR="000435C3" w:rsidRPr="008E0F07">
        <w:rPr>
          <w:color w:val="17365D" w:themeColor="text2" w:themeShade="BF"/>
        </w:rPr>
        <w:t>.</w:t>
      </w:r>
    </w:p>
    <w:p w14:paraId="337E25C8" w14:textId="77777777" w:rsidR="009B02BD" w:rsidRPr="008E0F07" w:rsidRDefault="009B02BD" w:rsidP="0001233B">
      <w:pPr>
        <w:pStyle w:val="Retraitcorpsdetexte"/>
        <w:ind w:left="0"/>
        <w:rPr>
          <w:color w:val="17365D" w:themeColor="text2" w:themeShade="BF"/>
        </w:rPr>
      </w:pPr>
    </w:p>
    <w:p w14:paraId="7F728E17" w14:textId="2471DEB5" w:rsidR="009B02BD" w:rsidRPr="008E0F07" w:rsidRDefault="000435C3" w:rsidP="0001233B">
      <w:pPr>
        <w:pStyle w:val="Retraitcorpsdetexte"/>
        <w:ind w:left="0"/>
        <w:rPr>
          <w:color w:val="17365D" w:themeColor="text2" w:themeShade="BF"/>
        </w:rPr>
      </w:pPr>
      <w:r w:rsidRPr="008E0F07">
        <w:rPr>
          <w:color w:val="17365D" w:themeColor="text2" w:themeShade="BF"/>
        </w:rPr>
        <w:t>Pour un éventuel prochain projet,</w:t>
      </w:r>
      <w:r w:rsidR="009B02BD" w:rsidRPr="008E0F07">
        <w:rPr>
          <w:color w:val="17365D" w:themeColor="text2" w:themeShade="BF"/>
        </w:rPr>
        <w:t xml:space="preserve"> certaines bonnes pratiques pourraient être mises en place pour améliorer l’impact environnemental de l’application, telles que le la réduction des appels API non essentiels, ou encore l’optimisation des fichiers statiques.</w:t>
      </w:r>
    </w:p>
    <w:p w14:paraId="267EA86E" w14:textId="77777777" w:rsidR="000867E4" w:rsidRPr="008E0F07" w:rsidRDefault="000867E4" w:rsidP="0001233B">
      <w:pPr>
        <w:pStyle w:val="Retraitcorpsdetexte"/>
        <w:ind w:left="0"/>
        <w:rPr>
          <w:color w:val="17365D" w:themeColor="text2" w:themeShade="BF"/>
        </w:rPr>
      </w:pPr>
    </w:p>
    <w:p w14:paraId="45FE79AC" w14:textId="46F4FA68" w:rsidR="004653C9" w:rsidRPr="008E0F07" w:rsidRDefault="004653C9" w:rsidP="0001233B">
      <w:pPr>
        <w:pStyle w:val="Retraitcorpsdetexte"/>
        <w:ind w:left="0"/>
        <w:rPr>
          <w:color w:val="17365D" w:themeColor="text2" w:themeShade="BF"/>
        </w:rPr>
      </w:pPr>
      <w:r w:rsidRPr="008E0F07">
        <w:rPr>
          <w:color w:val="17365D" w:themeColor="text2" w:themeShade="BF"/>
        </w:rPr>
        <w:t>Ce projet peut donc servir de base à une future démarche d’éco-conception, afin d’optimiser les performances et de réduire l’impact écologique de l’application</w:t>
      </w:r>
      <w:r w:rsidR="00024E44" w:rsidRPr="008E0F07">
        <w:rPr>
          <w:color w:val="17365D" w:themeColor="text2" w:themeShade="BF"/>
        </w:rPr>
        <w:t xml:space="preserve"> Passion Lecture</w:t>
      </w:r>
      <w:r w:rsidR="00031C3B" w:rsidRPr="008E0F07">
        <w:rPr>
          <w:color w:val="17365D" w:themeColor="text2" w:themeShade="BF"/>
        </w:rPr>
        <w:t>.</w:t>
      </w:r>
    </w:p>
    <w:p w14:paraId="28DB6E38" w14:textId="77777777" w:rsidR="007F30AE" w:rsidRPr="007F30AE" w:rsidRDefault="007F30AE" w:rsidP="003107AB">
      <w:pPr>
        <w:pStyle w:val="Titre1"/>
      </w:pPr>
      <w:bookmarkStart w:id="39" w:name="_Toc532179966"/>
      <w:bookmarkStart w:id="40" w:name="_Toc165969650"/>
      <w:bookmarkStart w:id="41" w:name="_Toc192605910"/>
      <w:bookmarkStart w:id="42" w:name="_Toc199317137"/>
      <w:r w:rsidRPr="007F30AE">
        <w:t>Tests</w:t>
      </w:r>
      <w:bookmarkEnd w:id="39"/>
      <w:bookmarkEnd w:id="40"/>
      <w:bookmarkEnd w:id="41"/>
      <w:bookmarkEnd w:id="42"/>
    </w:p>
    <w:p w14:paraId="05202ECB" w14:textId="0F7A1469" w:rsidR="007F30AE" w:rsidRDefault="00446A00" w:rsidP="003107AB">
      <w:pPr>
        <w:pStyle w:val="Titre2"/>
      </w:pPr>
      <w:bookmarkStart w:id="43" w:name="_Toc192605911"/>
      <w:bookmarkStart w:id="44" w:name="_Toc199317138"/>
      <w:r>
        <w:t>Tests réalisés</w:t>
      </w:r>
      <w:bookmarkEnd w:id="43"/>
      <w:bookmarkEnd w:id="44"/>
    </w:p>
    <w:p w14:paraId="45026CF1" w14:textId="783F1157" w:rsidR="00246806" w:rsidRPr="00246806" w:rsidRDefault="00246806" w:rsidP="00190EAB">
      <w:pPr>
        <w:pStyle w:val="Retraitcorpsdetexte"/>
      </w:pPr>
    </w:p>
    <w:p w14:paraId="48712C60" w14:textId="09182C05" w:rsidR="006F4BF0" w:rsidRPr="0079295B" w:rsidRDefault="006F4BF0" w:rsidP="006F4BF0">
      <w:pPr>
        <w:pStyle w:val="Retraitcorpsdetexte"/>
        <w:numPr>
          <w:ilvl w:val="1"/>
          <w:numId w:val="11"/>
        </w:numPr>
        <w:rPr>
          <w:b/>
          <w:bCs/>
          <w:color w:val="17365D" w:themeColor="text2" w:themeShade="BF"/>
        </w:rPr>
      </w:pPr>
      <w:proofErr w:type="spellStart"/>
      <w:r w:rsidRPr="0079295B">
        <w:rPr>
          <w:b/>
          <w:bCs/>
          <w:color w:val="17365D" w:themeColor="text2" w:themeShade="BF"/>
        </w:rPr>
        <w:t>Register</w:t>
      </w:r>
      <w:proofErr w:type="spellEnd"/>
      <w:r w:rsidRPr="0079295B">
        <w:rPr>
          <w:b/>
          <w:bCs/>
          <w:color w:val="17365D" w:themeColor="text2" w:themeShade="BF"/>
        </w:rPr>
        <w:t xml:space="preserve"> </w:t>
      </w:r>
    </w:p>
    <w:p w14:paraId="77E54198" w14:textId="77777777" w:rsidR="00A722CA" w:rsidRPr="0006109E" w:rsidRDefault="00A722CA" w:rsidP="00591C4E">
      <w:pPr>
        <w:pStyle w:val="Retraitcorpsdetexte"/>
        <w:ind w:left="2214"/>
        <w:rPr>
          <w:color w:val="17365D" w:themeColor="text2" w:themeShade="BF"/>
        </w:rPr>
      </w:pPr>
    </w:p>
    <w:p w14:paraId="6CDF38DB" w14:textId="77777777" w:rsidR="00E25F13" w:rsidRDefault="00E25F13" w:rsidP="00A722CA">
      <w:pPr>
        <w:pStyle w:val="Retraitcorpsdetexte"/>
        <w:ind w:left="2574"/>
        <w:rPr>
          <w:color w:val="17365D" w:themeColor="text2" w:themeShade="BF"/>
        </w:rPr>
      </w:pPr>
      <w:r w:rsidRPr="00A722CA">
        <w:rPr>
          <w:color w:val="17365D" w:themeColor="text2" w:themeShade="BF"/>
        </w:rPr>
        <w:t>Tester la création d’un utilisateur en effectuant la manœuvre sur le site, puis vérifier dans la base de données si l’utilisateur a bien été ajouté.</w:t>
      </w:r>
    </w:p>
    <w:p w14:paraId="7FD62C7D" w14:textId="77777777" w:rsidR="009343F2" w:rsidRPr="00A722CA" w:rsidRDefault="009343F2" w:rsidP="00A722CA">
      <w:pPr>
        <w:pStyle w:val="Retraitcorpsdetexte"/>
        <w:ind w:left="2574"/>
        <w:rPr>
          <w:color w:val="17365D" w:themeColor="text2" w:themeShade="BF"/>
        </w:rPr>
      </w:pPr>
    </w:p>
    <w:p w14:paraId="4A9513F5" w14:textId="1FA6D07A" w:rsidR="00E25F13" w:rsidRDefault="00E25F13" w:rsidP="00A722CA">
      <w:pPr>
        <w:pStyle w:val="Retraitcorpsdetexte"/>
        <w:ind w:left="2574"/>
        <w:rPr>
          <w:color w:val="17365D" w:themeColor="text2" w:themeShade="BF"/>
        </w:rPr>
      </w:pPr>
      <w:r w:rsidRPr="00A722CA">
        <w:rPr>
          <w:color w:val="17365D" w:themeColor="text2" w:themeShade="BF"/>
        </w:rPr>
        <w:t xml:space="preserve">Des tests </w:t>
      </w:r>
      <w:r w:rsidR="003C4C25">
        <w:rPr>
          <w:color w:val="17365D" w:themeColor="text2" w:themeShade="BF"/>
        </w:rPr>
        <w:t>d</w:t>
      </w:r>
      <w:r w:rsidRPr="00644C2E">
        <w:rPr>
          <w:color w:val="17365D" w:themeColor="text2" w:themeShade="BF"/>
        </w:rPr>
        <w:t>ont</w:t>
      </w:r>
      <w:r w:rsidRPr="00A722CA">
        <w:rPr>
          <w:color w:val="17365D" w:themeColor="text2" w:themeShade="BF"/>
        </w:rPr>
        <w:t xml:space="preserve"> aussi été faits sans mettre de nom, sans mot de passe, ou avec une confirmation de mot de passe différente du mot de passe principal.</w:t>
      </w:r>
    </w:p>
    <w:p w14:paraId="7D34523A" w14:textId="77777777" w:rsidR="009343F2" w:rsidRPr="00A722CA" w:rsidRDefault="009343F2" w:rsidP="00A722CA">
      <w:pPr>
        <w:pStyle w:val="Retraitcorpsdetexte"/>
        <w:ind w:left="2574"/>
        <w:rPr>
          <w:color w:val="17365D" w:themeColor="text2" w:themeShade="BF"/>
        </w:rPr>
      </w:pPr>
    </w:p>
    <w:p w14:paraId="542B7525" w14:textId="77777777" w:rsidR="00E25F13" w:rsidRDefault="00E25F13" w:rsidP="00A722CA">
      <w:pPr>
        <w:pStyle w:val="Retraitcorpsdetexte"/>
        <w:ind w:left="2574"/>
        <w:rPr>
          <w:color w:val="17365D" w:themeColor="text2" w:themeShade="BF"/>
        </w:rPr>
      </w:pPr>
      <w:r w:rsidRPr="00A722CA">
        <w:rPr>
          <w:color w:val="17365D" w:themeColor="text2" w:themeShade="BF"/>
        </w:rPr>
        <w:t xml:space="preserve">Tous les tests ont </w:t>
      </w:r>
      <w:r w:rsidRPr="003E50C5">
        <w:t>réussi</w:t>
      </w:r>
      <w:r w:rsidRPr="00A722CA">
        <w:rPr>
          <w:color w:val="17365D" w:themeColor="text2" w:themeShade="BF"/>
        </w:rPr>
        <w:t>.</w:t>
      </w:r>
    </w:p>
    <w:p w14:paraId="52A88543" w14:textId="4356FED4" w:rsidR="002E18AB" w:rsidRPr="0006109E" w:rsidRDefault="002E18AB" w:rsidP="003C4C25">
      <w:pPr>
        <w:pStyle w:val="Retraitcorpsdetexte"/>
        <w:ind w:left="0"/>
        <w:rPr>
          <w:color w:val="17365D" w:themeColor="text2" w:themeShade="BF"/>
        </w:rPr>
      </w:pPr>
    </w:p>
    <w:p w14:paraId="3DEB08C6" w14:textId="3361FDBB" w:rsidR="006F4BF0" w:rsidRPr="0079295B" w:rsidRDefault="006F4BF0" w:rsidP="006F4BF0">
      <w:pPr>
        <w:pStyle w:val="Retraitcorpsdetexte"/>
        <w:numPr>
          <w:ilvl w:val="1"/>
          <w:numId w:val="11"/>
        </w:numPr>
        <w:rPr>
          <w:b/>
          <w:bCs/>
          <w:color w:val="17365D" w:themeColor="text2" w:themeShade="BF"/>
        </w:rPr>
      </w:pPr>
      <w:r w:rsidRPr="0079295B">
        <w:rPr>
          <w:b/>
          <w:bCs/>
          <w:color w:val="17365D" w:themeColor="text2" w:themeShade="BF"/>
        </w:rPr>
        <w:t xml:space="preserve">Modifier </w:t>
      </w:r>
    </w:p>
    <w:p w14:paraId="4100619F" w14:textId="7581AA15" w:rsidR="009A7C3D" w:rsidRPr="0006109E" w:rsidRDefault="009A7C3D" w:rsidP="009A7C3D">
      <w:pPr>
        <w:pStyle w:val="Retraitcorpsdetexte"/>
        <w:ind w:left="2574"/>
        <w:rPr>
          <w:color w:val="17365D" w:themeColor="text2" w:themeShade="BF"/>
        </w:rPr>
      </w:pPr>
      <w:r w:rsidRPr="0006109E">
        <w:rPr>
          <w:color w:val="17365D" w:themeColor="text2" w:themeShade="BF"/>
        </w:rPr>
        <w:t>Tester la modification d’un livre</w:t>
      </w:r>
      <w:r w:rsidR="00F90B51" w:rsidRPr="0006109E">
        <w:rPr>
          <w:color w:val="17365D" w:themeColor="text2" w:themeShade="BF"/>
        </w:rPr>
        <w:t>, fai</w:t>
      </w:r>
      <w:r w:rsidR="00296CF6">
        <w:rPr>
          <w:color w:val="17365D" w:themeColor="text2" w:themeShade="BF"/>
        </w:rPr>
        <w:t>re</w:t>
      </w:r>
      <w:r w:rsidR="00F90B51" w:rsidRPr="0006109E">
        <w:rPr>
          <w:color w:val="17365D" w:themeColor="text2" w:themeShade="BF"/>
        </w:rPr>
        <w:t xml:space="preserve"> la </w:t>
      </w:r>
      <w:r w:rsidR="00296CF6" w:rsidRPr="0006109E">
        <w:rPr>
          <w:color w:val="17365D" w:themeColor="text2" w:themeShade="BF"/>
        </w:rPr>
        <w:t>manœuvre</w:t>
      </w:r>
      <w:r w:rsidR="00F90B51" w:rsidRPr="0006109E">
        <w:rPr>
          <w:color w:val="17365D" w:themeColor="text2" w:themeShade="BF"/>
        </w:rPr>
        <w:t xml:space="preserve"> sur le site et </w:t>
      </w:r>
      <w:r w:rsidR="00296CF6">
        <w:rPr>
          <w:color w:val="17365D" w:themeColor="text2" w:themeShade="BF"/>
        </w:rPr>
        <w:t>v</w:t>
      </w:r>
      <w:r w:rsidR="00EA76D7">
        <w:rPr>
          <w:color w:val="17365D" w:themeColor="text2" w:themeShade="BF"/>
        </w:rPr>
        <w:t>é</w:t>
      </w:r>
      <w:r w:rsidR="00F90B51" w:rsidRPr="0006109E">
        <w:rPr>
          <w:color w:val="17365D" w:themeColor="text2" w:themeShade="BF"/>
        </w:rPr>
        <w:t>rifier dans la base de donnée</w:t>
      </w:r>
      <w:r w:rsidR="00EA76D7">
        <w:rPr>
          <w:color w:val="17365D" w:themeColor="text2" w:themeShade="BF"/>
        </w:rPr>
        <w:t>s</w:t>
      </w:r>
      <w:r w:rsidR="00F90B51" w:rsidRPr="0006109E">
        <w:rPr>
          <w:color w:val="17365D" w:themeColor="text2" w:themeShade="BF"/>
        </w:rPr>
        <w:t xml:space="preserve"> </w:t>
      </w:r>
      <w:r w:rsidR="00BF0143">
        <w:rPr>
          <w:color w:val="17365D" w:themeColor="text2" w:themeShade="BF"/>
        </w:rPr>
        <w:t>si</w:t>
      </w:r>
      <w:r w:rsidR="00F90B51" w:rsidRPr="0006109E">
        <w:rPr>
          <w:color w:val="17365D" w:themeColor="text2" w:themeShade="BF"/>
        </w:rPr>
        <w:t xml:space="preserve"> le livre a été modifi</w:t>
      </w:r>
      <w:r w:rsidR="00EA76D7">
        <w:rPr>
          <w:color w:val="17365D" w:themeColor="text2" w:themeShade="BF"/>
        </w:rPr>
        <w:t>é</w:t>
      </w:r>
    </w:p>
    <w:p w14:paraId="15903B70" w14:textId="77777777" w:rsidR="00F90B51" w:rsidRPr="0006109E" w:rsidRDefault="00F90B51" w:rsidP="009A7C3D">
      <w:pPr>
        <w:pStyle w:val="Retraitcorpsdetexte"/>
        <w:ind w:left="2574"/>
        <w:rPr>
          <w:color w:val="17365D" w:themeColor="text2" w:themeShade="BF"/>
        </w:rPr>
      </w:pPr>
    </w:p>
    <w:p w14:paraId="6927808E" w14:textId="7970EB49" w:rsidR="008407D2" w:rsidRPr="0006109E" w:rsidRDefault="008407D2" w:rsidP="009A7C3D">
      <w:pPr>
        <w:pStyle w:val="Retraitcorpsdetexte"/>
        <w:ind w:left="2574"/>
        <w:rPr>
          <w:color w:val="17365D" w:themeColor="text2" w:themeShade="BF"/>
        </w:rPr>
      </w:pPr>
      <w:r w:rsidRPr="0006109E">
        <w:rPr>
          <w:color w:val="17365D" w:themeColor="text2" w:themeShade="BF"/>
        </w:rPr>
        <w:lastRenderedPageBreak/>
        <w:t>Quelque</w:t>
      </w:r>
      <w:r w:rsidR="007E0378">
        <w:rPr>
          <w:color w:val="17365D" w:themeColor="text2" w:themeShade="BF"/>
        </w:rPr>
        <w:t>s</w:t>
      </w:r>
      <w:r w:rsidRPr="0006109E">
        <w:rPr>
          <w:color w:val="17365D" w:themeColor="text2" w:themeShade="BF"/>
        </w:rPr>
        <w:t xml:space="preserve"> modification</w:t>
      </w:r>
      <w:r w:rsidR="007E0378">
        <w:rPr>
          <w:color w:val="17365D" w:themeColor="text2" w:themeShade="BF"/>
        </w:rPr>
        <w:t>s</w:t>
      </w:r>
      <w:r w:rsidRPr="0006109E">
        <w:rPr>
          <w:color w:val="17365D" w:themeColor="text2" w:themeShade="BF"/>
        </w:rPr>
        <w:t xml:space="preserve"> on</w:t>
      </w:r>
      <w:r w:rsidR="007E0378">
        <w:rPr>
          <w:color w:val="17365D" w:themeColor="text2" w:themeShade="BF"/>
        </w:rPr>
        <w:t>t</w:t>
      </w:r>
      <w:r w:rsidRPr="0006109E">
        <w:rPr>
          <w:color w:val="17365D" w:themeColor="text2" w:themeShade="BF"/>
        </w:rPr>
        <w:t xml:space="preserve"> d</w:t>
      </w:r>
      <w:r w:rsidR="007E0378">
        <w:rPr>
          <w:color w:val="17365D" w:themeColor="text2" w:themeShade="BF"/>
        </w:rPr>
        <w:t xml:space="preserve">û </w:t>
      </w:r>
      <w:r w:rsidR="0034680F" w:rsidRPr="0006109E">
        <w:rPr>
          <w:color w:val="17365D" w:themeColor="text2" w:themeShade="BF"/>
        </w:rPr>
        <w:t>être apport</w:t>
      </w:r>
      <w:r w:rsidR="007E0378">
        <w:rPr>
          <w:color w:val="17365D" w:themeColor="text2" w:themeShade="BF"/>
        </w:rPr>
        <w:t xml:space="preserve">és </w:t>
      </w:r>
      <w:r w:rsidR="0034680F" w:rsidRPr="0006109E">
        <w:rPr>
          <w:color w:val="17365D" w:themeColor="text2" w:themeShade="BF"/>
        </w:rPr>
        <w:t xml:space="preserve">sur </w:t>
      </w:r>
      <w:r w:rsidR="006C2914" w:rsidRPr="0006109E">
        <w:rPr>
          <w:color w:val="17365D" w:themeColor="text2" w:themeShade="BF"/>
        </w:rPr>
        <w:t>le fo</w:t>
      </w:r>
      <w:r w:rsidR="007E0378">
        <w:rPr>
          <w:color w:val="17365D" w:themeColor="text2" w:themeShade="BF"/>
        </w:rPr>
        <w:t>r</w:t>
      </w:r>
      <w:r w:rsidR="006C2914" w:rsidRPr="0006109E">
        <w:rPr>
          <w:color w:val="17365D" w:themeColor="text2" w:themeShade="BF"/>
        </w:rPr>
        <w:t xml:space="preserve">mulaire pour que tout soit parfait </w:t>
      </w:r>
    </w:p>
    <w:p w14:paraId="001B7F03" w14:textId="74EBDD15" w:rsidR="006F4BF0" w:rsidRPr="00C26712" w:rsidRDefault="006F4BF0" w:rsidP="003E50C5">
      <w:pPr>
        <w:pStyle w:val="Retraitcorpsdetexte"/>
        <w:numPr>
          <w:ilvl w:val="1"/>
          <w:numId w:val="11"/>
        </w:numPr>
        <w:rPr>
          <w:b/>
          <w:bCs/>
          <w:color w:val="17365D" w:themeColor="text2" w:themeShade="BF"/>
        </w:rPr>
      </w:pPr>
      <w:r w:rsidRPr="00C26712">
        <w:rPr>
          <w:b/>
          <w:bCs/>
          <w:color w:val="17365D" w:themeColor="text2" w:themeShade="BF"/>
        </w:rPr>
        <w:t xml:space="preserve">Ajouter </w:t>
      </w:r>
    </w:p>
    <w:p w14:paraId="21502707" w14:textId="19FD2471" w:rsidR="00951D97" w:rsidRDefault="00463F66" w:rsidP="00463F66">
      <w:pPr>
        <w:pStyle w:val="Retraitcorpsdetexte"/>
        <w:ind w:left="2574"/>
        <w:rPr>
          <w:color w:val="17365D" w:themeColor="text2" w:themeShade="BF"/>
        </w:rPr>
      </w:pPr>
      <w:r w:rsidRPr="0006109E">
        <w:rPr>
          <w:color w:val="17365D" w:themeColor="text2" w:themeShade="BF"/>
        </w:rPr>
        <w:t>Tester l</w:t>
      </w:r>
      <w:r w:rsidR="00C23621" w:rsidRPr="0006109E">
        <w:rPr>
          <w:color w:val="17365D" w:themeColor="text2" w:themeShade="BF"/>
        </w:rPr>
        <w:t>’ajout</w:t>
      </w:r>
      <w:r w:rsidRPr="0006109E">
        <w:rPr>
          <w:color w:val="17365D" w:themeColor="text2" w:themeShade="BF"/>
        </w:rPr>
        <w:t xml:space="preserve"> d’un livre, fai</w:t>
      </w:r>
      <w:r w:rsidR="00496B7B">
        <w:rPr>
          <w:color w:val="17365D" w:themeColor="text2" w:themeShade="BF"/>
        </w:rPr>
        <w:t>r</w:t>
      </w:r>
      <w:r w:rsidR="00C23621" w:rsidRPr="0006109E">
        <w:rPr>
          <w:color w:val="17365D" w:themeColor="text2" w:themeShade="BF"/>
        </w:rPr>
        <w:t>e</w:t>
      </w:r>
      <w:r w:rsidRPr="0006109E">
        <w:rPr>
          <w:color w:val="17365D" w:themeColor="text2" w:themeShade="BF"/>
        </w:rPr>
        <w:t xml:space="preserve"> la </w:t>
      </w:r>
      <w:r w:rsidR="00496B7B" w:rsidRPr="0006109E">
        <w:rPr>
          <w:color w:val="17365D" w:themeColor="text2" w:themeShade="BF"/>
        </w:rPr>
        <w:t>man</w:t>
      </w:r>
      <w:r w:rsidR="00496B7B">
        <w:rPr>
          <w:color w:val="17365D" w:themeColor="text2" w:themeShade="BF"/>
        </w:rPr>
        <w:t>œ</w:t>
      </w:r>
      <w:r w:rsidR="00496B7B" w:rsidRPr="0006109E">
        <w:rPr>
          <w:color w:val="17365D" w:themeColor="text2" w:themeShade="BF"/>
        </w:rPr>
        <w:t>uvre</w:t>
      </w:r>
      <w:r w:rsidRPr="0006109E">
        <w:rPr>
          <w:color w:val="17365D" w:themeColor="text2" w:themeShade="BF"/>
        </w:rPr>
        <w:t xml:space="preserve"> sur le site et </w:t>
      </w:r>
      <w:r w:rsidR="00C23621" w:rsidRPr="0006109E">
        <w:rPr>
          <w:color w:val="17365D" w:themeColor="text2" w:themeShade="BF"/>
        </w:rPr>
        <w:t>vérifier</w:t>
      </w:r>
      <w:r w:rsidRPr="0006109E">
        <w:rPr>
          <w:color w:val="17365D" w:themeColor="text2" w:themeShade="BF"/>
        </w:rPr>
        <w:t xml:space="preserve"> dans la base de donnée</w:t>
      </w:r>
      <w:r w:rsidR="00951D97">
        <w:rPr>
          <w:color w:val="17365D" w:themeColor="text2" w:themeShade="BF"/>
        </w:rPr>
        <w:t>s</w:t>
      </w:r>
      <w:r w:rsidRPr="0006109E">
        <w:rPr>
          <w:color w:val="17365D" w:themeColor="text2" w:themeShade="BF"/>
        </w:rPr>
        <w:t xml:space="preserve"> </w:t>
      </w:r>
      <w:r w:rsidR="00EE2E23">
        <w:rPr>
          <w:color w:val="17365D" w:themeColor="text2" w:themeShade="BF"/>
        </w:rPr>
        <w:t>si</w:t>
      </w:r>
      <w:r w:rsidRPr="0006109E">
        <w:rPr>
          <w:color w:val="17365D" w:themeColor="text2" w:themeShade="BF"/>
        </w:rPr>
        <w:t xml:space="preserve"> le livre a été modifi</w:t>
      </w:r>
      <w:r w:rsidR="00951D97">
        <w:rPr>
          <w:color w:val="17365D" w:themeColor="text2" w:themeShade="BF"/>
        </w:rPr>
        <w:t>é.</w:t>
      </w:r>
    </w:p>
    <w:p w14:paraId="2E5E325F" w14:textId="0BDD41D8" w:rsidR="00463F66" w:rsidRPr="00E268C4" w:rsidRDefault="00EE2E23" w:rsidP="00463F66">
      <w:pPr>
        <w:pStyle w:val="Retraitcorpsdetexte"/>
        <w:ind w:left="2574"/>
        <w:rPr>
          <w:color w:val="17365D" w:themeColor="text2" w:themeShade="BF"/>
        </w:rPr>
      </w:pPr>
      <w:r w:rsidRPr="0006109E">
        <w:rPr>
          <w:color w:val="17365D" w:themeColor="text2" w:themeShade="BF"/>
        </w:rPr>
        <w:t>Quelque</w:t>
      </w:r>
      <w:r w:rsidRPr="00E268C4">
        <w:rPr>
          <w:color w:val="17365D" w:themeColor="text2" w:themeShade="BF"/>
        </w:rPr>
        <w:t>s modifications</w:t>
      </w:r>
      <w:r w:rsidR="00463F66" w:rsidRPr="00E268C4">
        <w:rPr>
          <w:color w:val="17365D" w:themeColor="text2" w:themeShade="BF"/>
        </w:rPr>
        <w:t xml:space="preserve"> on</w:t>
      </w:r>
      <w:r w:rsidR="000E5AA4" w:rsidRPr="00E268C4">
        <w:rPr>
          <w:color w:val="17365D" w:themeColor="text2" w:themeShade="BF"/>
        </w:rPr>
        <w:t>t</w:t>
      </w:r>
      <w:r w:rsidR="00463F66" w:rsidRPr="00E268C4">
        <w:rPr>
          <w:color w:val="17365D" w:themeColor="text2" w:themeShade="BF"/>
        </w:rPr>
        <w:t xml:space="preserve"> </w:t>
      </w:r>
      <w:r w:rsidRPr="00E268C4">
        <w:rPr>
          <w:color w:val="17365D" w:themeColor="text2" w:themeShade="BF"/>
        </w:rPr>
        <w:t>dû</w:t>
      </w:r>
      <w:r w:rsidR="00463F66" w:rsidRPr="00E268C4">
        <w:rPr>
          <w:color w:val="17365D" w:themeColor="text2" w:themeShade="BF"/>
        </w:rPr>
        <w:t xml:space="preserve"> être apport</w:t>
      </w:r>
      <w:r w:rsidRPr="00E268C4">
        <w:rPr>
          <w:color w:val="17365D" w:themeColor="text2" w:themeShade="BF"/>
        </w:rPr>
        <w:t>és</w:t>
      </w:r>
      <w:r w:rsidR="00463F66" w:rsidRPr="00E268C4">
        <w:rPr>
          <w:color w:val="17365D" w:themeColor="text2" w:themeShade="BF"/>
        </w:rPr>
        <w:t xml:space="preserve"> sur le </w:t>
      </w:r>
      <w:r w:rsidRPr="00E268C4">
        <w:rPr>
          <w:color w:val="17365D" w:themeColor="text2" w:themeShade="BF"/>
        </w:rPr>
        <w:t>formulaire</w:t>
      </w:r>
      <w:r w:rsidR="00463F66" w:rsidRPr="00E268C4">
        <w:rPr>
          <w:color w:val="17365D" w:themeColor="text2" w:themeShade="BF"/>
        </w:rPr>
        <w:t xml:space="preserve"> pour que tout soit parfait </w:t>
      </w:r>
    </w:p>
    <w:p w14:paraId="51EC41F0" w14:textId="77777777" w:rsidR="006C2914" w:rsidRPr="00E268C4" w:rsidRDefault="006C2914" w:rsidP="006C2914">
      <w:pPr>
        <w:pStyle w:val="Retraitcorpsdetexte"/>
        <w:ind w:left="2574"/>
        <w:rPr>
          <w:color w:val="17365D" w:themeColor="text2" w:themeShade="BF"/>
        </w:rPr>
      </w:pPr>
    </w:p>
    <w:p w14:paraId="7B436A25" w14:textId="357DBB37" w:rsidR="006F4BF0" w:rsidRPr="003B2FE0" w:rsidRDefault="00CC501B" w:rsidP="006F4BF0">
      <w:pPr>
        <w:pStyle w:val="Retraitcorpsdetexte"/>
        <w:numPr>
          <w:ilvl w:val="1"/>
          <w:numId w:val="11"/>
        </w:numPr>
        <w:rPr>
          <w:b/>
          <w:bCs/>
          <w:color w:val="17365D" w:themeColor="text2" w:themeShade="BF"/>
        </w:rPr>
      </w:pPr>
      <w:r w:rsidRPr="003B2FE0">
        <w:rPr>
          <w:b/>
          <w:bCs/>
          <w:color w:val="17365D" w:themeColor="text2" w:themeShade="BF"/>
        </w:rPr>
        <w:t xml:space="preserve">Supprimer </w:t>
      </w:r>
    </w:p>
    <w:p w14:paraId="3CDC7C10" w14:textId="736CD964" w:rsidR="00574F91" w:rsidRPr="00E268C4" w:rsidRDefault="00011ADC" w:rsidP="00C23621">
      <w:pPr>
        <w:pStyle w:val="Retraitcorpsdetexte"/>
        <w:ind w:left="2574"/>
        <w:rPr>
          <w:color w:val="17365D" w:themeColor="text2" w:themeShade="BF"/>
        </w:rPr>
      </w:pPr>
      <w:r w:rsidRPr="00E268C4">
        <w:rPr>
          <w:color w:val="17365D" w:themeColor="text2" w:themeShade="BF"/>
        </w:rPr>
        <w:t xml:space="preserve">Tester la suppression </w:t>
      </w:r>
      <w:r w:rsidR="003C217D" w:rsidRPr="00E268C4">
        <w:rPr>
          <w:color w:val="17365D" w:themeColor="text2" w:themeShade="BF"/>
        </w:rPr>
        <w:t>d’un</w:t>
      </w:r>
      <w:r w:rsidRPr="00E268C4">
        <w:rPr>
          <w:color w:val="17365D" w:themeColor="text2" w:themeShade="BF"/>
        </w:rPr>
        <w:t xml:space="preserve"> livre</w:t>
      </w:r>
      <w:r w:rsidR="003C217D" w:rsidRPr="00E268C4">
        <w:rPr>
          <w:color w:val="17365D" w:themeColor="text2" w:themeShade="BF"/>
        </w:rPr>
        <w:t xml:space="preserve"> en cliquant</w:t>
      </w:r>
      <w:r w:rsidRPr="00E268C4">
        <w:rPr>
          <w:color w:val="17365D" w:themeColor="text2" w:themeShade="BF"/>
        </w:rPr>
        <w:t xml:space="preserve"> sur le bouton </w:t>
      </w:r>
      <w:r w:rsidRPr="00E268C4">
        <w:rPr>
          <w:b/>
          <w:bCs/>
          <w:color w:val="17365D" w:themeColor="text2" w:themeShade="BF"/>
        </w:rPr>
        <w:t>supprimer</w:t>
      </w:r>
      <w:r w:rsidR="003C217D" w:rsidRPr="00E268C4">
        <w:rPr>
          <w:color w:val="17365D" w:themeColor="text2" w:themeShade="BF"/>
        </w:rPr>
        <w:t>, puis</w:t>
      </w:r>
      <w:r w:rsidRPr="00E268C4">
        <w:rPr>
          <w:color w:val="17365D" w:themeColor="text2" w:themeShade="BF"/>
        </w:rPr>
        <w:t xml:space="preserve"> vérifier dans la </w:t>
      </w:r>
      <w:r w:rsidR="003C217D" w:rsidRPr="00E268C4">
        <w:rPr>
          <w:color w:val="17365D" w:themeColor="text2" w:themeShade="BF"/>
        </w:rPr>
        <w:t>base</w:t>
      </w:r>
      <w:r w:rsidRPr="00E268C4">
        <w:rPr>
          <w:color w:val="17365D" w:themeColor="text2" w:themeShade="BF"/>
        </w:rPr>
        <w:t xml:space="preserve"> de </w:t>
      </w:r>
      <w:r w:rsidR="003C217D" w:rsidRPr="00E268C4">
        <w:rPr>
          <w:color w:val="17365D" w:themeColor="text2" w:themeShade="BF"/>
        </w:rPr>
        <w:t>données</w:t>
      </w:r>
      <w:r w:rsidRPr="00E268C4">
        <w:rPr>
          <w:color w:val="17365D" w:themeColor="text2" w:themeShade="BF"/>
        </w:rPr>
        <w:t xml:space="preserve"> que le livre a </w:t>
      </w:r>
      <w:r w:rsidR="003C217D" w:rsidRPr="00E268C4">
        <w:rPr>
          <w:color w:val="17365D" w:themeColor="text2" w:themeShade="BF"/>
        </w:rPr>
        <w:t xml:space="preserve">bien </w:t>
      </w:r>
      <w:r w:rsidRPr="00E268C4">
        <w:rPr>
          <w:color w:val="17365D" w:themeColor="text2" w:themeShade="BF"/>
        </w:rPr>
        <w:t xml:space="preserve">été </w:t>
      </w:r>
      <w:r w:rsidR="003C217D" w:rsidRPr="00E268C4">
        <w:rPr>
          <w:color w:val="17365D" w:themeColor="text2" w:themeShade="BF"/>
        </w:rPr>
        <w:t>supprimé.</w:t>
      </w:r>
    </w:p>
    <w:p w14:paraId="3CDED334" w14:textId="77777777" w:rsidR="003C217D" w:rsidRPr="00E268C4" w:rsidRDefault="003C217D" w:rsidP="00C23621">
      <w:pPr>
        <w:pStyle w:val="Retraitcorpsdetexte"/>
        <w:ind w:left="2574"/>
        <w:rPr>
          <w:color w:val="17365D" w:themeColor="text2" w:themeShade="BF"/>
        </w:rPr>
      </w:pPr>
    </w:p>
    <w:p w14:paraId="686B95F6" w14:textId="3480EA92" w:rsidR="00CC501B" w:rsidRPr="003B2FE0" w:rsidRDefault="000E26A3" w:rsidP="006F4BF0">
      <w:pPr>
        <w:pStyle w:val="Retraitcorpsdetexte"/>
        <w:numPr>
          <w:ilvl w:val="1"/>
          <w:numId w:val="11"/>
        </w:numPr>
        <w:rPr>
          <w:b/>
          <w:bCs/>
          <w:color w:val="17365D" w:themeColor="text2" w:themeShade="BF"/>
        </w:rPr>
      </w:pPr>
      <w:r w:rsidRPr="003B2FE0">
        <w:rPr>
          <w:b/>
          <w:bCs/>
          <w:color w:val="17365D" w:themeColor="text2" w:themeShade="BF"/>
        </w:rPr>
        <w:t xml:space="preserve">Connexion </w:t>
      </w:r>
    </w:p>
    <w:p w14:paraId="5A09FE35" w14:textId="74272BDB" w:rsidR="001B191F" w:rsidRPr="00E268C4" w:rsidRDefault="00574F91" w:rsidP="00574F91">
      <w:pPr>
        <w:pStyle w:val="Retraitcorpsdetexte"/>
        <w:ind w:left="2574"/>
        <w:rPr>
          <w:color w:val="17365D" w:themeColor="text2" w:themeShade="BF"/>
        </w:rPr>
      </w:pPr>
      <w:r w:rsidRPr="00E268C4">
        <w:rPr>
          <w:color w:val="17365D" w:themeColor="text2" w:themeShade="BF"/>
        </w:rPr>
        <w:t xml:space="preserve">Si </w:t>
      </w:r>
      <w:r w:rsidR="0035126A" w:rsidRPr="00E268C4">
        <w:rPr>
          <w:color w:val="17365D" w:themeColor="text2" w:themeShade="BF"/>
        </w:rPr>
        <w:t>l’utilisateur</w:t>
      </w:r>
      <w:r w:rsidRPr="00E268C4">
        <w:rPr>
          <w:color w:val="17365D" w:themeColor="text2" w:themeShade="BF"/>
        </w:rPr>
        <w:t xml:space="preserve"> existe dans la </w:t>
      </w:r>
      <w:r w:rsidR="0035126A" w:rsidRPr="00E268C4">
        <w:rPr>
          <w:color w:val="17365D" w:themeColor="text2" w:themeShade="BF"/>
        </w:rPr>
        <w:t>base</w:t>
      </w:r>
      <w:r w:rsidRPr="00E268C4">
        <w:rPr>
          <w:color w:val="17365D" w:themeColor="text2" w:themeShade="BF"/>
        </w:rPr>
        <w:t xml:space="preserve"> de </w:t>
      </w:r>
      <w:r w:rsidR="0035126A" w:rsidRPr="00E268C4">
        <w:rPr>
          <w:color w:val="17365D" w:themeColor="text2" w:themeShade="BF"/>
        </w:rPr>
        <w:t>données</w:t>
      </w:r>
      <w:r w:rsidRPr="00E268C4">
        <w:rPr>
          <w:color w:val="17365D" w:themeColor="text2" w:themeShade="BF"/>
        </w:rPr>
        <w:t xml:space="preserve"> et </w:t>
      </w:r>
      <w:r w:rsidR="0035126A" w:rsidRPr="00E268C4">
        <w:rPr>
          <w:color w:val="17365D" w:themeColor="text2" w:themeShade="BF"/>
        </w:rPr>
        <w:t>qu’il remplit correctement</w:t>
      </w:r>
      <w:r w:rsidR="00CA3888" w:rsidRPr="00E268C4">
        <w:rPr>
          <w:color w:val="17365D" w:themeColor="text2" w:themeShade="BF"/>
        </w:rPr>
        <w:t xml:space="preserve"> le </w:t>
      </w:r>
      <w:r w:rsidR="0035126A" w:rsidRPr="00E268C4">
        <w:rPr>
          <w:color w:val="17365D" w:themeColor="text2" w:themeShade="BF"/>
        </w:rPr>
        <w:t>nom d’utilisateur</w:t>
      </w:r>
      <w:r w:rsidR="0090547E" w:rsidRPr="00E268C4">
        <w:rPr>
          <w:color w:val="17365D" w:themeColor="text2" w:themeShade="BF"/>
        </w:rPr>
        <w:t xml:space="preserve"> et le </w:t>
      </w:r>
      <w:r w:rsidR="0035126A" w:rsidRPr="00E268C4">
        <w:rPr>
          <w:color w:val="17365D" w:themeColor="text2" w:themeShade="BF"/>
        </w:rPr>
        <w:t>mot de passe,</w:t>
      </w:r>
      <w:r w:rsidR="0090547E" w:rsidRPr="00E268C4">
        <w:rPr>
          <w:color w:val="17365D" w:themeColor="text2" w:themeShade="BF"/>
        </w:rPr>
        <w:t xml:space="preserve"> il </w:t>
      </w:r>
      <w:r w:rsidR="001B191F" w:rsidRPr="00E268C4">
        <w:rPr>
          <w:color w:val="17365D" w:themeColor="text2" w:themeShade="BF"/>
        </w:rPr>
        <w:t xml:space="preserve">est </w:t>
      </w:r>
      <w:r w:rsidR="0035126A" w:rsidRPr="00E268C4">
        <w:rPr>
          <w:color w:val="17365D" w:themeColor="text2" w:themeShade="BF"/>
        </w:rPr>
        <w:t>connecté</w:t>
      </w:r>
      <w:r w:rsidR="001B191F" w:rsidRPr="00E268C4">
        <w:rPr>
          <w:color w:val="17365D" w:themeColor="text2" w:themeShade="BF"/>
        </w:rPr>
        <w:t xml:space="preserve"> et reçoit un </w:t>
      </w:r>
      <w:proofErr w:type="spellStart"/>
      <w:r w:rsidR="001B191F" w:rsidRPr="00E268C4">
        <w:rPr>
          <w:b/>
          <w:bCs/>
          <w:color w:val="17365D" w:themeColor="text2" w:themeShade="BF"/>
        </w:rPr>
        <w:t>token</w:t>
      </w:r>
      <w:proofErr w:type="spellEnd"/>
      <w:r w:rsidR="0035126A" w:rsidRPr="00E268C4">
        <w:rPr>
          <w:color w:val="17365D" w:themeColor="text2" w:themeShade="BF"/>
        </w:rPr>
        <w:t>.</w:t>
      </w:r>
    </w:p>
    <w:p w14:paraId="717C4EDC" w14:textId="77777777" w:rsidR="00A44CFC" w:rsidRPr="00E268C4" w:rsidRDefault="00A44CFC" w:rsidP="00574F91">
      <w:pPr>
        <w:pStyle w:val="Retraitcorpsdetexte"/>
        <w:ind w:left="2574"/>
        <w:rPr>
          <w:color w:val="17365D" w:themeColor="text2" w:themeShade="BF"/>
        </w:rPr>
      </w:pPr>
    </w:p>
    <w:p w14:paraId="049F55ED" w14:textId="0D8240A4" w:rsidR="000E26A3" w:rsidRPr="007C5C71" w:rsidRDefault="00F81FBB" w:rsidP="006F4BF0">
      <w:pPr>
        <w:pStyle w:val="Retraitcorpsdetexte"/>
        <w:numPr>
          <w:ilvl w:val="1"/>
          <w:numId w:val="11"/>
        </w:numPr>
        <w:rPr>
          <w:b/>
          <w:bCs/>
          <w:color w:val="17365D" w:themeColor="text2" w:themeShade="BF"/>
        </w:rPr>
      </w:pPr>
      <w:r w:rsidRPr="007C5C71">
        <w:rPr>
          <w:b/>
          <w:bCs/>
          <w:color w:val="17365D" w:themeColor="text2" w:themeShade="BF"/>
        </w:rPr>
        <w:t xml:space="preserve">Déconnexion </w:t>
      </w:r>
    </w:p>
    <w:p w14:paraId="28771527" w14:textId="382D815C" w:rsidR="00826CBC" w:rsidRPr="00C26712" w:rsidRDefault="00826CBC" w:rsidP="00826CBC">
      <w:pPr>
        <w:pStyle w:val="Retraitcorpsdetexte"/>
        <w:ind w:left="2574"/>
        <w:rPr>
          <w:color w:val="17365D" w:themeColor="text2" w:themeShade="BF"/>
        </w:rPr>
      </w:pPr>
      <w:r w:rsidRPr="00C26712">
        <w:rPr>
          <w:color w:val="17365D" w:themeColor="text2" w:themeShade="BF"/>
        </w:rPr>
        <w:t xml:space="preserve">Quand l’utilisateur est connecté et qu’il clique sur le bouton </w:t>
      </w:r>
      <w:r w:rsidRPr="00C26712">
        <w:rPr>
          <w:b/>
          <w:bCs/>
          <w:color w:val="17365D" w:themeColor="text2" w:themeShade="BF"/>
        </w:rPr>
        <w:t>déconnexion</w:t>
      </w:r>
      <w:r w:rsidRPr="00C26712">
        <w:rPr>
          <w:color w:val="17365D" w:themeColor="text2" w:themeShade="BF"/>
        </w:rPr>
        <w:t xml:space="preserve">, il est redirigé vers </w:t>
      </w:r>
      <w:r w:rsidR="008A74A5">
        <w:rPr>
          <w:color w:val="17365D" w:themeColor="text2" w:themeShade="BF"/>
        </w:rPr>
        <w:t>la page d’accueil</w:t>
      </w:r>
      <w:r w:rsidRPr="00C26712">
        <w:rPr>
          <w:color w:val="17365D" w:themeColor="text2" w:themeShade="BF"/>
        </w:rPr>
        <w:t xml:space="preserve"> page et son </w:t>
      </w:r>
      <w:proofErr w:type="spellStart"/>
      <w:r w:rsidRPr="00C26712">
        <w:rPr>
          <w:b/>
          <w:bCs/>
          <w:color w:val="17365D" w:themeColor="text2" w:themeShade="BF"/>
        </w:rPr>
        <w:t>token</w:t>
      </w:r>
      <w:proofErr w:type="spellEnd"/>
      <w:r w:rsidRPr="00C26712">
        <w:rPr>
          <w:color w:val="17365D" w:themeColor="text2" w:themeShade="BF"/>
        </w:rPr>
        <w:t xml:space="preserve"> est supprimé.</w:t>
      </w:r>
    </w:p>
    <w:p w14:paraId="0D565E2D" w14:textId="77777777" w:rsidR="00826CBC" w:rsidRDefault="00826CBC" w:rsidP="00826CBC">
      <w:pPr>
        <w:pStyle w:val="Retraitcorpsdetexte"/>
        <w:ind w:left="2574"/>
      </w:pPr>
    </w:p>
    <w:p w14:paraId="51C490B0" w14:textId="16137FF1" w:rsidR="00632FDB" w:rsidRPr="00C26712" w:rsidRDefault="00632FDB" w:rsidP="006F4BF0">
      <w:pPr>
        <w:pStyle w:val="Retraitcorpsdetexte"/>
        <w:numPr>
          <w:ilvl w:val="1"/>
          <w:numId w:val="11"/>
        </w:numPr>
        <w:rPr>
          <w:b/>
          <w:bCs/>
          <w:color w:val="17365D" w:themeColor="text2" w:themeShade="BF"/>
        </w:rPr>
      </w:pPr>
      <w:r w:rsidRPr="00C26712">
        <w:rPr>
          <w:b/>
          <w:bCs/>
          <w:color w:val="17365D" w:themeColor="text2" w:themeShade="BF"/>
        </w:rPr>
        <w:t xml:space="preserve">Note </w:t>
      </w:r>
    </w:p>
    <w:p w14:paraId="33A79F97" w14:textId="77777777" w:rsidR="00825BD7" w:rsidRPr="00C26712" w:rsidRDefault="00825BD7" w:rsidP="00825BD7">
      <w:pPr>
        <w:pStyle w:val="Retraitcorpsdetexte"/>
        <w:ind w:left="2574"/>
        <w:rPr>
          <w:color w:val="17365D" w:themeColor="text2" w:themeShade="BF"/>
        </w:rPr>
      </w:pPr>
      <w:r w:rsidRPr="00C26712">
        <w:rPr>
          <w:color w:val="17365D" w:themeColor="text2" w:themeShade="BF"/>
        </w:rPr>
        <w:t>Quand une note est créée, elle apparaît bien dans la base de données et s’affiche sur la page de détails du livre.</w:t>
      </w:r>
    </w:p>
    <w:p w14:paraId="2A20131B" w14:textId="77777777" w:rsidR="00825BD7" w:rsidRDefault="00825BD7" w:rsidP="00825BD7">
      <w:pPr>
        <w:pStyle w:val="Retraitcorpsdetexte"/>
        <w:ind w:left="2574"/>
      </w:pPr>
    </w:p>
    <w:p w14:paraId="3FC78965" w14:textId="794F27C3" w:rsidR="00632FDB" w:rsidRPr="00C26712" w:rsidRDefault="00632FDB" w:rsidP="00632FDB">
      <w:pPr>
        <w:pStyle w:val="Retraitcorpsdetexte"/>
        <w:numPr>
          <w:ilvl w:val="1"/>
          <w:numId w:val="11"/>
        </w:numPr>
        <w:rPr>
          <w:b/>
          <w:bCs/>
          <w:color w:val="17365D" w:themeColor="text2" w:themeShade="BF"/>
        </w:rPr>
      </w:pPr>
      <w:r w:rsidRPr="00C26712">
        <w:rPr>
          <w:b/>
          <w:bCs/>
          <w:color w:val="17365D" w:themeColor="text2" w:themeShade="BF"/>
        </w:rPr>
        <w:t xml:space="preserve">Commentaire </w:t>
      </w:r>
    </w:p>
    <w:p w14:paraId="5C5FA9CC" w14:textId="77777777" w:rsidR="00C03202" w:rsidRPr="00C26712" w:rsidRDefault="00C03202" w:rsidP="00C03202">
      <w:pPr>
        <w:pStyle w:val="Retraitcorpsdetexte"/>
        <w:ind w:left="2574"/>
        <w:rPr>
          <w:color w:val="17365D" w:themeColor="text2" w:themeShade="BF"/>
        </w:rPr>
      </w:pPr>
      <w:r w:rsidRPr="00C26712">
        <w:rPr>
          <w:color w:val="17365D" w:themeColor="text2" w:themeShade="BF"/>
        </w:rPr>
        <w:t>Quand un commentaire est créé, il est bien enregistré dans la base de données et s’affiche sur la page de détails du livre.</w:t>
      </w:r>
    </w:p>
    <w:p w14:paraId="29694F92" w14:textId="77777777" w:rsidR="00C03202" w:rsidRDefault="00C03202" w:rsidP="00C03202">
      <w:pPr>
        <w:pStyle w:val="Retraitcorpsdetexte"/>
        <w:ind w:left="2574"/>
      </w:pPr>
    </w:p>
    <w:p w14:paraId="03E5EB6E" w14:textId="5761C216" w:rsidR="009A1FCC" w:rsidRPr="00C26712" w:rsidRDefault="009A1FCC" w:rsidP="00632FDB">
      <w:pPr>
        <w:pStyle w:val="Retraitcorpsdetexte"/>
        <w:numPr>
          <w:ilvl w:val="1"/>
          <w:numId w:val="11"/>
        </w:numPr>
        <w:rPr>
          <w:b/>
          <w:bCs/>
          <w:color w:val="17365D" w:themeColor="text2" w:themeShade="BF"/>
        </w:rPr>
      </w:pPr>
      <w:r w:rsidRPr="00C26712">
        <w:rPr>
          <w:b/>
          <w:bCs/>
          <w:color w:val="17365D" w:themeColor="text2" w:themeShade="BF"/>
        </w:rPr>
        <w:t xml:space="preserve">Page détails </w:t>
      </w:r>
    </w:p>
    <w:p w14:paraId="6764B150" w14:textId="6B642758" w:rsidR="003C4C25" w:rsidRPr="00C26712" w:rsidRDefault="003C4C25" w:rsidP="00EC446C">
      <w:pPr>
        <w:pStyle w:val="Retraitcorpsdetexte"/>
        <w:ind w:left="2574"/>
        <w:rPr>
          <w:color w:val="17365D" w:themeColor="text2" w:themeShade="BF"/>
        </w:rPr>
      </w:pPr>
      <w:r w:rsidRPr="00C26712">
        <w:rPr>
          <w:color w:val="17365D" w:themeColor="text2" w:themeShade="BF"/>
        </w:rPr>
        <w:t>Quand on clique sur un livre dans la bibliothèque, on arrive bien sur la page de détails de ce livre. De plus, toutes les informations apparaissent correctement et sont au bon format.</w:t>
      </w:r>
    </w:p>
    <w:p w14:paraId="48F345DD" w14:textId="2978D018" w:rsidR="007F30AE" w:rsidRPr="007F30AE" w:rsidRDefault="007F30AE" w:rsidP="003107AB">
      <w:pPr>
        <w:pStyle w:val="Titre1"/>
      </w:pPr>
      <w:bookmarkStart w:id="45" w:name="_Toc192605912"/>
      <w:bookmarkStart w:id="46" w:name="_Toc199317139"/>
      <w:r w:rsidRPr="007F30AE">
        <w:t>Concl</w:t>
      </w:r>
      <w:r w:rsidR="00374D51">
        <w:t>u</w:t>
      </w:r>
      <w:r w:rsidRPr="007F30AE">
        <w:t>sion</w:t>
      </w:r>
      <w:bookmarkEnd w:id="45"/>
      <w:bookmarkEnd w:id="46"/>
    </w:p>
    <w:p w14:paraId="37CC138A" w14:textId="2AF1D383" w:rsidR="007F30AE" w:rsidRDefault="00C36CA7" w:rsidP="003107AB">
      <w:pPr>
        <w:pStyle w:val="Titre2"/>
      </w:pPr>
      <w:bookmarkStart w:id="47" w:name="_Toc192605913"/>
      <w:bookmarkStart w:id="48" w:name="_Toc199317140"/>
      <w:r>
        <w:t>Organisation du code (GitHub)</w:t>
      </w:r>
      <w:bookmarkEnd w:id="47"/>
      <w:bookmarkEnd w:id="48"/>
    </w:p>
    <w:p w14:paraId="62CD8DEB" w14:textId="750D78FF" w:rsidR="009155F2" w:rsidRPr="008F2A70" w:rsidRDefault="008F2A70" w:rsidP="009155F2">
      <w:pPr>
        <w:pStyle w:val="Retraitcorpsdetexte"/>
      </w:pPr>
      <w:r w:rsidRPr="00201DA6">
        <w:rPr>
          <w:color w:val="17365D" w:themeColor="text2" w:themeShade="BF"/>
        </w:rPr>
        <w:t xml:space="preserve">Le </w:t>
      </w:r>
      <w:r w:rsidR="00845081" w:rsidRPr="00201DA6">
        <w:rPr>
          <w:color w:val="17365D" w:themeColor="text2" w:themeShade="BF"/>
        </w:rPr>
        <w:t>lien du repo GitHub :</w:t>
      </w:r>
      <w:r w:rsidR="00845081">
        <w:t xml:space="preserve"> </w:t>
      </w:r>
      <w:hyperlink r:id="rId17">
        <w:r w:rsidR="009155F2" w:rsidRPr="4B981597">
          <w:rPr>
            <w:rStyle w:val="Lienhypertexte"/>
          </w:rPr>
          <w:t>https://github.com/po77qxd/SSS-passionLecture</w:t>
        </w:r>
      </w:hyperlink>
    </w:p>
    <w:p w14:paraId="74A13D6C" w14:textId="32D7AA13" w:rsidR="00D025B1" w:rsidRDefault="001D395F" w:rsidP="00C36CA7">
      <w:pPr>
        <w:pStyle w:val="Retraitcorpsdetexte"/>
        <w:rPr>
          <w:color w:val="17365D" w:themeColor="text2" w:themeShade="BF"/>
        </w:rPr>
      </w:pPr>
      <w:r>
        <w:rPr>
          <w:color w:val="17365D" w:themeColor="text2" w:themeShade="BF"/>
        </w:rPr>
        <w:t xml:space="preserve">Nous avons </w:t>
      </w:r>
      <w:r w:rsidR="7A0D238A" w:rsidRPr="3E15A672">
        <w:rPr>
          <w:color w:val="17365D" w:themeColor="text2" w:themeShade="BF"/>
        </w:rPr>
        <w:t>utilisé</w:t>
      </w:r>
      <w:r>
        <w:rPr>
          <w:color w:val="17365D" w:themeColor="text2" w:themeShade="BF"/>
        </w:rPr>
        <w:t xml:space="preserve"> GitHub pour collaborer. </w:t>
      </w:r>
      <w:r w:rsidR="00DD6D10">
        <w:rPr>
          <w:color w:val="17365D" w:themeColor="text2" w:themeShade="BF"/>
        </w:rPr>
        <w:t xml:space="preserve">Quand on veut faire une nouvelle </w:t>
      </w:r>
      <w:r w:rsidR="05FD82F5" w:rsidRPr="271D7FB1">
        <w:rPr>
          <w:color w:val="17365D" w:themeColor="text2" w:themeShade="BF"/>
        </w:rPr>
        <w:t>fonctionnalité</w:t>
      </w:r>
      <w:r w:rsidR="00DD6D10">
        <w:rPr>
          <w:color w:val="17365D" w:themeColor="text2" w:themeShade="BF"/>
        </w:rPr>
        <w:t xml:space="preserve">, on crée une </w:t>
      </w:r>
      <w:r w:rsidR="147B7A28" w:rsidRPr="6A7684CE">
        <w:rPr>
          <w:color w:val="17365D" w:themeColor="text2" w:themeShade="BF"/>
        </w:rPr>
        <w:t>Branch</w:t>
      </w:r>
      <w:r w:rsidR="00DD6D10">
        <w:rPr>
          <w:color w:val="17365D" w:themeColor="text2" w:themeShade="BF"/>
        </w:rPr>
        <w:t xml:space="preserve"> nommé « DEV-</w:t>
      </w:r>
      <w:proofErr w:type="spellStart"/>
      <w:r w:rsidR="00DE46FB">
        <w:rPr>
          <w:color w:val="17365D" w:themeColor="text2" w:themeShade="BF"/>
        </w:rPr>
        <w:t>nomFonctionnalité</w:t>
      </w:r>
      <w:proofErr w:type="spellEnd"/>
      <w:r w:rsidR="00DE46FB">
        <w:rPr>
          <w:color w:val="17365D" w:themeColor="text2" w:themeShade="BF"/>
        </w:rPr>
        <w:t> »</w:t>
      </w:r>
      <w:r w:rsidR="00AA0737">
        <w:rPr>
          <w:color w:val="17365D" w:themeColor="text2" w:themeShade="BF"/>
        </w:rPr>
        <w:t>, par exemple DEV-</w:t>
      </w:r>
      <w:proofErr w:type="spellStart"/>
      <w:r w:rsidR="00345091">
        <w:rPr>
          <w:color w:val="17365D" w:themeColor="text2" w:themeShade="BF"/>
        </w:rPr>
        <w:t>pageUser</w:t>
      </w:r>
      <w:proofErr w:type="spellEnd"/>
      <w:r w:rsidR="004B33C8">
        <w:rPr>
          <w:color w:val="17365D" w:themeColor="text2" w:themeShade="BF"/>
        </w:rPr>
        <w:t>.</w:t>
      </w:r>
    </w:p>
    <w:p w14:paraId="7BB708B6" w14:textId="77777777" w:rsidR="00450828" w:rsidRDefault="00450828" w:rsidP="00C36CA7">
      <w:pPr>
        <w:pStyle w:val="Retraitcorpsdetexte"/>
        <w:rPr>
          <w:color w:val="17365D" w:themeColor="text2" w:themeShade="BF"/>
        </w:rPr>
      </w:pPr>
    </w:p>
    <w:p w14:paraId="20B477FE" w14:textId="13804F5E" w:rsidR="00807820" w:rsidRDefault="00807820" w:rsidP="00C36CA7">
      <w:pPr>
        <w:pStyle w:val="Retraitcorpsdetexte"/>
        <w:rPr>
          <w:color w:val="17365D" w:themeColor="text2" w:themeShade="BF"/>
        </w:rPr>
      </w:pPr>
      <w:r>
        <w:rPr>
          <w:color w:val="17365D" w:themeColor="text2" w:themeShade="BF"/>
        </w:rPr>
        <w:t>Chacun travaillait sur une fonctionnalité différente</w:t>
      </w:r>
      <w:r w:rsidR="00450828">
        <w:rPr>
          <w:color w:val="17365D" w:themeColor="text2" w:themeShade="BF"/>
        </w:rPr>
        <w:t xml:space="preserve"> et sur une branche différente qui est liée à la fonctionnalité dont on va développer</w:t>
      </w:r>
      <w:r>
        <w:rPr>
          <w:color w:val="17365D" w:themeColor="text2" w:themeShade="BF"/>
        </w:rPr>
        <w:t>, afin d’éviter d’</w:t>
      </w:r>
      <w:r w:rsidR="00EC3EE9">
        <w:rPr>
          <w:color w:val="17365D" w:themeColor="text2" w:themeShade="BF"/>
        </w:rPr>
        <w:t>avoir des conflits dans la branche main</w:t>
      </w:r>
      <w:r w:rsidR="00A24C50">
        <w:rPr>
          <w:color w:val="17365D" w:themeColor="text2" w:themeShade="BF"/>
        </w:rPr>
        <w:t>.</w:t>
      </w:r>
    </w:p>
    <w:p w14:paraId="09156C0D" w14:textId="77777777" w:rsidR="009960C5" w:rsidRDefault="009960C5" w:rsidP="00C36CA7">
      <w:pPr>
        <w:pStyle w:val="Retraitcorpsdetexte"/>
        <w:rPr>
          <w:color w:val="17365D" w:themeColor="text2" w:themeShade="BF"/>
        </w:rPr>
      </w:pPr>
    </w:p>
    <w:p w14:paraId="2419F569" w14:textId="4D71703D" w:rsidR="007F30AE" w:rsidRDefault="00B91828" w:rsidP="003107AB">
      <w:pPr>
        <w:pStyle w:val="Titre2"/>
      </w:pPr>
      <w:bookmarkStart w:id="49" w:name="_Toc192605914"/>
      <w:bookmarkStart w:id="50" w:name="_Toc199317141"/>
      <w:r>
        <w:t>Conclusion générale</w:t>
      </w:r>
      <w:bookmarkEnd w:id="49"/>
      <w:bookmarkEnd w:id="50"/>
    </w:p>
    <w:p w14:paraId="360E41A7" w14:textId="7A6F3CBA" w:rsidR="00F7304A" w:rsidRPr="00022368" w:rsidRDefault="00F7304A" w:rsidP="00E94FF4">
      <w:pPr>
        <w:pStyle w:val="NormalWeb"/>
        <w:ind w:left="567"/>
        <w:rPr>
          <w:rFonts w:asciiTheme="minorHAnsi" w:hAnsiTheme="minorHAnsi"/>
          <w:color w:val="17365D" w:themeColor="text2" w:themeShade="BF"/>
          <w:sz w:val="20"/>
          <w:szCs w:val="20"/>
        </w:rPr>
      </w:pPr>
      <w:r w:rsidRPr="00022368">
        <w:rPr>
          <w:rFonts w:asciiTheme="minorHAnsi" w:hAnsiTheme="minorHAnsi"/>
          <w:color w:val="17365D" w:themeColor="text2" w:themeShade="BF"/>
          <w:sz w:val="20"/>
          <w:szCs w:val="20"/>
        </w:rPr>
        <w:t>Ce projet Vue.js,</w:t>
      </w:r>
      <w:r w:rsidR="00817E0E">
        <w:rPr>
          <w:rFonts w:asciiTheme="minorHAnsi" w:hAnsiTheme="minorHAnsi"/>
          <w:color w:val="17365D" w:themeColor="text2" w:themeShade="BF"/>
          <w:sz w:val="20"/>
          <w:szCs w:val="20"/>
        </w:rPr>
        <w:t xml:space="preserve"> fait</w:t>
      </w:r>
      <w:r w:rsidRPr="00022368">
        <w:rPr>
          <w:rFonts w:asciiTheme="minorHAnsi" w:hAnsiTheme="minorHAnsi"/>
          <w:color w:val="17365D" w:themeColor="text2" w:themeShade="BF"/>
          <w:sz w:val="20"/>
          <w:szCs w:val="20"/>
        </w:rPr>
        <w:t xml:space="preserve"> en collaboration avec </w:t>
      </w:r>
      <w:r w:rsidR="00817E0E">
        <w:rPr>
          <w:rFonts w:asciiTheme="minorHAnsi" w:hAnsiTheme="minorHAnsi"/>
          <w:color w:val="17365D" w:themeColor="text2" w:themeShade="BF"/>
          <w:sz w:val="20"/>
          <w:szCs w:val="20"/>
        </w:rPr>
        <w:t>3</w:t>
      </w:r>
      <w:r w:rsidRPr="00022368">
        <w:rPr>
          <w:rFonts w:asciiTheme="minorHAnsi" w:hAnsiTheme="minorHAnsi"/>
          <w:color w:val="17365D" w:themeColor="text2" w:themeShade="BF"/>
          <w:sz w:val="20"/>
          <w:szCs w:val="20"/>
        </w:rPr>
        <w:t xml:space="preserve"> membres de l’équipe, a été une expérience </w:t>
      </w:r>
      <w:r w:rsidR="00402A71">
        <w:rPr>
          <w:rFonts w:asciiTheme="minorHAnsi" w:hAnsiTheme="minorHAnsi"/>
          <w:color w:val="17365D" w:themeColor="text2" w:themeShade="BF"/>
          <w:sz w:val="20"/>
          <w:szCs w:val="20"/>
        </w:rPr>
        <w:t>qui nous a beaucoup plu</w:t>
      </w:r>
      <w:r w:rsidRPr="00022368">
        <w:rPr>
          <w:rFonts w:asciiTheme="minorHAnsi" w:hAnsiTheme="minorHAnsi"/>
          <w:color w:val="17365D" w:themeColor="text2" w:themeShade="BF"/>
          <w:sz w:val="20"/>
          <w:szCs w:val="20"/>
        </w:rPr>
        <w:t xml:space="preserve">. Travailler à trois nous a permis de mieux répartir les tâches, de partager nos connaissances, et de progresser ensemble tout au long du développement. Chacun a pu contribuer avec ses compétences et apprendre </w:t>
      </w:r>
      <w:r w:rsidR="00B8386F">
        <w:rPr>
          <w:rFonts w:asciiTheme="minorHAnsi" w:hAnsiTheme="minorHAnsi"/>
          <w:color w:val="17365D" w:themeColor="text2" w:themeShade="BF"/>
          <w:sz w:val="20"/>
          <w:szCs w:val="20"/>
        </w:rPr>
        <w:t>grâce aux</w:t>
      </w:r>
      <w:r w:rsidRPr="00022368">
        <w:rPr>
          <w:rFonts w:asciiTheme="minorHAnsi" w:hAnsiTheme="minorHAnsi"/>
          <w:color w:val="17365D" w:themeColor="text2" w:themeShade="BF"/>
          <w:sz w:val="20"/>
          <w:szCs w:val="20"/>
        </w:rPr>
        <w:t xml:space="preserve"> autres, ce qui a favorisé </w:t>
      </w:r>
      <w:r w:rsidR="00CB7ACB">
        <w:rPr>
          <w:rFonts w:asciiTheme="minorHAnsi" w:hAnsiTheme="minorHAnsi"/>
          <w:color w:val="17365D" w:themeColor="text2" w:themeShade="BF"/>
          <w:sz w:val="20"/>
          <w:szCs w:val="20"/>
        </w:rPr>
        <w:t>le</w:t>
      </w:r>
      <w:r w:rsidRPr="00022368">
        <w:rPr>
          <w:rFonts w:asciiTheme="minorHAnsi" w:hAnsiTheme="minorHAnsi"/>
          <w:color w:val="17365D" w:themeColor="text2" w:themeShade="BF"/>
          <w:sz w:val="20"/>
          <w:szCs w:val="20"/>
        </w:rPr>
        <w:t xml:space="preserve"> travail constructi</w:t>
      </w:r>
      <w:r w:rsidR="00CB7ACB">
        <w:rPr>
          <w:rFonts w:asciiTheme="minorHAnsi" w:hAnsiTheme="minorHAnsi"/>
          <w:color w:val="17365D" w:themeColor="text2" w:themeShade="BF"/>
          <w:sz w:val="20"/>
          <w:szCs w:val="20"/>
        </w:rPr>
        <w:t>f</w:t>
      </w:r>
      <w:r w:rsidRPr="00022368">
        <w:rPr>
          <w:rFonts w:asciiTheme="minorHAnsi" w:hAnsiTheme="minorHAnsi"/>
          <w:color w:val="17365D" w:themeColor="text2" w:themeShade="BF"/>
          <w:sz w:val="20"/>
          <w:szCs w:val="20"/>
        </w:rPr>
        <w:t xml:space="preserve"> et motivant.</w:t>
      </w:r>
    </w:p>
    <w:p w14:paraId="5BF977D0" w14:textId="7CC2C5A1" w:rsidR="00F7304A" w:rsidRPr="00022368" w:rsidRDefault="00F7304A" w:rsidP="00E94FF4">
      <w:pPr>
        <w:pStyle w:val="NormalWeb"/>
        <w:ind w:left="567"/>
        <w:rPr>
          <w:rFonts w:asciiTheme="minorHAnsi" w:hAnsiTheme="minorHAnsi"/>
          <w:color w:val="17365D" w:themeColor="text2" w:themeShade="BF"/>
          <w:sz w:val="20"/>
          <w:szCs w:val="20"/>
        </w:rPr>
      </w:pPr>
      <w:r w:rsidRPr="00022368">
        <w:rPr>
          <w:rFonts w:asciiTheme="minorHAnsi" w:hAnsiTheme="minorHAnsi"/>
          <w:color w:val="17365D" w:themeColor="text2" w:themeShade="BF"/>
          <w:sz w:val="20"/>
          <w:szCs w:val="20"/>
        </w:rPr>
        <w:lastRenderedPageBreak/>
        <w:t xml:space="preserve">Au-delà du développement de l’interface utilisateur, le lien direct avec le projet </w:t>
      </w:r>
      <w:r w:rsidR="007E6B75">
        <w:rPr>
          <w:rFonts w:asciiTheme="minorHAnsi" w:hAnsiTheme="minorHAnsi"/>
          <w:color w:val="17365D" w:themeColor="text2" w:themeShade="BF"/>
          <w:sz w:val="20"/>
          <w:szCs w:val="20"/>
        </w:rPr>
        <w:t xml:space="preserve">que nous avons eu le trimestre </w:t>
      </w:r>
      <w:r w:rsidR="005020FE">
        <w:rPr>
          <w:rFonts w:asciiTheme="minorHAnsi" w:hAnsiTheme="minorHAnsi"/>
          <w:color w:val="17365D" w:themeColor="text2" w:themeShade="BF"/>
          <w:sz w:val="20"/>
          <w:szCs w:val="20"/>
        </w:rPr>
        <w:t>précèdent</w:t>
      </w:r>
      <w:r w:rsidRPr="00022368">
        <w:rPr>
          <w:rFonts w:asciiTheme="minorHAnsi" w:hAnsiTheme="minorHAnsi"/>
          <w:color w:val="17365D" w:themeColor="text2" w:themeShade="BF"/>
          <w:sz w:val="20"/>
          <w:szCs w:val="20"/>
        </w:rPr>
        <w:t xml:space="preserve"> — la création d’une API REST — a été particulièrement </w:t>
      </w:r>
      <w:r w:rsidR="009725D1">
        <w:rPr>
          <w:rFonts w:asciiTheme="minorHAnsi" w:hAnsiTheme="minorHAnsi"/>
          <w:color w:val="17365D" w:themeColor="text2" w:themeShade="BF"/>
          <w:sz w:val="20"/>
          <w:szCs w:val="20"/>
        </w:rPr>
        <w:t xml:space="preserve">bien et </w:t>
      </w:r>
      <w:r w:rsidR="003D4D5B">
        <w:rPr>
          <w:rFonts w:asciiTheme="minorHAnsi" w:hAnsiTheme="minorHAnsi"/>
          <w:color w:val="17365D" w:themeColor="text2" w:themeShade="BF"/>
          <w:sz w:val="20"/>
          <w:szCs w:val="20"/>
        </w:rPr>
        <w:t>utile</w:t>
      </w:r>
      <w:r w:rsidRPr="00022368">
        <w:rPr>
          <w:rFonts w:asciiTheme="minorHAnsi" w:hAnsiTheme="minorHAnsi"/>
          <w:color w:val="17365D" w:themeColor="text2" w:themeShade="BF"/>
          <w:sz w:val="20"/>
          <w:szCs w:val="20"/>
        </w:rPr>
        <w:t xml:space="preserve">. </w:t>
      </w:r>
      <w:r w:rsidR="00B95050">
        <w:rPr>
          <w:rFonts w:asciiTheme="minorHAnsi" w:hAnsiTheme="minorHAnsi"/>
          <w:color w:val="17365D" w:themeColor="text2" w:themeShade="BF"/>
          <w:sz w:val="20"/>
          <w:szCs w:val="20"/>
        </w:rPr>
        <w:t>Ces projets</w:t>
      </w:r>
      <w:r w:rsidRPr="00022368">
        <w:rPr>
          <w:rFonts w:asciiTheme="minorHAnsi" w:hAnsiTheme="minorHAnsi"/>
          <w:color w:val="17365D" w:themeColor="text2" w:themeShade="BF"/>
          <w:sz w:val="20"/>
          <w:szCs w:val="20"/>
        </w:rPr>
        <w:t xml:space="preserve"> nous </w:t>
      </w:r>
      <w:r w:rsidR="00B95050">
        <w:rPr>
          <w:rFonts w:asciiTheme="minorHAnsi" w:hAnsiTheme="minorHAnsi"/>
          <w:color w:val="17365D" w:themeColor="text2" w:themeShade="BF"/>
          <w:sz w:val="20"/>
          <w:szCs w:val="20"/>
        </w:rPr>
        <w:t>ont</w:t>
      </w:r>
      <w:r w:rsidRPr="00022368">
        <w:rPr>
          <w:rFonts w:asciiTheme="minorHAnsi" w:hAnsiTheme="minorHAnsi"/>
          <w:color w:val="17365D" w:themeColor="text2" w:themeShade="BF"/>
          <w:sz w:val="20"/>
          <w:szCs w:val="20"/>
        </w:rPr>
        <w:t xml:space="preserve"> permis de mieux comprendre les échanges entre le </w:t>
      </w:r>
      <w:proofErr w:type="spellStart"/>
      <w:r w:rsidRPr="00022368">
        <w:rPr>
          <w:rFonts w:asciiTheme="minorHAnsi" w:hAnsiTheme="minorHAnsi"/>
          <w:color w:val="17365D" w:themeColor="text2" w:themeShade="BF"/>
          <w:sz w:val="20"/>
          <w:szCs w:val="20"/>
        </w:rPr>
        <w:t>front-end</w:t>
      </w:r>
      <w:proofErr w:type="spellEnd"/>
      <w:r w:rsidRPr="00022368">
        <w:rPr>
          <w:rFonts w:asciiTheme="minorHAnsi" w:hAnsiTheme="minorHAnsi"/>
          <w:color w:val="17365D" w:themeColor="text2" w:themeShade="BF"/>
          <w:sz w:val="20"/>
          <w:szCs w:val="20"/>
        </w:rPr>
        <w:t xml:space="preserve"> et le </w:t>
      </w:r>
      <w:proofErr w:type="spellStart"/>
      <w:r w:rsidRPr="00022368">
        <w:rPr>
          <w:rFonts w:asciiTheme="minorHAnsi" w:hAnsiTheme="minorHAnsi"/>
          <w:color w:val="17365D" w:themeColor="text2" w:themeShade="BF"/>
          <w:sz w:val="20"/>
          <w:szCs w:val="20"/>
        </w:rPr>
        <w:t>back-end</w:t>
      </w:r>
      <w:proofErr w:type="spellEnd"/>
      <w:r w:rsidRPr="00022368">
        <w:rPr>
          <w:rFonts w:asciiTheme="minorHAnsi" w:hAnsiTheme="minorHAnsi"/>
          <w:color w:val="17365D" w:themeColor="text2" w:themeShade="BF"/>
          <w:sz w:val="20"/>
          <w:szCs w:val="20"/>
        </w:rPr>
        <w:t>, et d’acquérir une vision plus complète du développement d’une application web moderne.</w:t>
      </w:r>
    </w:p>
    <w:p w14:paraId="0C763FBB" w14:textId="24A72726" w:rsidR="00F7304A" w:rsidRPr="00022368" w:rsidRDefault="00F7304A" w:rsidP="00E94FF4">
      <w:pPr>
        <w:pStyle w:val="NormalWeb"/>
        <w:ind w:left="567"/>
        <w:rPr>
          <w:rFonts w:asciiTheme="minorHAnsi" w:hAnsiTheme="minorHAnsi"/>
          <w:color w:val="17365D" w:themeColor="text2" w:themeShade="BF"/>
          <w:sz w:val="20"/>
          <w:szCs w:val="20"/>
        </w:rPr>
      </w:pPr>
      <w:r w:rsidRPr="00022368">
        <w:rPr>
          <w:rFonts w:asciiTheme="minorHAnsi" w:hAnsiTheme="minorHAnsi"/>
          <w:color w:val="17365D" w:themeColor="text2" w:themeShade="BF"/>
          <w:sz w:val="20"/>
          <w:szCs w:val="20"/>
        </w:rPr>
        <w:t>En somme, ce projet nous a permis de consolider nos bases en JavaScript et en Vue.js</w:t>
      </w:r>
      <w:r w:rsidR="00B26E22">
        <w:rPr>
          <w:rFonts w:asciiTheme="minorHAnsi" w:hAnsiTheme="minorHAnsi"/>
          <w:color w:val="17365D" w:themeColor="text2" w:themeShade="BF"/>
          <w:sz w:val="20"/>
          <w:szCs w:val="20"/>
        </w:rPr>
        <w:t xml:space="preserve"> ainsi qu’en Express</w:t>
      </w:r>
      <w:r w:rsidR="006A38BB">
        <w:rPr>
          <w:rFonts w:asciiTheme="minorHAnsi" w:hAnsiTheme="minorHAnsi"/>
          <w:color w:val="17365D" w:themeColor="text2" w:themeShade="BF"/>
          <w:sz w:val="20"/>
          <w:szCs w:val="20"/>
        </w:rPr>
        <w:t>.js/Node.js</w:t>
      </w:r>
      <w:r w:rsidRPr="00022368">
        <w:rPr>
          <w:rFonts w:asciiTheme="minorHAnsi" w:hAnsiTheme="minorHAnsi"/>
          <w:color w:val="17365D" w:themeColor="text2" w:themeShade="BF"/>
          <w:sz w:val="20"/>
          <w:szCs w:val="20"/>
        </w:rPr>
        <w:t>, de découvrir les bonnes pratiques du développement web, et de travailler efficacement en équipe. Nous en ressortons avec de nouvelles compétences, une meilleure compréhension des outils utilisés, et l’envie de poursuivre dans cette voie avec des projets encore plus ambitieux.</w:t>
      </w:r>
    </w:p>
    <w:p w14:paraId="2B91A9AD" w14:textId="55CCF176" w:rsidR="00B91828" w:rsidRPr="00B91828" w:rsidRDefault="00B91828" w:rsidP="00D06EAE">
      <w:pPr>
        <w:pStyle w:val="Retraitcorpsdetexte"/>
        <w:ind w:left="0"/>
      </w:pPr>
    </w:p>
    <w:p w14:paraId="6FC03701" w14:textId="30A28F5E" w:rsidR="00D14870" w:rsidRDefault="00D1338D" w:rsidP="00BC4F04">
      <w:pPr>
        <w:pStyle w:val="Titre2"/>
      </w:pPr>
      <w:bookmarkStart w:id="51" w:name="_Toc192605915"/>
      <w:bookmarkStart w:id="52" w:name="_Toc199317142"/>
      <w:r>
        <w:t>Conclusion personnelle</w:t>
      </w:r>
      <w:bookmarkEnd w:id="51"/>
      <w:bookmarkEnd w:id="52"/>
    </w:p>
    <w:p w14:paraId="1A2FE85B" w14:textId="77777777" w:rsidR="00D50048" w:rsidRPr="00D50048" w:rsidRDefault="00D50048" w:rsidP="00D50048">
      <w:pPr>
        <w:pStyle w:val="Retraitcorpsdetexte"/>
      </w:pPr>
    </w:p>
    <w:p w14:paraId="26E41AFB" w14:textId="77777777" w:rsidR="00C75147" w:rsidRPr="005A4015" w:rsidRDefault="00BC4F04" w:rsidP="005A4015">
      <w:pPr>
        <w:pStyle w:val="Retraitcorpsdetexte"/>
        <w:rPr>
          <w:color w:val="17365D" w:themeColor="text2" w:themeShade="BF"/>
        </w:rPr>
      </w:pPr>
      <w:r w:rsidRPr="00332A07">
        <w:rPr>
          <w:b/>
          <w:color w:val="17365D" w:themeColor="text2" w:themeShade="BF"/>
        </w:rPr>
        <w:t>Romain</w:t>
      </w:r>
      <w:r w:rsidRPr="005A4015">
        <w:rPr>
          <w:b/>
          <w:color w:val="17365D" w:themeColor="text2" w:themeShade="BF"/>
        </w:rPr>
        <w:t> :</w:t>
      </w:r>
      <w:r w:rsidR="000D1767" w:rsidRPr="00A71ECE">
        <w:rPr>
          <w:color w:val="17365D" w:themeColor="text2" w:themeShade="BF"/>
        </w:rPr>
        <w:t xml:space="preserve"> </w:t>
      </w:r>
      <w:r w:rsidR="00C75147" w:rsidRPr="005A4015">
        <w:rPr>
          <w:color w:val="17365D" w:themeColor="text2" w:themeShade="BF"/>
        </w:rPr>
        <w:t>J’ai</w:t>
      </w:r>
      <w:r w:rsidR="00DE3CC1" w:rsidRPr="005A4015">
        <w:rPr>
          <w:color w:val="17365D" w:themeColor="text2" w:themeShade="BF"/>
        </w:rPr>
        <w:t xml:space="preserve"> pris beaucoup de plaisir </w:t>
      </w:r>
      <w:r w:rsidR="00C75147" w:rsidRPr="005A4015">
        <w:rPr>
          <w:color w:val="17365D" w:themeColor="text2" w:themeShade="BF"/>
        </w:rPr>
        <w:t>à</w:t>
      </w:r>
      <w:r w:rsidR="00DE3CC1" w:rsidRPr="005A4015">
        <w:rPr>
          <w:color w:val="17365D" w:themeColor="text2" w:themeShade="BF"/>
        </w:rPr>
        <w:t xml:space="preserve"> faire </w:t>
      </w:r>
      <w:r w:rsidR="00C75147" w:rsidRPr="005A4015">
        <w:rPr>
          <w:color w:val="17365D" w:themeColor="text2" w:themeShade="BF"/>
        </w:rPr>
        <w:t>ce</w:t>
      </w:r>
      <w:r w:rsidR="00DE3CC1" w:rsidRPr="005A4015">
        <w:rPr>
          <w:color w:val="17365D" w:themeColor="text2" w:themeShade="BF"/>
        </w:rPr>
        <w:t xml:space="preserve"> projet</w:t>
      </w:r>
      <w:r w:rsidR="00C75147" w:rsidRPr="005A4015">
        <w:rPr>
          <w:color w:val="17365D" w:themeColor="text2" w:themeShade="BF"/>
        </w:rPr>
        <w:t>,</w:t>
      </w:r>
      <w:r w:rsidR="00DE3CC1" w:rsidRPr="005A4015">
        <w:rPr>
          <w:color w:val="17365D" w:themeColor="text2" w:themeShade="BF"/>
        </w:rPr>
        <w:t xml:space="preserve"> car c’était la continuation d’un projet déjà </w:t>
      </w:r>
      <w:r w:rsidR="00C75147" w:rsidRPr="005A4015">
        <w:rPr>
          <w:color w:val="17365D" w:themeColor="text2" w:themeShade="BF"/>
        </w:rPr>
        <w:t xml:space="preserve">réalisé. Il </w:t>
      </w:r>
      <w:r w:rsidR="00DE3CC1" w:rsidRPr="005A4015">
        <w:rPr>
          <w:color w:val="17365D" w:themeColor="text2" w:themeShade="BF"/>
        </w:rPr>
        <w:t xml:space="preserve">y avait donc </w:t>
      </w:r>
      <w:r w:rsidR="00124390" w:rsidRPr="005A4015">
        <w:rPr>
          <w:color w:val="17365D" w:themeColor="text2" w:themeShade="BF"/>
        </w:rPr>
        <w:t xml:space="preserve">un lien intéressant </w:t>
      </w:r>
      <w:r w:rsidR="00C75147" w:rsidRPr="005A4015">
        <w:rPr>
          <w:color w:val="17365D" w:themeColor="text2" w:themeShade="BF"/>
        </w:rPr>
        <w:t>:</w:t>
      </w:r>
      <w:r w:rsidR="00E62DD4" w:rsidRPr="005A4015">
        <w:rPr>
          <w:color w:val="17365D" w:themeColor="text2" w:themeShade="BF"/>
        </w:rPr>
        <w:t xml:space="preserve"> au lieu de </w:t>
      </w:r>
      <w:r w:rsidR="00C75147" w:rsidRPr="005A4015">
        <w:rPr>
          <w:color w:val="17365D" w:themeColor="text2" w:themeShade="BF"/>
        </w:rPr>
        <w:t>travailler</w:t>
      </w:r>
      <w:r w:rsidR="00E62DD4" w:rsidRPr="005A4015">
        <w:rPr>
          <w:color w:val="17365D" w:themeColor="text2" w:themeShade="BF"/>
        </w:rPr>
        <w:t xml:space="preserve"> sur quelque chose </w:t>
      </w:r>
      <w:r w:rsidR="00744B6D" w:rsidRPr="005A4015">
        <w:rPr>
          <w:color w:val="17365D" w:themeColor="text2" w:themeShade="BF"/>
        </w:rPr>
        <w:t>fait par quelqu’un d’autre</w:t>
      </w:r>
      <w:r w:rsidR="00C75147" w:rsidRPr="005A4015">
        <w:rPr>
          <w:color w:val="17365D" w:themeColor="text2" w:themeShade="BF"/>
        </w:rPr>
        <w:t>,</w:t>
      </w:r>
      <w:r w:rsidR="00744B6D" w:rsidRPr="005A4015">
        <w:rPr>
          <w:color w:val="17365D" w:themeColor="text2" w:themeShade="BF"/>
        </w:rPr>
        <w:t xml:space="preserve"> on </w:t>
      </w:r>
      <w:r w:rsidR="00C75147" w:rsidRPr="005A4015">
        <w:rPr>
          <w:color w:val="17365D" w:themeColor="text2" w:themeShade="BF"/>
        </w:rPr>
        <w:t xml:space="preserve">a travaillé </w:t>
      </w:r>
      <w:r w:rsidR="00744B6D" w:rsidRPr="005A4015">
        <w:rPr>
          <w:color w:val="17365D" w:themeColor="text2" w:themeShade="BF"/>
        </w:rPr>
        <w:t xml:space="preserve">directement sur notre </w:t>
      </w:r>
      <w:r w:rsidR="00C75147" w:rsidRPr="005A4015">
        <w:rPr>
          <w:color w:val="17365D" w:themeColor="text2" w:themeShade="BF"/>
        </w:rPr>
        <w:t xml:space="preserve">propre </w:t>
      </w:r>
      <w:r w:rsidR="00744B6D" w:rsidRPr="005A4015">
        <w:rPr>
          <w:color w:val="17365D" w:themeColor="text2" w:themeShade="BF"/>
        </w:rPr>
        <w:t>ancien travail.</w:t>
      </w:r>
    </w:p>
    <w:p w14:paraId="17EBE248" w14:textId="77777777" w:rsidR="00C75147" w:rsidRPr="005A4015" w:rsidRDefault="00744B6D" w:rsidP="005A4015">
      <w:pPr>
        <w:pStyle w:val="Retraitcorpsdetexte"/>
        <w:rPr>
          <w:color w:val="17365D" w:themeColor="text2" w:themeShade="BF"/>
        </w:rPr>
      </w:pPr>
      <w:r w:rsidRPr="005A4015">
        <w:rPr>
          <w:color w:val="17365D" w:themeColor="text2" w:themeShade="BF"/>
        </w:rPr>
        <w:t>De plus</w:t>
      </w:r>
      <w:r w:rsidR="00C75147" w:rsidRPr="005A4015">
        <w:rPr>
          <w:color w:val="17365D" w:themeColor="text2" w:themeShade="BF"/>
        </w:rPr>
        <w:t>, l’équipe</w:t>
      </w:r>
      <w:r w:rsidRPr="005A4015">
        <w:rPr>
          <w:color w:val="17365D" w:themeColor="text2" w:themeShade="BF"/>
        </w:rPr>
        <w:t xml:space="preserve"> a bien </w:t>
      </w:r>
      <w:r w:rsidR="00C75147" w:rsidRPr="005A4015">
        <w:rPr>
          <w:color w:val="17365D" w:themeColor="text2" w:themeShade="BF"/>
        </w:rPr>
        <w:t>fonctionné, il n’y a</w:t>
      </w:r>
      <w:r w:rsidRPr="005A4015">
        <w:rPr>
          <w:color w:val="17365D" w:themeColor="text2" w:themeShade="BF"/>
        </w:rPr>
        <w:t xml:space="preserve"> pas </w:t>
      </w:r>
      <w:r w:rsidR="00C75147" w:rsidRPr="005A4015">
        <w:rPr>
          <w:color w:val="17365D" w:themeColor="text2" w:themeShade="BF"/>
        </w:rPr>
        <w:t xml:space="preserve">eu </w:t>
      </w:r>
      <w:r w:rsidRPr="005A4015">
        <w:rPr>
          <w:color w:val="17365D" w:themeColor="text2" w:themeShade="BF"/>
        </w:rPr>
        <w:t xml:space="preserve">de </w:t>
      </w:r>
      <w:r w:rsidR="00C75147" w:rsidRPr="005A4015">
        <w:rPr>
          <w:color w:val="17365D" w:themeColor="text2" w:themeShade="BF"/>
        </w:rPr>
        <w:t>conflits internes,</w:t>
      </w:r>
      <w:r w:rsidR="00FF33FA" w:rsidRPr="005A4015">
        <w:rPr>
          <w:color w:val="17365D" w:themeColor="text2" w:themeShade="BF"/>
        </w:rPr>
        <w:t xml:space="preserve"> donc </w:t>
      </w:r>
      <w:r w:rsidR="00C75147" w:rsidRPr="005A4015">
        <w:rPr>
          <w:color w:val="17365D" w:themeColor="text2" w:themeShade="BF"/>
        </w:rPr>
        <w:t>les conditions</w:t>
      </w:r>
      <w:r w:rsidR="00FF33FA" w:rsidRPr="005A4015">
        <w:rPr>
          <w:color w:val="17365D" w:themeColor="text2" w:themeShade="BF"/>
        </w:rPr>
        <w:t xml:space="preserve"> de travail </w:t>
      </w:r>
      <w:r w:rsidR="00C75147" w:rsidRPr="005A4015">
        <w:rPr>
          <w:color w:val="17365D" w:themeColor="text2" w:themeShade="BF"/>
        </w:rPr>
        <w:t>étaient bonnes.</w:t>
      </w:r>
    </w:p>
    <w:p w14:paraId="4F54A87E" w14:textId="77777777" w:rsidR="00C75147" w:rsidRPr="005A4015" w:rsidRDefault="00C75147" w:rsidP="005A4015">
      <w:pPr>
        <w:pStyle w:val="Retraitcorpsdetexte"/>
        <w:rPr>
          <w:color w:val="17365D" w:themeColor="text2" w:themeShade="BF"/>
        </w:rPr>
      </w:pPr>
      <w:r w:rsidRPr="005A4015">
        <w:rPr>
          <w:color w:val="17365D" w:themeColor="text2" w:themeShade="BF"/>
        </w:rPr>
        <w:t>Et</w:t>
      </w:r>
      <w:r w:rsidR="00FF33FA" w:rsidRPr="005A4015">
        <w:rPr>
          <w:color w:val="17365D" w:themeColor="text2" w:themeShade="BF"/>
        </w:rPr>
        <w:t xml:space="preserve"> pour </w:t>
      </w:r>
      <w:r w:rsidRPr="005A4015">
        <w:rPr>
          <w:color w:val="17365D" w:themeColor="text2" w:themeShade="BF"/>
        </w:rPr>
        <w:t>finir,</w:t>
      </w:r>
      <w:r w:rsidR="00FF33FA" w:rsidRPr="005A4015">
        <w:rPr>
          <w:color w:val="17365D" w:themeColor="text2" w:themeShade="BF"/>
        </w:rPr>
        <w:t xml:space="preserve"> ce projet </w:t>
      </w:r>
      <w:r w:rsidRPr="005A4015">
        <w:rPr>
          <w:color w:val="17365D" w:themeColor="text2" w:themeShade="BF"/>
        </w:rPr>
        <w:t>m’a</w:t>
      </w:r>
      <w:r w:rsidR="00D72BEB" w:rsidRPr="005A4015">
        <w:rPr>
          <w:color w:val="17365D" w:themeColor="text2" w:themeShade="BF"/>
        </w:rPr>
        <w:t xml:space="preserve"> permis </w:t>
      </w:r>
      <w:r w:rsidRPr="005A4015">
        <w:rPr>
          <w:color w:val="17365D" w:themeColor="text2" w:themeShade="BF"/>
        </w:rPr>
        <w:t>d’approfondir certaines choses</w:t>
      </w:r>
      <w:r w:rsidR="00D72BEB" w:rsidRPr="005A4015">
        <w:rPr>
          <w:color w:val="17365D" w:themeColor="text2" w:themeShade="BF"/>
        </w:rPr>
        <w:t xml:space="preserve"> que je n’avais </w:t>
      </w:r>
      <w:r w:rsidRPr="005A4015">
        <w:rPr>
          <w:color w:val="17365D" w:themeColor="text2" w:themeShade="BF"/>
        </w:rPr>
        <w:t>jusqu’ici comprises que de manière superficielle</w:t>
      </w:r>
      <w:r w:rsidR="00177588" w:rsidRPr="005A4015">
        <w:rPr>
          <w:color w:val="17365D" w:themeColor="text2" w:themeShade="BF"/>
        </w:rPr>
        <w:t xml:space="preserve"> dans le module</w:t>
      </w:r>
      <w:r w:rsidRPr="005A4015">
        <w:rPr>
          <w:color w:val="17365D" w:themeColor="text2" w:themeShade="BF"/>
        </w:rPr>
        <w:t>.</w:t>
      </w:r>
    </w:p>
    <w:p w14:paraId="53FEDFDF" w14:textId="7DD0B66C" w:rsidR="00BC4F04" w:rsidRDefault="00BC4F04" w:rsidP="00C660B5">
      <w:pPr>
        <w:pStyle w:val="Retraitcorpsdetexte"/>
        <w:rPr>
          <w:color w:val="17365D" w:themeColor="text2" w:themeShade="BF"/>
        </w:rPr>
      </w:pPr>
    </w:p>
    <w:p w14:paraId="1C74BA97" w14:textId="77777777" w:rsidR="00C660B5" w:rsidRPr="00A71ECE" w:rsidRDefault="00C660B5" w:rsidP="00C660B5">
      <w:pPr>
        <w:pStyle w:val="Retraitcorpsdetexte"/>
        <w:rPr>
          <w:color w:val="17365D" w:themeColor="text2" w:themeShade="BF"/>
        </w:rPr>
      </w:pPr>
    </w:p>
    <w:p w14:paraId="106549E5" w14:textId="77777777" w:rsidR="00450CD6" w:rsidRDefault="00D94B80" w:rsidP="002627DC">
      <w:pPr>
        <w:pStyle w:val="Retraitcorpsdetexte"/>
        <w:rPr>
          <w:color w:val="17365D" w:themeColor="text2" w:themeShade="BF"/>
        </w:rPr>
      </w:pPr>
      <w:r w:rsidRPr="00E86A94">
        <w:rPr>
          <w:b/>
          <w:bCs/>
          <w:color w:val="17365D" w:themeColor="text2" w:themeShade="BF"/>
        </w:rPr>
        <w:t>Bastien</w:t>
      </w:r>
      <w:r w:rsidRPr="00A71ECE">
        <w:rPr>
          <w:color w:val="17365D" w:themeColor="text2" w:themeShade="BF"/>
        </w:rPr>
        <w:t xml:space="preserve"> : </w:t>
      </w:r>
      <w:r w:rsidR="00147263" w:rsidRPr="00147263">
        <w:rPr>
          <w:color w:val="17365D" w:themeColor="text2" w:themeShade="BF"/>
        </w:rPr>
        <w:t xml:space="preserve">Ce projet était intéressant car j’ai appris comment réaliser le </w:t>
      </w:r>
      <w:r w:rsidR="00882F39">
        <w:rPr>
          <w:color w:val="17365D" w:themeColor="text2" w:themeShade="BF"/>
        </w:rPr>
        <w:t>frontend</w:t>
      </w:r>
      <w:r w:rsidR="002627DC">
        <w:rPr>
          <w:color w:val="17365D" w:themeColor="text2" w:themeShade="BF"/>
        </w:rPr>
        <w:t xml:space="preserve"> </w:t>
      </w:r>
      <w:r w:rsidR="00147263" w:rsidRPr="00147263">
        <w:rPr>
          <w:color w:val="17365D" w:themeColor="text2" w:themeShade="BF"/>
        </w:rPr>
        <w:t xml:space="preserve">d’une application. </w:t>
      </w:r>
    </w:p>
    <w:p w14:paraId="17A37534" w14:textId="2B69AED7" w:rsidR="00835F00" w:rsidRPr="00A71ECE" w:rsidRDefault="00147263" w:rsidP="00835F00">
      <w:pPr>
        <w:pStyle w:val="Retraitcorpsdetexte"/>
        <w:rPr>
          <w:color w:val="17365D" w:themeColor="text2" w:themeShade="BF"/>
        </w:rPr>
      </w:pPr>
      <w:r w:rsidRPr="00147263">
        <w:rPr>
          <w:color w:val="17365D" w:themeColor="text2" w:themeShade="BF"/>
        </w:rPr>
        <w:t xml:space="preserve">J’ai pu apprendre comment faire des </w:t>
      </w:r>
      <w:r w:rsidR="00882F39">
        <w:rPr>
          <w:color w:val="17365D" w:themeColor="text2" w:themeShade="BF"/>
        </w:rPr>
        <w:t>appels</w:t>
      </w:r>
      <w:r w:rsidR="000D2C61">
        <w:rPr>
          <w:color w:val="17365D" w:themeColor="text2" w:themeShade="BF"/>
        </w:rPr>
        <w:t xml:space="preserve"> à l’API </w:t>
      </w:r>
      <w:r w:rsidR="007A46E4">
        <w:rPr>
          <w:color w:val="17365D" w:themeColor="text2" w:themeShade="BF"/>
        </w:rPr>
        <w:t xml:space="preserve">en utilisant </w:t>
      </w:r>
      <w:r w:rsidR="002627DC">
        <w:rPr>
          <w:color w:val="17365D" w:themeColor="text2" w:themeShade="BF"/>
        </w:rPr>
        <w:t>Axios</w:t>
      </w:r>
      <w:r w:rsidRPr="00147263">
        <w:rPr>
          <w:color w:val="17365D" w:themeColor="text2" w:themeShade="BF"/>
        </w:rPr>
        <w:t>.</w:t>
      </w:r>
      <w:r w:rsidR="00E16528">
        <w:rPr>
          <w:color w:val="17365D" w:themeColor="text2" w:themeShade="BF"/>
        </w:rPr>
        <w:t xml:space="preserve"> J</w:t>
      </w:r>
      <w:r w:rsidRPr="00147263">
        <w:rPr>
          <w:color w:val="17365D" w:themeColor="text2" w:themeShade="BF"/>
        </w:rPr>
        <w:t xml:space="preserve">’ai appris comment utiliser </w:t>
      </w:r>
      <w:proofErr w:type="spellStart"/>
      <w:r w:rsidR="00E16528">
        <w:rPr>
          <w:color w:val="17365D" w:themeColor="text2" w:themeShade="BF"/>
        </w:rPr>
        <w:t>VueJS</w:t>
      </w:r>
      <w:proofErr w:type="spellEnd"/>
      <w:r w:rsidR="00E16528">
        <w:rPr>
          <w:color w:val="17365D" w:themeColor="text2" w:themeShade="BF"/>
        </w:rPr>
        <w:t xml:space="preserve"> pour faire le frontend dynamique</w:t>
      </w:r>
      <w:r w:rsidRPr="00147263">
        <w:rPr>
          <w:color w:val="17365D" w:themeColor="text2" w:themeShade="BF"/>
        </w:rPr>
        <w:t>. J’ai aussi appris comment</w:t>
      </w:r>
      <w:r w:rsidR="00E16528">
        <w:rPr>
          <w:color w:val="17365D" w:themeColor="text2" w:themeShade="BF"/>
        </w:rPr>
        <w:t xml:space="preserve"> </w:t>
      </w:r>
      <w:r w:rsidR="00E82919">
        <w:rPr>
          <w:color w:val="17365D" w:themeColor="text2" w:themeShade="BF"/>
        </w:rPr>
        <w:t>utiliser l’api</w:t>
      </w:r>
      <w:r w:rsidR="005E2E4F">
        <w:rPr>
          <w:color w:val="17365D" w:themeColor="text2" w:themeShade="BF"/>
        </w:rPr>
        <w:t xml:space="preserve"> composition</w:t>
      </w:r>
      <w:r w:rsidR="0079216A">
        <w:rPr>
          <w:color w:val="17365D" w:themeColor="text2" w:themeShade="BF"/>
        </w:rPr>
        <w:t xml:space="preserve"> avec les routes frontend</w:t>
      </w:r>
      <w:r w:rsidRPr="00147263">
        <w:rPr>
          <w:color w:val="17365D" w:themeColor="text2" w:themeShade="BF"/>
        </w:rPr>
        <w:t>. J’ai donc beaucoup amélioré mes</w:t>
      </w:r>
      <w:r w:rsidR="002F159E">
        <w:rPr>
          <w:color w:val="17365D" w:themeColor="text2" w:themeShade="BF"/>
        </w:rPr>
        <w:t xml:space="preserve"> </w:t>
      </w:r>
      <w:r w:rsidRPr="00147263">
        <w:rPr>
          <w:color w:val="17365D" w:themeColor="text2" w:themeShade="BF"/>
        </w:rPr>
        <w:t xml:space="preserve">compétences en </w:t>
      </w:r>
      <w:r w:rsidR="002F159E">
        <w:rPr>
          <w:color w:val="17365D" w:themeColor="text2" w:themeShade="BF"/>
        </w:rPr>
        <w:t>frontend</w:t>
      </w:r>
      <w:r w:rsidRPr="00147263">
        <w:rPr>
          <w:color w:val="17365D" w:themeColor="text2" w:themeShade="BF"/>
        </w:rPr>
        <w:t xml:space="preserve"> et ce projet me sera très utile pour mon futur.</w:t>
      </w:r>
      <w:r w:rsidR="007702D1">
        <w:rPr>
          <w:color w:val="17365D" w:themeColor="text2" w:themeShade="BF"/>
        </w:rPr>
        <w:t xml:space="preserve"> </w:t>
      </w:r>
    </w:p>
    <w:p w14:paraId="51239CC7" w14:textId="77777777" w:rsidR="002A7083" w:rsidRDefault="002A7083" w:rsidP="00BC4F04">
      <w:pPr>
        <w:pStyle w:val="Retraitcorpsdetexte"/>
        <w:rPr>
          <w:color w:val="17365D" w:themeColor="text2" w:themeShade="BF"/>
        </w:rPr>
      </w:pPr>
    </w:p>
    <w:p w14:paraId="190D5453" w14:textId="734C1BC6" w:rsidR="00442573" w:rsidRDefault="00AD0205" w:rsidP="00442573">
      <w:pPr>
        <w:pStyle w:val="Retraitcorpsdetexte"/>
        <w:rPr>
          <w:color w:val="17365D" w:themeColor="text2" w:themeShade="BF"/>
        </w:rPr>
      </w:pPr>
      <w:r w:rsidRPr="00442573">
        <w:rPr>
          <w:b/>
          <w:bCs/>
          <w:color w:val="17365D" w:themeColor="text2" w:themeShade="BF"/>
        </w:rPr>
        <w:t>Samuel :</w:t>
      </w:r>
      <w:r w:rsidR="00B358A7" w:rsidRPr="00442573">
        <w:rPr>
          <w:b/>
          <w:bCs/>
          <w:color w:val="17365D" w:themeColor="text2" w:themeShade="BF"/>
        </w:rPr>
        <w:t xml:space="preserve"> </w:t>
      </w:r>
      <w:r w:rsidR="00442573" w:rsidRPr="00442573">
        <w:rPr>
          <w:color w:val="17365D" w:themeColor="text2" w:themeShade="BF"/>
        </w:rPr>
        <w:t xml:space="preserve">Ce projet m’a beaucoup plu, aussi bien par son aspect technique que par la manière dont il m’a permis de progresser. J’ai trouvé très intéressant de travailler avec Vue.js, un </w:t>
      </w:r>
      <w:proofErr w:type="spellStart"/>
      <w:r w:rsidR="00442573" w:rsidRPr="00442573">
        <w:rPr>
          <w:color w:val="17365D" w:themeColor="text2" w:themeShade="BF"/>
        </w:rPr>
        <w:t>framework</w:t>
      </w:r>
      <w:proofErr w:type="spellEnd"/>
      <w:r w:rsidR="00442573" w:rsidRPr="00442573">
        <w:rPr>
          <w:color w:val="17365D" w:themeColor="text2" w:themeShade="BF"/>
        </w:rPr>
        <w:t xml:space="preserve"> que je ne connaissais pas </w:t>
      </w:r>
      <w:r w:rsidR="0081404F">
        <w:rPr>
          <w:color w:val="17365D" w:themeColor="text2" w:themeShade="BF"/>
        </w:rPr>
        <w:t>du tout avant</w:t>
      </w:r>
      <w:r w:rsidR="00442573" w:rsidRPr="00442573">
        <w:rPr>
          <w:color w:val="17365D" w:themeColor="text2" w:themeShade="BF"/>
        </w:rPr>
        <w:t>. J’ai apprécié sa simplicité, sa flexibilité et la manière dont il facilite la création d’interfaces dynamiques et réactives.</w:t>
      </w:r>
    </w:p>
    <w:p w14:paraId="395E6866" w14:textId="77777777" w:rsidR="00442573" w:rsidRPr="00442573" w:rsidRDefault="00442573" w:rsidP="00442573">
      <w:pPr>
        <w:pStyle w:val="Retraitcorpsdetexte"/>
        <w:rPr>
          <w:color w:val="17365D" w:themeColor="text2" w:themeShade="BF"/>
        </w:rPr>
      </w:pPr>
    </w:p>
    <w:p w14:paraId="2F68A78E" w14:textId="43A42E71" w:rsidR="00442573" w:rsidRDefault="00442573" w:rsidP="00442573">
      <w:pPr>
        <w:pStyle w:val="Retraitcorpsdetexte"/>
        <w:rPr>
          <w:color w:val="17365D" w:themeColor="text2" w:themeShade="BF"/>
        </w:rPr>
      </w:pPr>
      <w:r w:rsidRPr="00442573">
        <w:rPr>
          <w:color w:val="17365D" w:themeColor="text2" w:themeShade="BF"/>
        </w:rPr>
        <w:t xml:space="preserve">J’ai également découvert l’importance de la communication entre le </w:t>
      </w:r>
      <w:proofErr w:type="spellStart"/>
      <w:r w:rsidRPr="00442573">
        <w:rPr>
          <w:color w:val="17365D" w:themeColor="text2" w:themeShade="BF"/>
        </w:rPr>
        <w:t>front-end</w:t>
      </w:r>
      <w:proofErr w:type="spellEnd"/>
      <w:r w:rsidRPr="00442573">
        <w:rPr>
          <w:color w:val="17365D" w:themeColor="text2" w:themeShade="BF"/>
        </w:rPr>
        <w:t xml:space="preserve"> et le </w:t>
      </w:r>
      <w:proofErr w:type="spellStart"/>
      <w:r w:rsidRPr="00442573">
        <w:rPr>
          <w:color w:val="17365D" w:themeColor="text2" w:themeShade="BF"/>
        </w:rPr>
        <w:t>back-end</w:t>
      </w:r>
      <w:proofErr w:type="spellEnd"/>
      <w:r w:rsidRPr="00442573">
        <w:rPr>
          <w:color w:val="17365D" w:themeColor="text2" w:themeShade="BF"/>
        </w:rPr>
        <w:t xml:space="preserve">, notamment à travers l’utilisation d’une </w:t>
      </w:r>
      <w:r w:rsidRPr="00235548">
        <w:rPr>
          <w:b/>
          <w:bCs/>
          <w:color w:val="17365D" w:themeColor="text2" w:themeShade="BF"/>
        </w:rPr>
        <w:t>API REST</w:t>
      </w:r>
      <w:r w:rsidRPr="00442573">
        <w:rPr>
          <w:color w:val="17365D" w:themeColor="text2" w:themeShade="BF"/>
        </w:rPr>
        <w:t xml:space="preserve">. Comprendre comment récupérer, afficher et gérer des données depuis une API m’a permis de mieux </w:t>
      </w:r>
      <w:r w:rsidR="00842737">
        <w:rPr>
          <w:color w:val="17365D" w:themeColor="text2" w:themeShade="BF"/>
        </w:rPr>
        <w:t xml:space="preserve">comprendre </w:t>
      </w:r>
      <w:r w:rsidRPr="00442573">
        <w:rPr>
          <w:color w:val="17365D" w:themeColor="text2" w:themeShade="BF"/>
        </w:rPr>
        <w:t>l’architecture d’une application web complète.</w:t>
      </w:r>
    </w:p>
    <w:p w14:paraId="180947BC" w14:textId="77777777" w:rsidR="00442573" w:rsidRPr="00442573" w:rsidRDefault="00442573" w:rsidP="00442573">
      <w:pPr>
        <w:pStyle w:val="Retraitcorpsdetexte"/>
        <w:rPr>
          <w:color w:val="17365D" w:themeColor="text2" w:themeShade="BF"/>
        </w:rPr>
      </w:pPr>
    </w:p>
    <w:p w14:paraId="3A5A8D72" w14:textId="12D34494" w:rsidR="003A0F99" w:rsidRDefault="00442573" w:rsidP="00BB3743">
      <w:pPr>
        <w:pStyle w:val="Retraitcorpsdetexte"/>
        <w:rPr>
          <w:color w:val="17365D" w:themeColor="text2" w:themeShade="BF"/>
        </w:rPr>
      </w:pPr>
      <w:r w:rsidRPr="00442573">
        <w:rPr>
          <w:color w:val="17365D" w:themeColor="text2" w:themeShade="BF"/>
        </w:rPr>
        <w:t>Enfin, travailler en équipe sur ce projet a été une expérience très positive. Cela m’a permis de mieux m’organiser, de collaborer efficacement</w:t>
      </w:r>
      <w:r w:rsidR="005845CD">
        <w:rPr>
          <w:color w:val="17365D" w:themeColor="text2" w:themeShade="BF"/>
        </w:rPr>
        <w:t xml:space="preserve"> et</w:t>
      </w:r>
      <w:r w:rsidR="0016611D">
        <w:rPr>
          <w:color w:val="17365D" w:themeColor="text2" w:themeShade="BF"/>
        </w:rPr>
        <w:t xml:space="preserve"> travailler </w:t>
      </w:r>
      <w:r w:rsidR="005329EB">
        <w:rPr>
          <w:color w:val="17365D" w:themeColor="text2" w:themeShade="BF"/>
        </w:rPr>
        <w:t>dans une bon</w:t>
      </w:r>
      <w:r w:rsidR="00FD6D8F">
        <w:rPr>
          <w:color w:val="17365D" w:themeColor="text2" w:themeShade="BF"/>
        </w:rPr>
        <w:t xml:space="preserve">ne ambiance. </w:t>
      </w:r>
      <w:r w:rsidRPr="00442573">
        <w:rPr>
          <w:color w:val="17365D" w:themeColor="text2" w:themeShade="BF"/>
        </w:rPr>
        <w:t>Je ressors de ce projet avec de nouvelles compétences, de la motivation, et l’envie de continuer à apprendre dans ce domaine.</w:t>
      </w:r>
    </w:p>
    <w:p w14:paraId="4171BC04" w14:textId="77777777" w:rsidR="003A0F99" w:rsidRDefault="003A0F99" w:rsidP="00BC4F04">
      <w:pPr>
        <w:pStyle w:val="Retraitcorpsdetexte"/>
        <w:rPr>
          <w:color w:val="17365D" w:themeColor="text2" w:themeShade="BF"/>
        </w:rPr>
      </w:pPr>
    </w:p>
    <w:p w14:paraId="47E9BBC0" w14:textId="77777777" w:rsidR="003A0F99" w:rsidRPr="00A71ECE" w:rsidRDefault="003A0F99" w:rsidP="00BC4F04">
      <w:pPr>
        <w:pStyle w:val="Retraitcorpsdetexte"/>
        <w:rPr>
          <w:color w:val="17365D" w:themeColor="text2" w:themeShade="BF"/>
        </w:rPr>
      </w:pPr>
    </w:p>
    <w:p w14:paraId="0F33AA89" w14:textId="720E993C" w:rsidR="00D14870" w:rsidRDefault="000C707E" w:rsidP="000C707E">
      <w:pPr>
        <w:pStyle w:val="Titre2"/>
      </w:pPr>
      <w:bookmarkStart w:id="53" w:name="_Toc192605916"/>
      <w:bookmarkStart w:id="54" w:name="_Toc199317143"/>
      <w:r>
        <w:t>Critique Constructive</w:t>
      </w:r>
      <w:bookmarkEnd w:id="53"/>
      <w:bookmarkEnd w:id="54"/>
    </w:p>
    <w:p w14:paraId="115A7792" w14:textId="41AB9A9D" w:rsidR="00456C94" w:rsidRPr="00456C94" w:rsidRDefault="00456C94" w:rsidP="00BB37BF">
      <w:pPr>
        <w:pStyle w:val="NormalWeb"/>
        <w:ind w:left="567"/>
        <w:jc w:val="both"/>
        <w:rPr>
          <w:rFonts w:asciiTheme="minorHAnsi" w:hAnsiTheme="minorHAnsi"/>
          <w:color w:val="17365D" w:themeColor="text2" w:themeShade="BF"/>
          <w:sz w:val="20"/>
          <w:szCs w:val="20"/>
        </w:rPr>
      </w:pPr>
      <w:r w:rsidRPr="00456C94">
        <w:rPr>
          <w:rFonts w:asciiTheme="minorHAnsi" w:hAnsiTheme="minorHAnsi"/>
          <w:color w:val="17365D" w:themeColor="text2" w:themeShade="BF"/>
          <w:sz w:val="20"/>
          <w:szCs w:val="20"/>
        </w:rPr>
        <w:t xml:space="preserve">Même si le projet s’est globalement bien déroulé et nous a permis d’atteindre de nombreux objectifs, certaines fonctionnalités n’ont malheureusement pas pu être </w:t>
      </w:r>
      <w:r w:rsidR="00E40B1E">
        <w:rPr>
          <w:rFonts w:asciiTheme="minorHAnsi" w:hAnsiTheme="minorHAnsi"/>
          <w:color w:val="17365D" w:themeColor="text2" w:themeShade="BF"/>
          <w:sz w:val="20"/>
          <w:szCs w:val="20"/>
        </w:rPr>
        <w:t>finies</w:t>
      </w:r>
      <w:r w:rsidRPr="00456C94">
        <w:rPr>
          <w:rFonts w:asciiTheme="minorHAnsi" w:hAnsiTheme="minorHAnsi"/>
          <w:color w:val="17365D" w:themeColor="text2" w:themeShade="BF"/>
          <w:sz w:val="20"/>
          <w:szCs w:val="20"/>
        </w:rPr>
        <w:t xml:space="preserve"> </w:t>
      </w:r>
      <w:r w:rsidRPr="00456C94">
        <w:rPr>
          <w:rFonts w:asciiTheme="minorHAnsi" w:hAnsiTheme="minorHAnsi"/>
          <w:color w:val="17365D" w:themeColor="text2" w:themeShade="BF"/>
          <w:sz w:val="20"/>
          <w:szCs w:val="20"/>
        </w:rPr>
        <w:lastRenderedPageBreak/>
        <w:t xml:space="preserve">comme nous </w:t>
      </w:r>
      <w:r w:rsidR="00E40B1E">
        <w:rPr>
          <w:rFonts w:asciiTheme="minorHAnsi" w:hAnsiTheme="minorHAnsi"/>
          <w:color w:val="17365D" w:themeColor="text2" w:themeShade="BF"/>
          <w:sz w:val="20"/>
          <w:szCs w:val="20"/>
        </w:rPr>
        <w:t>avons voulu</w:t>
      </w:r>
      <w:r w:rsidRPr="00456C94">
        <w:rPr>
          <w:rFonts w:asciiTheme="minorHAnsi" w:hAnsiTheme="minorHAnsi"/>
          <w:color w:val="17365D" w:themeColor="text2" w:themeShade="BF"/>
          <w:sz w:val="20"/>
          <w:szCs w:val="20"/>
        </w:rPr>
        <w:t xml:space="preserve">. Par exemple, lors de la création d’un livre </w:t>
      </w:r>
      <w:r w:rsidR="000B7B15">
        <w:rPr>
          <w:rFonts w:asciiTheme="minorHAnsi" w:hAnsiTheme="minorHAnsi"/>
          <w:color w:val="17365D" w:themeColor="text2" w:themeShade="BF"/>
          <w:sz w:val="20"/>
          <w:szCs w:val="20"/>
        </w:rPr>
        <w:t>sur</w:t>
      </w:r>
      <w:r w:rsidRPr="00456C94">
        <w:rPr>
          <w:rFonts w:asciiTheme="minorHAnsi" w:hAnsiTheme="minorHAnsi"/>
          <w:color w:val="17365D" w:themeColor="text2" w:themeShade="BF"/>
          <w:sz w:val="20"/>
          <w:szCs w:val="20"/>
        </w:rPr>
        <w:t xml:space="preserve"> le formulaire, il n’est actuellement pas possible d’ajouter ou de créer un nouvel auteur directement</w:t>
      </w:r>
      <w:r w:rsidR="0037430D">
        <w:rPr>
          <w:rFonts w:asciiTheme="minorHAnsi" w:hAnsiTheme="minorHAnsi"/>
          <w:color w:val="17365D" w:themeColor="text2" w:themeShade="BF"/>
          <w:sz w:val="20"/>
          <w:szCs w:val="20"/>
        </w:rPr>
        <w:t xml:space="preserve">. </w:t>
      </w:r>
      <w:r w:rsidRPr="00456C94">
        <w:rPr>
          <w:rFonts w:asciiTheme="minorHAnsi" w:hAnsiTheme="minorHAnsi"/>
          <w:color w:val="17365D" w:themeColor="text2" w:themeShade="BF"/>
          <w:sz w:val="20"/>
          <w:szCs w:val="20"/>
        </w:rPr>
        <w:t>Cela limite l’expérience utilisateur et montre qu’il reste encore des axes d’amélioration à explorer.</w:t>
      </w:r>
    </w:p>
    <w:p w14:paraId="56A9CA0B" w14:textId="77777777" w:rsidR="00456C94" w:rsidRPr="00456C94" w:rsidRDefault="00456C94" w:rsidP="00BB37BF">
      <w:pPr>
        <w:pStyle w:val="NormalWeb"/>
        <w:ind w:left="567"/>
        <w:jc w:val="both"/>
        <w:rPr>
          <w:rFonts w:asciiTheme="minorHAnsi" w:hAnsiTheme="minorHAnsi"/>
          <w:color w:val="17365D" w:themeColor="text2" w:themeShade="BF"/>
          <w:sz w:val="20"/>
          <w:szCs w:val="20"/>
        </w:rPr>
      </w:pPr>
      <w:r w:rsidRPr="00456C94">
        <w:rPr>
          <w:rFonts w:asciiTheme="minorHAnsi" w:hAnsiTheme="minorHAnsi"/>
          <w:color w:val="17365D" w:themeColor="text2" w:themeShade="BF"/>
          <w:sz w:val="20"/>
          <w:szCs w:val="20"/>
        </w:rPr>
        <w:t xml:space="preserve">Ces limitations sont principalement dues au temps imparti et à la complexité technique de certaines interactions entre le </w:t>
      </w:r>
      <w:proofErr w:type="spellStart"/>
      <w:r w:rsidRPr="00456C94">
        <w:rPr>
          <w:rFonts w:asciiTheme="minorHAnsi" w:hAnsiTheme="minorHAnsi"/>
          <w:color w:val="17365D" w:themeColor="text2" w:themeShade="BF"/>
          <w:sz w:val="20"/>
          <w:szCs w:val="20"/>
        </w:rPr>
        <w:t>front-end</w:t>
      </w:r>
      <w:proofErr w:type="spellEnd"/>
      <w:r w:rsidRPr="00456C94">
        <w:rPr>
          <w:rFonts w:asciiTheme="minorHAnsi" w:hAnsiTheme="minorHAnsi"/>
          <w:color w:val="17365D" w:themeColor="text2" w:themeShade="BF"/>
          <w:sz w:val="20"/>
          <w:szCs w:val="20"/>
        </w:rPr>
        <w:t xml:space="preserve"> et l’API REST. Cela nous a permis de prendre conscience de l’importance de bien anticiper les besoins fonctionnels dès la phase de conception, et de mieux planifier les priorités de développement.</w:t>
      </w:r>
    </w:p>
    <w:p w14:paraId="4AB8F611" w14:textId="77777777" w:rsidR="00456C94" w:rsidRPr="00456C94" w:rsidRDefault="00456C94" w:rsidP="00BB37BF">
      <w:pPr>
        <w:pStyle w:val="NormalWeb"/>
        <w:ind w:left="567"/>
        <w:jc w:val="both"/>
        <w:rPr>
          <w:rFonts w:asciiTheme="minorHAnsi" w:hAnsiTheme="minorHAnsi"/>
          <w:color w:val="17365D" w:themeColor="text2" w:themeShade="BF"/>
          <w:sz w:val="20"/>
          <w:szCs w:val="20"/>
        </w:rPr>
      </w:pPr>
      <w:r w:rsidRPr="00456C94">
        <w:rPr>
          <w:rFonts w:asciiTheme="minorHAnsi" w:hAnsiTheme="minorHAnsi"/>
          <w:color w:val="17365D" w:themeColor="text2" w:themeShade="BF"/>
          <w:sz w:val="20"/>
          <w:szCs w:val="20"/>
        </w:rPr>
        <w:t>Malgré cela, cette expérience reste très formatrice : elle nous a permis d’identifier nos points forts, mais aussi les aspects sur lesquels nous devons encore progresser. Ce sont justement ces difficultés qui enrichissent l’apprentissage et donnent envie d’aller plus loin dans les projets à venir.</w:t>
      </w:r>
    </w:p>
    <w:p w14:paraId="5D3BC2D5" w14:textId="645135C2" w:rsidR="00AB45B2" w:rsidRPr="00042DB3" w:rsidRDefault="00AB45B2" w:rsidP="00AB45B2">
      <w:pPr>
        <w:pStyle w:val="Retraitcorpsdetexte"/>
        <w:ind w:left="0"/>
        <w:rPr>
          <w:color w:val="17365D" w:themeColor="text2" w:themeShade="BF"/>
        </w:rPr>
      </w:pPr>
    </w:p>
    <w:p w14:paraId="1FD6F558" w14:textId="7181EA26" w:rsidR="007F30AE" w:rsidRPr="00920F4E" w:rsidRDefault="00C15883" w:rsidP="007C0707">
      <w:pPr>
        <w:pStyle w:val="Titre1"/>
      </w:pPr>
      <w:bookmarkStart w:id="55" w:name="_Toc192605917"/>
      <w:bookmarkStart w:id="56" w:name="_Toc199317144"/>
      <w:r>
        <w:t>WEBOGRAPHIE</w:t>
      </w:r>
      <w:bookmarkEnd w:id="55"/>
      <w:bookmarkEnd w:id="56"/>
    </w:p>
    <w:p w14:paraId="53FB39C0" w14:textId="2D9E347F" w:rsidR="007F30AE" w:rsidRDefault="00903FEF" w:rsidP="0070225E">
      <w:pPr>
        <w:pStyle w:val="Titre2"/>
      </w:pPr>
      <w:bookmarkStart w:id="57" w:name="_Toc192605919"/>
      <w:bookmarkStart w:id="58" w:name="_Toc199317145"/>
      <w:r>
        <w:t>Webographie</w:t>
      </w:r>
      <w:bookmarkEnd w:id="57"/>
      <w:bookmarkEnd w:id="58"/>
    </w:p>
    <w:p w14:paraId="21DFFD5F" w14:textId="77777777" w:rsidR="00216A58" w:rsidRPr="00216A58" w:rsidRDefault="00216A58" w:rsidP="00216A58">
      <w:pPr>
        <w:pStyle w:val="Retraitcorpsdetexte"/>
      </w:pPr>
    </w:p>
    <w:p w14:paraId="1901ADEE" w14:textId="7B3EC7DD" w:rsidR="0070225E" w:rsidRPr="00E97959" w:rsidRDefault="00E97959" w:rsidP="0070225E">
      <w:pPr>
        <w:pStyle w:val="Retraitcorpsdetexte"/>
        <w:rPr>
          <w:color w:val="17365D" w:themeColor="text2" w:themeShade="BF"/>
        </w:rPr>
      </w:pPr>
      <w:r w:rsidRPr="00E97959">
        <w:rPr>
          <w:color w:val="17365D" w:themeColor="text2" w:themeShade="BF"/>
        </w:rPr>
        <w:t>Repo GitHub</w:t>
      </w:r>
    </w:p>
    <w:p w14:paraId="1B60E973" w14:textId="77777777" w:rsidR="0070225E" w:rsidRDefault="0070225E" w:rsidP="0070225E">
      <w:pPr>
        <w:pStyle w:val="Retraitcorpsdetexte"/>
      </w:pPr>
    </w:p>
    <w:p w14:paraId="649A3735" w14:textId="1B0EA20B" w:rsidR="0070225E" w:rsidRDefault="00000000" w:rsidP="0070225E">
      <w:pPr>
        <w:pStyle w:val="Retraitcorpsdetexte"/>
      </w:pPr>
      <w:hyperlink r:id="rId18" w:history="1">
        <w:r w:rsidR="00E97959" w:rsidRPr="005925F9">
          <w:rPr>
            <w:rStyle w:val="Lienhypertexte"/>
          </w:rPr>
          <w:t>https://github.com/po77qxd/SSS-passionLecture</w:t>
        </w:r>
      </w:hyperlink>
    </w:p>
    <w:p w14:paraId="693C1592" w14:textId="77777777" w:rsidR="00E97959" w:rsidRDefault="00E97959" w:rsidP="0070225E">
      <w:pPr>
        <w:pStyle w:val="Retraitcorpsdetexte"/>
      </w:pPr>
    </w:p>
    <w:p w14:paraId="4A317D91" w14:textId="464818E2" w:rsidR="00E97959" w:rsidRPr="00E97959" w:rsidRDefault="00E97959" w:rsidP="0070225E">
      <w:pPr>
        <w:pStyle w:val="Retraitcorpsdetexte"/>
        <w:rPr>
          <w:color w:val="17365D" w:themeColor="text2" w:themeShade="BF"/>
        </w:rPr>
      </w:pPr>
      <w:r w:rsidRPr="00E97959">
        <w:rPr>
          <w:color w:val="17365D" w:themeColor="text2" w:themeShade="BF"/>
        </w:rPr>
        <w:t>Projet GitHub</w:t>
      </w:r>
    </w:p>
    <w:p w14:paraId="26895851" w14:textId="77777777" w:rsidR="00E97959" w:rsidRDefault="00E97959" w:rsidP="0070225E">
      <w:pPr>
        <w:pStyle w:val="Retraitcorpsdetexte"/>
      </w:pPr>
    </w:p>
    <w:p w14:paraId="38C637D2" w14:textId="70893BBB" w:rsidR="007F30AE" w:rsidRPr="00E83AA0" w:rsidRDefault="00000000" w:rsidP="0070225E">
      <w:pPr>
        <w:pStyle w:val="Retraitcorpsdetexte"/>
      </w:pPr>
      <w:hyperlink r:id="rId19" w:history="1">
        <w:r w:rsidR="00E97959" w:rsidRPr="005925F9">
          <w:rPr>
            <w:rStyle w:val="Lienhypertexte"/>
          </w:rPr>
          <w:t>https://github.com/users/po77qxd/projects/1</w:t>
        </w:r>
      </w:hyperlink>
    </w:p>
    <w:sectPr w:rsidR="007F30AE" w:rsidRPr="00E83AA0" w:rsidSect="00D160DD">
      <w:headerReference w:type="default" r:id="rId20"/>
      <w:footerReference w:type="default" r:id="rId21"/>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9AA46" w14:textId="77777777" w:rsidR="00512CD6" w:rsidRDefault="00512CD6">
      <w:r>
        <w:separator/>
      </w:r>
    </w:p>
  </w:endnote>
  <w:endnote w:type="continuationSeparator" w:id="0">
    <w:p w14:paraId="09A9D123" w14:textId="77777777" w:rsidR="00512CD6" w:rsidRDefault="00512CD6">
      <w:r>
        <w:continuationSeparator/>
      </w:r>
    </w:p>
  </w:endnote>
  <w:endnote w:type="continuationNotice" w:id="1">
    <w:p w14:paraId="7E2757FB" w14:textId="77777777" w:rsidR="00512CD6" w:rsidRDefault="00512C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mbria"/>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Calibri"/>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6"/>
      <w:gridCol w:w="2608"/>
      <w:gridCol w:w="3026"/>
    </w:tblGrid>
    <w:tr w:rsidR="00AA4393" w:rsidRPr="00000197" w14:paraId="104C0BBC" w14:textId="77777777" w:rsidTr="00E52B61">
      <w:trPr>
        <w:trHeight w:hRule="exact" w:val="227"/>
        <w:jc w:val="center"/>
      </w:trPr>
      <w:tc>
        <w:tcPr>
          <w:tcW w:w="3510" w:type="dxa"/>
          <w:vAlign w:val="center"/>
        </w:tcPr>
        <w:p w14:paraId="3CE086EF" w14:textId="58175819" w:rsidR="00AA4393" w:rsidRDefault="00AA4393" w:rsidP="00742484">
          <w:pPr>
            <w:pStyle w:val="-Pieddepage"/>
          </w:pPr>
          <w:r w:rsidRPr="00742484">
            <w:t>Auteur</w:t>
          </w:r>
          <w:r w:rsidRPr="00000197">
            <w:rPr>
              <w:rFonts w:cs="Arial"/>
              <w:szCs w:val="16"/>
            </w:rPr>
            <w:t> :</w:t>
          </w:r>
          <w:fldSimple w:instr=" AUTHOR   \* MERGEFORMAT ">
            <w:r w:rsidR="00CF36FB">
              <w:rPr>
                <w:noProof/>
              </w:rPr>
              <w:t>Samuel Sallaku</w:t>
            </w:r>
          </w:fldSimple>
        </w:p>
        <w:p w14:paraId="0CA548B5" w14:textId="77777777" w:rsidR="00AA4393" w:rsidRPr="00000197" w:rsidRDefault="00AA4393" w:rsidP="002D7D46">
          <w:pPr>
            <w:pStyle w:val="-Pieddepage"/>
            <w:rPr>
              <w:rFonts w:cs="Arial"/>
              <w:szCs w:val="16"/>
            </w:rPr>
          </w:pPr>
        </w:p>
      </w:tc>
      <w:tc>
        <w:tcPr>
          <w:tcW w:w="2680" w:type="dxa"/>
          <w:vAlign w:val="center"/>
        </w:tcPr>
        <w:p w14:paraId="3BE2FEFA" w14:textId="77777777" w:rsidR="00AA4393" w:rsidRPr="00000197" w:rsidRDefault="00AA4393" w:rsidP="00955930">
          <w:pPr>
            <w:pStyle w:val="-Pieddepage"/>
            <w:jc w:val="center"/>
            <w:rPr>
              <w:rFonts w:cs="Arial"/>
              <w:szCs w:val="16"/>
            </w:rPr>
          </w:pPr>
        </w:p>
      </w:tc>
      <w:tc>
        <w:tcPr>
          <w:tcW w:w="3096" w:type="dxa"/>
          <w:vAlign w:val="center"/>
        </w:tcPr>
        <w:p w14:paraId="0E5C91A4" w14:textId="2A18AAE1"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CF36FB">
            <w:rPr>
              <w:rFonts w:cs="Arial"/>
              <w:noProof/>
              <w:szCs w:val="16"/>
            </w:rPr>
            <w:t>28.05.2025</w:t>
          </w:r>
          <w:r w:rsidR="00A65F0B">
            <w:rPr>
              <w:rFonts w:cs="Arial"/>
              <w:szCs w:val="16"/>
            </w:rPr>
            <w:fldChar w:fldCharType="end"/>
          </w:r>
        </w:p>
      </w:tc>
    </w:tr>
    <w:tr w:rsidR="00AA4393" w:rsidRPr="00000197" w14:paraId="04D208BC" w14:textId="77777777" w:rsidTr="00E52B61">
      <w:trPr>
        <w:jc w:val="center"/>
      </w:trPr>
      <w:tc>
        <w:tcPr>
          <w:tcW w:w="3510" w:type="dxa"/>
          <w:vAlign w:val="center"/>
        </w:tcPr>
        <w:p w14:paraId="506AE5E4" w14:textId="7A11ED5D"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fldChar w:fldCharType="separate"/>
          </w:r>
          <w:r w:rsidR="00CF36FB">
            <w:rPr>
              <w:noProof/>
            </w:rPr>
            <w:t>Samuel Sallaku</w:t>
          </w:r>
          <w:r w:rsidR="00A65F0B">
            <w:rPr>
              <w:rFonts w:cs="Arial"/>
              <w:noProof/>
              <w:szCs w:val="16"/>
            </w:rPr>
            <w:fldChar w:fldCharType="end"/>
          </w:r>
        </w:p>
      </w:tc>
      <w:tc>
        <w:tcPr>
          <w:tcW w:w="2680" w:type="dxa"/>
          <w:vAlign w:val="center"/>
        </w:tcPr>
        <w:p w14:paraId="30023751"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6010EFF2" w14:textId="133362B2"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CF36FB">
            <w:rPr>
              <w:rFonts w:cs="Arial"/>
              <w:noProof/>
              <w:szCs w:val="16"/>
            </w:rPr>
            <w:t>28.05.2025 10:39</w:t>
          </w:r>
          <w:r w:rsidR="00A65F0B">
            <w:rPr>
              <w:rFonts w:cs="Arial"/>
              <w:szCs w:val="16"/>
            </w:rPr>
            <w:fldChar w:fldCharType="end"/>
          </w:r>
        </w:p>
      </w:tc>
    </w:tr>
    <w:tr w:rsidR="00AA4393" w:rsidRPr="00000197" w14:paraId="0CD4F842" w14:textId="77777777" w:rsidTr="00E52B61">
      <w:trPr>
        <w:jc w:val="center"/>
      </w:trPr>
      <w:tc>
        <w:tcPr>
          <w:tcW w:w="3510" w:type="dxa"/>
          <w:vAlign w:val="center"/>
        </w:tcPr>
        <w:p w14:paraId="08A5C468" w14:textId="24AB341B" w:rsidR="00AA4393" w:rsidRPr="00000197" w:rsidRDefault="00AA4393" w:rsidP="001764CE">
          <w:pPr>
            <w:pStyle w:val="-Pieddepage"/>
            <w:rPr>
              <w:rFonts w:cs="Arial"/>
              <w:szCs w:val="16"/>
            </w:rPr>
          </w:pPr>
          <w:proofErr w:type="gramStart"/>
          <w:r w:rsidRPr="00000197">
            <w:rPr>
              <w:rFonts w:cs="Arial"/>
              <w:szCs w:val="16"/>
            </w:rPr>
            <w:t>Version:</w:t>
          </w:r>
          <w:proofErr w:type="gramEnd"/>
          <w:r w:rsidRPr="00000197">
            <w:rPr>
              <w:rFonts w:cs="Arial"/>
              <w:szCs w:val="16"/>
            </w:rPr>
            <w:t xml:space="preserve"> </w:t>
          </w:r>
          <w:fldSimple w:instr="REVNUM   \* MERGEFORMAT">
            <w:r w:rsidR="00CF36FB">
              <w:rPr>
                <w:noProof/>
              </w:rPr>
              <w:t>389</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CF36FB">
            <w:rPr>
              <w:rFonts w:cs="Arial"/>
              <w:noProof/>
              <w:szCs w:val="16"/>
            </w:rPr>
            <w:t>28.05.2025 10:39</w:t>
          </w:r>
          <w:r w:rsidR="00A65F0B">
            <w:rPr>
              <w:rFonts w:cs="Arial"/>
              <w:szCs w:val="16"/>
            </w:rPr>
            <w:fldChar w:fldCharType="end"/>
          </w:r>
        </w:p>
      </w:tc>
      <w:tc>
        <w:tcPr>
          <w:tcW w:w="5776" w:type="dxa"/>
          <w:gridSpan w:val="2"/>
          <w:vAlign w:val="center"/>
        </w:tcPr>
        <w:p w14:paraId="5A6C6E6B" w14:textId="6B1459A2" w:rsidR="00AA4393" w:rsidRPr="00000197" w:rsidRDefault="00000000" w:rsidP="00955930">
          <w:pPr>
            <w:pStyle w:val="-Pieddepage"/>
            <w:jc w:val="right"/>
            <w:rPr>
              <w:rFonts w:cs="Arial"/>
              <w:szCs w:val="16"/>
            </w:rPr>
          </w:pPr>
          <w:fldSimple w:instr="FILENAME  \* FirstCap  \* MERGEFORMAT">
            <w:r w:rsidR="00CF36FB" w:rsidRPr="00CF36FB">
              <w:rPr>
                <w:rFonts w:cs="Arial"/>
                <w:noProof/>
                <w:szCs w:val="16"/>
              </w:rPr>
              <w:t>P</w:t>
            </w:r>
            <w:r w:rsidR="00CF36FB">
              <w:rPr>
                <w:noProof/>
              </w:rPr>
              <w:t>_294-Rapport-Samuel-Romain-Bastien.docx</w:t>
            </w:r>
          </w:fldSimple>
        </w:p>
      </w:tc>
    </w:tr>
  </w:tbl>
  <w:p w14:paraId="6144B957"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B2C23" w14:textId="77777777" w:rsidR="00512CD6" w:rsidRDefault="00512CD6">
      <w:r>
        <w:separator/>
      </w:r>
    </w:p>
  </w:footnote>
  <w:footnote w:type="continuationSeparator" w:id="0">
    <w:p w14:paraId="3C36C915" w14:textId="77777777" w:rsidR="00512CD6" w:rsidRDefault="00512CD6">
      <w:r>
        <w:continuationSeparator/>
      </w:r>
    </w:p>
  </w:footnote>
  <w:footnote w:type="continuationNotice" w:id="1">
    <w:p w14:paraId="018A31C0" w14:textId="77777777" w:rsidR="00512CD6" w:rsidRDefault="00512C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639430F4" w14:textId="77777777">
      <w:trPr>
        <w:trHeight w:val="536"/>
        <w:jc w:val="center"/>
      </w:trPr>
      <w:tc>
        <w:tcPr>
          <w:tcW w:w="2445" w:type="dxa"/>
          <w:vAlign w:val="center"/>
        </w:tcPr>
        <w:p w14:paraId="763CA750" w14:textId="77777777" w:rsidR="00AA4393" w:rsidRDefault="00AA4393" w:rsidP="00E12AE5">
          <w:pPr>
            <w:pStyle w:val="ETML"/>
          </w:pPr>
          <w:r w:rsidRPr="00B4738A">
            <w:t>ETML</w:t>
          </w:r>
        </w:p>
      </w:tc>
      <w:tc>
        <w:tcPr>
          <w:tcW w:w="4560" w:type="dxa"/>
          <w:vAlign w:val="center"/>
        </w:tcPr>
        <w:p w14:paraId="0FEB91DD" w14:textId="77777777" w:rsidR="00AA4393" w:rsidRPr="00B4738A" w:rsidRDefault="00AA4393" w:rsidP="00B4738A"/>
      </w:tc>
      <w:tc>
        <w:tcPr>
          <w:tcW w:w="2283" w:type="dxa"/>
          <w:vAlign w:val="center"/>
        </w:tcPr>
        <w:p w14:paraId="5B47910B" w14:textId="77777777" w:rsidR="00AA4393" w:rsidRDefault="00AA4393" w:rsidP="001D72BA">
          <w:pPr>
            <w:pStyle w:val="En-tte"/>
            <w:jc w:val="right"/>
          </w:pPr>
          <w:r>
            <w:rPr>
              <w:noProof/>
            </w:rPr>
            <w:drawing>
              <wp:inline distT="0" distB="0" distL="0" distR="0" wp14:anchorId="258CA3A2" wp14:editId="1F6E451C">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4726F84D" w14:textId="77777777" w:rsidR="00AA4393" w:rsidRDefault="00AA4393">
    <w:pPr>
      <w:pStyle w:val="En-tte"/>
    </w:pPr>
  </w:p>
</w:hdr>
</file>

<file path=word/intelligence2.xml><?xml version="1.0" encoding="utf-8"?>
<int2:intelligence xmlns:int2="http://schemas.microsoft.com/office/intelligence/2020/intelligence" xmlns:oel="http://schemas.microsoft.com/office/2019/extlst">
  <int2:observations>
    <int2:textHash int2:hashCode="Q/do2rcCRnuy0P" int2:id="fb7mew1A">
      <int2:state int2:value="Rejected" int2:type="AugLoop_Text_Critique"/>
    </int2:textHash>
    <int2:textHash int2:hashCode="RLse+GzsPdkyzK" int2:id="zkJAdcP3">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2" w15:restartNumberingAfterBreak="0">
    <w:nsid w:val="13AB381A"/>
    <w:multiLevelType w:val="hybridMultilevel"/>
    <w:tmpl w:val="B43857E8"/>
    <w:lvl w:ilvl="0" w:tplc="324611CA">
      <w:start w:val="1"/>
      <w:numFmt w:val="bullet"/>
      <w:pStyle w:val="Puce"/>
      <w:lvlText w:val=""/>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6B132F"/>
    <w:multiLevelType w:val="hybridMultilevel"/>
    <w:tmpl w:val="308CDCA4"/>
    <w:lvl w:ilvl="0" w:tplc="45CE4334">
      <w:start w:val="8"/>
      <w:numFmt w:val="bullet"/>
      <w:lvlText w:val="-"/>
      <w:lvlJc w:val="left"/>
      <w:pPr>
        <w:ind w:left="4690" w:hanging="360"/>
      </w:pPr>
      <w:rPr>
        <w:rFonts w:ascii="Century Gothic" w:eastAsia="Times New Roman" w:hAnsi="Century Gothic" w:cs="Times New Roman" w:hint="default"/>
      </w:rPr>
    </w:lvl>
    <w:lvl w:ilvl="1" w:tplc="100C0003" w:tentative="1">
      <w:start w:val="1"/>
      <w:numFmt w:val="bullet"/>
      <w:lvlText w:val="o"/>
      <w:lvlJc w:val="left"/>
      <w:pPr>
        <w:ind w:left="2934" w:hanging="360"/>
      </w:pPr>
      <w:rPr>
        <w:rFonts w:ascii="Courier New" w:hAnsi="Courier New" w:cs="Courier New" w:hint="default"/>
      </w:rPr>
    </w:lvl>
    <w:lvl w:ilvl="2" w:tplc="1BC80C2A">
      <w:start w:val="1"/>
      <w:numFmt w:val="decimal"/>
      <w:lvlText w:val="%3)"/>
      <w:lvlJc w:val="left"/>
      <w:pPr>
        <w:ind w:left="3654" w:hanging="360"/>
      </w:pPr>
      <w:rPr>
        <w:rFonts w:asciiTheme="minorHAnsi" w:eastAsia="Times New Roman" w:hAnsiTheme="minorHAnsi" w:cs="Times New Roman"/>
      </w:rPr>
    </w:lvl>
    <w:lvl w:ilvl="3" w:tplc="100C0001" w:tentative="1">
      <w:start w:val="1"/>
      <w:numFmt w:val="bullet"/>
      <w:lvlText w:val=""/>
      <w:lvlJc w:val="left"/>
      <w:pPr>
        <w:ind w:left="4374" w:hanging="360"/>
      </w:pPr>
      <w:rPr>
        <w:rFonts w:ascii="Symbol" w:hAnsi="Symbol" w:hint="default"/>
      </w:rPr>
    </w:lvl>
    <w:lvl w:ilvl="4" w:tplc="100C0003" w:tentative="1">
      <w:start w:val="1"/>
      <w:numFmt w:val="bullet"/>
      <w:lvlText w:val="o"/>
      <w:lvlJc w:val="left"/>
      <w:pPr>
        <w:ind w:left="5094" w:hanging="360"/>
      </w:pPr>
      <w:rPr>
        <w:rFonts w:ascii="Courier New" w:hAnsi="Courier New" w:cs="Courier New" w:hint="default"/>
      </w:rPr>
    </w:lvl>
    <w:lvl w:ilvl="5" w:tplc="100C0005" w:tentative="1">
      <w:start w:val="1"/>
      <w:numFmt w:val="bullet"/>
      <w:lvlText w:val=""/>
      <w:lvlJc w:val="left"/>
      <w:pPr>
        <w:ind w:left="5814" w:hanging="360"/>
      </w:pPr>
      <w:rPr>
        <w:rFonts w:ascii="Wingdings" w:hAnsi="Wingdings" w:hint="default"/>
      </w:rPr>
    </w:lvl>
    <w:lvl w:ilvl="6" w:tplc="100C0001" w:tentative="1">
      <w:start w:val="1"/>
      <w:numFmt w:val="bullet"/>
      <w:lvlText w:val=""/>
      <w:lvlJc w:val="left"/>
      <w:pPr>
        <w:ind w:left="6534" w:hanging="360"/>
      </w:pPr>
      <w:rPr>
        <w:rFonts w:ascii="Symbol" w:hAnsi="Symbol" w:hint="default"/>
      </w:rPr>
    </w:lvl>
    <w:lvl w:ilvl="7" w:tplc="100C0003" w:tentative="1">
      <w:start w:val="1"/>
      <w:numFmt w:val="bullet"/>
      <w:lvlText w:val="o"/>
      <w:lvlJc w:val="left"/>
      <w:pPr>
        <w:ind w:left="7254" w:hanging="360"/>
      </w:pPr>
      <w:rPr>
        <w:rFonts w:ascii="Courier New" w:hAnsi="Courier New" w:cs="Courier New" w:hint="default"/>
      </w:rPr>
    </w:lvl>
    <w:lvl w:ilvl="8" w:tplc="100C0005" w:tentative="1">
      <w:start w:val="1"/>
      <w:numFmt w:val="bullet"/>
      <w:lvlText w:val=""/>
      <w:lvlJc w:val="left"/>
      <w:pPr>
        <w:ind w:left="7974" w:hanging="360"/>
      </w:pPr>
      <w:rPr>
        <w:rFonts w:ascii="Wingdings" w:hAnsi="Wingdings" w:hint="default"/>
      </w:rPr>
    </w:lvl>
  </w:abstractNum>
  <w:abstractNum w:abstractNumId="4" w15:restartNumberingAfterBreak="0">
    <w:nsid w:val="17042C11"/>
    <w:multiLevelType w:val="hybridMultilevel"/>
    <w:tmpl w:val="861C5F64"/>
    <w:lvl w:ilvl="0" w:tplc="100C0003">
      <w:start w:val="1"/>
      <w:numFmt w:val="bullet"/>
      <w:lvlText w:val="o"/>
      <w:lvlJc w:val="left"/>
      <w:pPr>
        <w:ind w:left="1854" w:hanging="360"/>
      </w:pPr>
      <w:rPr>
        <w:rFonts w:ascii="Courier New" w:hAnsi="Courier New" w:cs="Courier New"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5"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6" w15:restartNumberingAfterBreak="0">
    <w:nsid w:val="2A8F67FD"/>
    <w:multiLevelType w:val="multilevel"/>
    <w:tmpl w:val="617A1C02"/>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319B3ACE"/>
    <w:multiLevelType w:val="hybridMultilevel"/>
    <w:tmpl w:val="82A2F4BA"/>
    <w:lvl w:ilvl="0" w:tplc="45CE4334">
      <w:start w:val="8"/>
      <w:numFmt w:val="bullet"/>
      <w:lvlText w:val="-"/>
      <w:lvlJc w:val="left"/>
      <w:pPr>
        <w:ind w:left="4330" w:hanging="360"/>
      </w:pPr>
      <w:rPr>
        <w:rFonts w:ascii="Century Gothic" w:eastAsia="Times New Roman" w:hAnsi="Century Gothic" w:cs="Times New Roman" w:hint="default"/>
      </w:rPr>
    </w:lvl>
    <w:lvl w:ilvl="1" w:tplc="100C0003">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8" w15:restartNumberingAfterBreak="0">
    <w:nsid w:val="389275FE"/>
    <w:multiLevelType w:val="hybridMultilevel"/>
    <w:tmpl w:val="1B56385A"/>
    <w:lvl w:ilvl="0" w:tplc="45CE4334">
      <w:start w:val="8"/>
      <w:numFmt w:val="bullet"/>
      <w:lvlText w:val="-"/>
      <w:lvlJc w:val="left"/>
      <w:pPr>
        <w:ind w:left="5138" w:hanging="360"/>
      </w:pPr>
      <w:rPr>
        <w:rFonts w:ascii="Century Gothic" w:eastAsia="Times New Roman" w:hAnsi="Century Gothic" w:cs="Times New Roman" w:hint="default"/>
      </w:rPr>
    </w:lvl>
    <w:lvl w:ilvl="1" w:tplc="100C0003" w:tentative="1">
      <w:start w:val="1"/>
      <w:numFmt w:val="bullet"/>
      <w:lvlText w:val="o"/>
      <w:lvlJc w:val="left"/>
      <w:pPr>
        <w:ind w:left="3382" w:hanging="360"/>
      </w:pPr>
      <w:rPr>
        <w:rFonts w:ascii="Courier New" w:hAnsi="Courier New" w:cs="Courier New" w:hint="default"/>
      </w:rPr>
    </w:lvl>
    <w:lvl w:ilvl="2" w:tplc="100C0003">
      <w:start w:val="1"/>
      <w:numFmt w:val="bullet"/>
      <w:lvlText w:val="o"/>
      <w:lvlJc w:val="left"/>
      <w:pPr>
        <w:ind w:left="4102" w:hanging="360"/>
      </w:pPr>
      <w:rPr>
        <w:rFonts w:ascii="Courier New" w:hAnsi="Courier New" w:cs="Courier New" w:hint="default"/>
      </w:rPr>
    </w:lvl>
    <w:lvl w:ilvl="3" w:tplc="100C0001" w:tentative="1">
      <w:start w:val="1"/>
      <w:numFmt w:val="bullet"/>
      <w:lvlText w:val=""/>
      <w:lvlJc w:val="left"/>
      <w:pPr>
        <w:ind w:left="4822" w:hanging="360"/>
      </w:pPr>
      <w:rPr>
        <w:rFonts w:ascii="Symbol" w:hAnsi="Symbol" w:hint="default"/>
      </w:rPr>
    </w:lvl>
    <w:lvl w:ilvl="4" w:tplc="100C0003" w:tentative="1">
      <w:start w:val="1"/>
      <w:numFmt w:val="bullet"/>
      <w:lvlText w:val="o"/>
      <w:lvlJc w:val="left"/>
      <w:pPr>
        <w:ind w:left="5542" w:hanging="360"/>
      </w:pPr>
      <w:rPr>
        <w:rFonts w:ascii="Courier New" w:hAnsi="Courier New" w:cs="Courier New" w:hint="default"/>
      </w:rPr>
    </w:lvl>
    <w:lvl w:ilvl="5" w:tplc="100C0005" w:tentative="1">
      <w:start w:val="1"/>
      <w:numFmt w:val="bullet"/>
      <w:lvlText w:val=""/>
      <w:lvlJc w:val="left"/>
      <w:pPr>
        <w:ind w:left="6262" w:hanging="360"/>
      </w:pPr>
      <w:rPr>
        <w:rFonts w:ascii="Wingdings" w:hAnsi="Wingdings" w:hint="default"/>
      </w:rPr>
    </w:lvl>
    <w:lvl w:ilvl="6" w:tplc="100C0001" w:tentative="1">
      <w:start w:val="1"/>
      <w:numFmt w:val="bullet"/>
      <w:lvlText w:val=""/>
      <w:lvlJc w:val="left"/>
      <w:pPr>
        <w:ind w:left="6982" w:hanging="360"/>
      </w:pPr>
      <w:rPr>
        <w:rFonts w:ascii="Symbol" w:hAnsi="Symbol" w:hint="default"/>
      </w:rPr>
    </w:lvl>
    <w:lvl w:ilvl="7" w:tplc="100C0003" w:tentative="1">
      <w:start w:val="1"/>
      <w:numFmt w:val="bullet"/>
      <w:lvlText w:val="o"/>
      <w:lvlJc w:val="left"/>
      <w:pPr>
        <w:ind w:left="7702" w:hanging="360"/>
      </w:pPr>
      <w:rPr>
        <w:rFonts w:ascii="Courier New" w:hAnsi="Courier New" w:cs="Courier New" w:hint="default"/>
      </w:rPr>
    </w:lvl>
    <w:lvl w:ilvl="8" w:tplc="100C0005" w:tentative="1">
      <w:start w:val="1"/>
      <w:numFmt w:val="bullet"/>
      <w:lvlText w:val=""/>
      <w:lvlJc w:val="left"/>
      <w:pPr>
        <w:ind w:left="8422" w:hanging="360"/>
      </w:pPr>
      <w:rPr>
        <w:rFonts w:ascii="Wingdings" w:hAnsi="Wingdings" w:hint="default"/>
      </w:rPr>
    </w:lvl>
  </w:abstractNum>
  <w:abstractNum w:abstractNumId="9" w15:restartNumberingAfterBreak="0">
    <w:nsid w:val="4F2D3B6A"/>
    <w:multiLevelType w:val="hybridMultilevel"/>
    <w:tmpl w:val="36A4AEF8"/>
    <w:lvl w:ilvl="0" w:tplc="45CE4334">
      <w:start w:val="8"/>
      <w:numFmt w:val="bullet"/>
      <w:lvlText w:val="-"/>
      <w:lvlJc w:val="left"/>
      <w:pPr>
        <w:ind w:left="3196" w:hanging="360"/>
      </w:pPr>
      <w:rPr>
        <w:rFonts w:ascii="Century Gothic" w:eastAsia="Times New Roman" w:hAnsi="Century Gothic" w:cs="Times New Roman" w:hint="default"/>
      </w:rPr>
    </w:lvl>
    <w:lvl w:ilvl="1" w:tplc="100C0003" w:tentative="1">
      <w:start w:val="1"/>
      <w:numFmt w:val="bullet"/>
      <w:lvlText w:val="o"/>
      <w:lvlJc w:val="left"/>
      <w:pPr>
        <w:ind w:left="2858" w:hanging="360"/>
      </w:pPr>
      <w:rPr>
        <w:rFonts w:ascii="Courier New" w:hAnsi="Courier New" w:cs="Courier New" w:hint="default"/>
      </w:rPr>
    </w:lvl>
    <w:lvl w:ilvl="2" w:tplc="100C0005">
      <w:start w:val="1"/>
      <w:numFmt w:val="bullet"/>
      <w:lvlText w:val=""/>
      <w:lvlJc w:val="left"/>
      <w:pPr>
        <w:ind w:left="3578" w:hanging="360"/>
      </w:pPr>
      <w:rPr>
        <w:rFonts w:ascii="Wingdings" w:hAnsi="Wingdings" w:hint="default"/>
      </w:rPr>
    </w:lvl>
    <w:lvl w:ilvl="3" w:tplc="100C0001" w:tentative="1">
      <w:start w:val="1"/>
      <w:numFmt w:val="bullet"/>
      <w:lvlText w:val=""/>
      <w:lvlJc w:val="left"/>
      <w:pPr>
        <w:ind w:left="4298" w:hanging="360"/>
      </w:pPr>
      <w:rPr>
        <w:rFonts w:ascii="Symbol" w:hAnsi="Symbol" w:hint="default"/>
      </w:rPr>
    </w:lvl>
    <w:lvl w:ilvl="4" w:tplc="100C0003" w:tentative="1">
      <w:start w:val="1"/>
      <w:numFmt w:val="bullet"/>
      <w:lvlText w:val="o"/>
      <w:lvlJc w:val="left"/>
      <w:pPr>
        <w:ind w:left="5018" w:hanging="360"/>
      </w:pPr>
      <w:rPr>
        <w:rFonts w:ascii="Courier New" w:hAnsi="Courier New" w:cs="Courier New" w:hint="default"/>
      </w:rPr>
    </w:lvl>
    <w:lvl w:ilvl="5" w:tplc="100C0005" w:tentative="1">
      <w:start w:val="1"/>
      <w:numFmt w:val="bullet"/>
      <w:lvlText w:val=""/>
      <w:lvlJc w:val="left"/>
      <w:pPr>
        <w:ind w:left="5738" w:hanging="360"/>
      </w:pPr>
      <w:rPr>
        <w:rFonts w:ascii="Wingdings" w:hAnsi="Wingdings" w:hint="default"/>
      </w:rPr>
    </w:lvl>
    <w:lvl w:ilvl="6" w:tplc="100C0001" w:tentative="1">
      <w:start w:val="1"/>
      <w:numFmt w:val="bullet"/>
      <w:lvlText w:val=""/>
      <w:lvlJc w:val="left"/>
      <w:pPr>
        <w:ind w:left="6458" w:hanging="360"/>
      </w:pPr>
      <w:rPr>
        <w:rFonts w:ascii="Symbol" w:hAnsi="Symbol" w:hint="default"/>
      </w:rPr>
    </w:lvl>
    <w:lvl w:ilvl="7" w:tplc="100C0003" w:tentative="1">
      <w:start w:val="1"/>
      <w:numFmt w:val="bullet"/>
      <w:lvlText w:val="o"/>
      <w:lvlJc w:val="left"/>
      <w:pPr>
        <w:ind w:left="7178" w:hanging="360"/>
      </w:pPr>
      <w:rPr>
        <w:rFonts w:ascii="Courier New" w:hAnsi="Courier New" w:cs="Courier New" w:hint="default"/>
      </w:rPr>
    </w:lvl>
    <w:lvl w:ilvl="8" w:tplc="100C0005" w:tentative="1">
      <w:start w:val="1"/>
      <w:numFmt w:val="bullet"/>
      <w:lvlText w:val=""/>
      <w:lvlJc w:val="left"/>
      <w:pPr>
        <w:ind w:left="7898" w:hanging="360"/>
      </w:pPr>
      <w:rPr>
        <w:rFonts w:ascii="Wingdings" w:hAnsi="Wingdings" w:hint="default"/>
      </w:rPr>
    </w:lvl>
  </w:abstractNum>
  <w:abstractNum w:abstractNumId="10" w15:restartNumberingAfterBreak="0">
    <w:nsid w:val="5552001B"/>
    <w:multiLevelType w:val="hybridMultilevel"/>
    <w:tmpl w:val="35F667B8"/>
    <w:lvl w:ilvl="0" w:tplc="827C3784">
      <w:start w:val="8"/>
      <w:numFmt w:val="bullet"/>
      <w:lvlText w:val="-"/>
      <w:lvlJc w:val="left"/>
      <w:pPr>
        <w:ind w:left="1778" w:hanging="360"/>
      </w:pPr>
      <w:rPr>
        <w:rFonts w:ascii="Century Gothic" w:eastAsia="Times New Roman" w:hAnsi="Century Gothic" w:cs="Times New Roman" w:hint="default"/>
      </w:rPr>
    </w:lvl>
    <w:lvl w:ilvl="1" w:tplc="100C0003" w:tentative="1">
      <w:start w:val="1"/>
      <w:numFmt w:val="bullet"/>
      <w:lvlText w:val="o"/>
      <w:lvlJc w:val="left"/>
      <w:pPr>
        <w:ind w:left="2498" w:hanging="360"/>
      </w:pPr>
      <w:rPr>
        <w:rFonts w:ascii="Courier New" w:hAnsi="Courier New" w:cs="Courier New" w:hint="default"/>
      </w:rPr>
    </w:lvl>
    <w:lvl w:ilvl="2" w:tplc="100C0005" w:tentative="1">
      <w:start w:val="1"/>
      <w:numFmt w:val="bullet"/>
      <w:lvlText w:val=""/>
      <w:lvlJc w:val="left"/>
      <w:pPr>
        <w:ind w:left="3218" w:hanging="360"/>
      </w:pPr>
      <w:rPr>
        <w:rFonts w:ascii="Wingdings" w:hAnsi="Wingdings" w:hint="default"/>
      </w:rPr>
    </w:lvl>
    <w:lvl w:ilvl="3" w:tplc="100C0001" w:tentative="1">
      <w:start w:val="1"/>
      <w:numFmt w:val="bullet"/>
      <w:lvlText w:val=""/>
      <w:lvlJc w:val="left"/>
      <w:pPr>
        <w:ind w:left="3938" w:hanging="360"/>
      </w:pPr>
      <w:rPr>
        <w:rFonts w:ascii="Symbol" w:hAnsi="Symbol" w:hint="default"/>
      </w:rPr>
    </w:lvl>
    <w:lvl w:ilvl="4" w:tplc="100C0003" w:tentative="1">
      <w:start w:val="1"/>
      <w:numFmt w:val="bullet"/>
      <w:lvlText w:val="o"/>
      <w:lvlJc w:val="left"/>
      <w:pPr>
        <w:ind w:left="4658" w:hanging="360"/>
      </w:pPr>
      <w:rPr>
        <w:rFonts w:ascii="Courier New" w:hAnsi="Courier New" w:cs="Courier New" w:hint="default"/>
      </w:rPr>
    </w:lvl>
    <w:lvl w:ilvl="5" w:tplc="100C0005" w:tentative="1">
      <w:start w:val="1"/>
      <w:numFmt w:val="bullet"/>
      <w:lvlText w:val=""/>
      <w:lvlJc w:val="left"/>
      <w:pPr>
        <w:ind w:left="5378" w:hanging="360"/>
      </w:pPr>
      <w:rPr>
        <w:rFonts w:ascii="Wingdings" w:hAnsi="Wingdings" w:hint="default"/>
      </w:rPr>
    </w:lvl>
    <w:lvl w:ilvl="6" w:tplc="100C0001" w:tentative="1">
      <w:start w:val="1"/>
      <w:numFmt w:val="bullet"/>
      <w:lvlText w:val=""/>
      <w:lvlJc w:val="left"/>
      <w:pPr>
        <w:ind w:left="6098" w:hanging="360"/>
      </w:pPr>
      <w:rPr>
        <w:rFonts w:ascii="Symbol" w:hAnsi="Symbol" w:hint="default"/>
      </w:rPr>
    </w:lvl>
    <w:lvl w:ilvl="7" w:tplc="100C0003" w:tentative="1">
      <w:start w:val="1"/>
      <w:numFmt w:val="bullet"/>
      <w:lvlText w:val="o"/>
      <w:lvlJc w:val="left"/>
      <w:pPr>
        <w:ind w:left="6818" w:hanging="360"/>
      </w:pPr>
      <w:rPr>
        <w:rFonts w:ascii="Courier New" w:hAnsi="Courier New" w:cs="Courier New" w:hint="default"/>
      </w:rPr>
    </w:lvl>
    <w:lvl w:ilvl="8" w:tplc="100C0005" w:tentative="1">
      <w:start w:val="1"/>
      <w:numFmt w:val="bullet"/>
      <w:lvlText w:val=""/>
      <w:lvlJc w:val="left"/>
      <w:pPr>
        <w:ind w:left="7538" w:hanging="360"/>
      </w:pPr>
      <w:rPr>
        <w:rFonts w:ascii="Wingdings" w:hAnsi="Wingdings" w:hint="default"/>
      </w:rPr>
    </w:lvl>
  </w:abstractNum>
  <w:abstractNum w:abstractNumId="11" w15:restartNumberingAfterBreak="0">
    <w:nsid w:val="593928C9"/>
    <w:multiLevelType w:val="hybridMultilevel"/>
    <w:tmpl w:val="DB20E746"/>
    <w:lvl w:ilvl="0" w:tplc="45CE4334">
      <w:start w:val="8"/>
      <w:numFmt w:val="bullet"/>
      <w:lvlText w:val="-"/>
      <w:lvlJc w:val="left"/>
      <w:pPr>
        <w:ind w:left="5770" w:hanging="360"/>
      </w:pPr>
      <w:rPr>
        <w:rFonts w:ascii="Century Gothic" w:eastAsia="Times New Roman" w:hAnsi="Century Gothic" w:cs="Times New Roman" w:hint="default"/>
      </w:rPr>
    </w:lvl>
    <w:lvl w:ilvl="1" w:tplc="100C0003" w:tentative="1">
      <w:start w:val="1"/>
      <w:numFmt w:val="bullet"/>
      <w:lvlText w:val="o"/>
      <w:lvlJc w:val="left"/>
      <w:pPr>
        <w:ind w:left="4014" w:hanging="360"/>
      </w:pPr>
      <w:rPr>
        <w:rFonts w:ascii="Courier New" w:hAnsi="Courier New" w:cs="Courier New" w:hint="default"/>
      </w:rPr>
    </w:lvl>
    <w:lvl w:ilvl="2" w:tplc="100C0005" w:tentative="1">
      <w:start w:val="1"/>
      <w:numFmt w:val="bullet"/>
      <w:lvlText w:val=""/>
      <w:lvlJc w:val="left"/>
      <w:pPr>
        <w:ind w:left="4734" w:hanging="360"/>
      </w:pPr>
      <w:rPr>
        <w:rFonts w:ascii="Wingdings" w:hAnsi="Wingdings" w:hint="default"/>
      </w:rPr>
    </w:lvl>
    <w:lvl w:ilvl="3" w:tplc="100C0001">
      <w:start w:val="1"/>
      <w:numFmt w:val="bullet"/>
      <w:lvlText w:val=""/>
      <w:lvlJc w:val="left"/>
      <w:pPr>
        <w:ind w:left="5454" w:hanging="360"/>
      </w:pPr>
      <w:rPr>
        <w:rFonts w:ascii="Symbol" w:hAnsi="Symbol" w:hint="default"/>
      </w:rPr>
    </w:lvl>
    <w:lvl w:ilvl="4" w:tplc="100C0003" w:tentative="1">
      <w:start w:val="1"/>
      <w:numFmt w:val="bullet"/>
      <w:lvlText w:val="o"/>
      <w:lvlJc w:val="left"/>
      <w:pPr>
        <w:ind w:left="6174" w:hanging="360"/>
      </w:pPr>
      <w:rPr>
        <w:rFonts w:ascii="Courier New" w:hAnsi="Courier New" w:cs="Courier New" w:hint="default"/>
      </w:rPr>
    </w:lvl>
    <w:lvl w:ilvl="5" w:tplc="100C0005" w:tentative="1">
      <w:start w:val="1"/>
      <w:numFmt w:val="bullet"/>
      <w:lvlText w:val=""/>
      <w:lvlJc w:val="left"/>
      <w:pPr>
        <w:ind w:left="6894" w:hanging="360"/>
      </w:pPr>
      <w:rPr>
        <w:rFonts w:ascii="Wingdings" w:hAnsi="Wingdings" w:hint="default"/>
      </w:rPr>
    </w:lvl>
    <w:lvl w:ilvl="6" w:tplc="100C0001" w:tentative="1">
      <w:start w:val="1"/>
      <w:numFmt w:val="bullet"/>
      <w:lvlText w:val=""/>
      <w:lvlJc w:val="left"/>
      <w:pPr>
        <w:ind w:left="7614" w:hanging="360"/>
      </w:pPr>
      <w:rPr>
        <w:rFonts w:ascii="Symbol" w:hAnsi="Symbol" w:hint="default"/>
      </w:rPr>
    </w:lvl>
    <w:lvl w:ilvl="7" w:tplc="100C0003" w:tentative="1">
      <w:start w:val="1"/>
      <w:numFmt w:val="bullet"/>
      <w:lvlText w:val="o"/>
      <w:lvlJc w:val="left"/>
      <w:pPr>
        <w:ind w:left="8334" w:hanging="360"/>
      </w:pPr>
      <w:rPr>
        <w:rFonts w:ascii="Courier New" w:hAnsi="Courier New" w:cs="Courier New" w:hint="default"/>
      </w:rPr>
    </w:lvl>
    <w:lvl w:ilvl="8" w:tplc="100C0005" w:tentative="1">
      <w:start w:val="1"/>
      <w:numFmt w:val="bullet"/>
      <w:lvlText w:val=""/>
      <w:lvlJc w:val="left"/>
      <w:pPr>
        <w:ind w:left="9054" w:hanging="360"/>
      </w:pPr>
      <w:rPr>
        <w:rFonts w:ascii="Wingdings" w:hAnsi="Wingdings" w:hint="default"/>
      </w:rPr>
    </w:lvl>
  </w:abstractNum>
  <w:abstractNum w:abstractNumId="12" w15:restartNumberingAfterBreak="0">
    <w:nsid w:val="64031275"/>
    <w:multiLevelType w:val="hybridMultilevel"/>
    <w:tmpl w:val="678AB87E"/>
    <w:lvl w:ilvl="0" w:tplc="45CE4334">
      <w:start w:val="8"/>
      <w:numFmt w:val="bullet"/>
      <w:lvlText w:val="-"/>
      <w:lvlJc w:val="left"/>
      <w:pPr>
        <w:ind w:left="5454" w:hanging="360"/>
      </w:pPr>
      <w:rPr>
        <w:rFonts w:ascii="Century Gothic" w:eastAsia="Times New Roman" w:hAnsi="Century Gothic" w:cs="Times New Roman" w:hint="default"/>
      </w:rPr>
    </w:lvl>
    <w:lvl w:ilvl="1" w:tplc="100C0003" w:tentative="1">
      <w:start w:val="1"/>
      <w:numFmt w:val="bullet"/>
      <w:lvlText w:val="o"/>
      <w:lvlJc w:val="left"/>
      <w:pPr>
        <w:ind w:left="3698" w:hanging="360"/>
      </w:pPr>
      <w:rPr>
        <w:rFonts w:ascii="Courier New" w:hAnsi="Courier New" w:cs="Courier New" w:hint="default"/>
      </w:rPr>
    </w:lvl>
    <w:lvl w:ilvl="2" w:tplc="100C0005" w:tentative="1">
      <w:start w:val="1"/>
      <w:numFmt w:val="bullet"/>
      <w:lvlText w:val=""/>
      <w:lvlJc w:val="left"/>
      <w:pPr>
        <w:ind w:left="4418" w:hanging="360"/>
      </w:pPr>
      <w:rPr>
        <w:rFonts w:ascii="Wingdings" w:hAnsi="Wingdings" w:hint="default"/>
      </w:rPr>
    </w:lvl>
    <w:lvl w:ilvl="3" w:tplc="100C0001">
      <w:start w:val="1"/>
      <w:numFmt w:val="bullet"/>
      <w:lvlText w:val=""/>
      <w:lvlJc w:val="left"/>
      <w:pPr>
        <w:ind w:left="5138" w:hanging="360"/>
      </w:pPr>
      <w:rPr>
        <w:rFonts w:ascii="Symbol" w:hAnsi="Symbol" w:hint="default"/>
      </w:rPr>
    </w:lvl>
    <w:lvl w:ilvl="4" w:tplc="100C0003" w:tentative="1">
      <w:start w:val="1"/>
      <w:numFmt w:val="bullet"/>
      <w:lvlText w:val="o"/>
      <w:lvlJc w:val="left"/>
      <w:pPr>
        <w:ind w:left="5858" w:hanging="360"/>
      </w:pPr>
      <w:rPr>
        <w:rFonts w:ascii="Courier New" w:hAnsi="Courier New" w:cs="Courier New" w:hint="default"/>
      </w:rPr>
    </w:lvl>
    <w:lvl w:ilvl="5" w:tplc="100C0005" w:tentative="1">
      <w:start w:val="1"/>
      <w:numFmt w:val="bullet"/>
      <w:lvlText w:val=""/>
      <w:lvlJc w:val="left"/>
      <w:pPr>
        <w:ind w:left="6578" w:hanging="360"/>
      </w:pPr>
      <w:rPr>
        <w:rFonts w:ascii="Wingdings" w:hAnsi="Wingdings" w:hint="default"/>
      </w:rPr>
    </w:lvl>
    <w:lvl w:ilvl="6" w:tplc="100C0001" w:tentative="1">
      <w:start w:val="1"/>
      <w:numFmt w:val="bullet"/>
      <w:lvlText w:val=""/>
      <w:lvlJc w:val="left"/>
      <w:pPr>
        <w:ind w:left="7298" w:hanging="360"/>
      </w:pPr>
      <w:rPr>
        <w:rFonts w:ascii="Symbol" w:hAnsi="Symbol" w:hint="default"/>
      </w:rPr>
    </w:lvl>
    <w:lvl w:ilvl="7" w:tplc="100C0003" w:tentative="1">
      <w:start w:val="1"/>
      <w:numFmt w:val="bullet"/>
      <w:lvlText w:val="o"/>
      <w:lvlJc w:val="left"/>
      <w:pPr>
        <w:ind w:left="8018" w:hanging="360"/>
      </w:pPr>
      <w:rPr>
        <w:rFonts w:ascii="Courier New" w:hAnsi="Courier New" w:cs="Courier New" w:hint="default"/>
      </w:rPr>
    </w:lvl>
    <w:lvl w:ilvl="8" w:tplc="100C0005" w:tentative="1">
      <w:start w:val="1"/>
      <w:numFmt w:val="bullet"/>
      <w:lvlText w:val=""/>
      <w:lvlJc w:val="left"/>
      <w:pPr>
        <w:ind w:left="8738" w:hanging="360"/>
      </w:pPr>
      <w:rPr>
        <w:rFonts w:ascii="Wingdings" w:hAnsi="Wingdings" w:hint="default"/>
      </w:rPr>
    </w:lvl>
  </w:abstractNum>
  <w:abstractNum w:abstractNumId="13" w15:restartNumberingAfterBreak="0">
    <w:nsid w:val="6B206FCE"/>
    <w:multiLevelType w:val="hybridMultilevel"/>
    <w:tmpl w:val="D5B41372"/>
    <w:lvl w:ilvl="0" w:tplc="4B847BFC">
      <w:start w:val="1"/>
      <w:numFmt w:val="decimal"/>
      <w:lvlText w:val="%1)"/>
      <w:lvlJc w:val="left"/>
      <w:pPr>
        <w:ind w:left="1494" w:hanging="360"/>
      </w:pPr>
      <w:rPr>
        <w:rFonts w:hint="default"/>
      </w:rPr>
    </w:lvl>
    <w:lvl w:ilvl="1" w:tplc="100C0019">
      <w:start w:val="1"/>
      <w:numFmt w:val="lowerLetter"/>
      <w:lvlText w:val="%2."/>
      <w:lvlJc w:val="left"/>
      <w:pPr>
        <w:ind w:left="2214" w:hanging="360"/>
      </w:pPr>
    </w:lvl>
    <w:lvl w:ilvl="2" w:tplc="100C001B" w:tentative="1">
      <w:start w:val="1"/>
      <w:numFmt w:val="lowerRoman"/>
      <w:lvlText w:val="%3."/>
      <w:lvlJc w:val="right"/>
      <w:pPr>
        <w:ind w:left="2934" w:hanging="180"/>
      </w:pPr>
    </w:lvl>
    <w:lvl w:ilvl="3" w:tplc="100C000F" w:tentative="1">
      <w:start w:val="1"/>
      <w:numFmt w:val="decimal"/>
      <w:lvlText w:val="%4."/>
      <w:lvlJc w:val="left"/>
      <w:pPr>
        <w:ind w:left="3654" w:hanging="360"/>
      </w:pPr>
    </w:lvl>
    <w:lvl w:ilvl="4" w:tplc="100C0019" w:tentative="1">
      <w:start w:val="1"/>
      <w:numFmt w:val="lowerLetter"/>
      <w:lvlText w:val="%5."/>
      <w:lvlJc w:val="left"/>
      <w:pPr>
        <w:ind w:left="4374" w:hanging="360"/>
      </w:pPr>
    </w:lvl>
    <w:lvl w:ilvl="5" w:tplc="100C001B" w:tentative="1">
      <w:start w:val="1"/>
      <w:numFmt w:val="lowerRoman"/>
      <w:lvlText w:val="%6."/>
      <w:lvlJc w:val="right"/>
      <w:pPr>
        <w:ind w:left="5094" w:hanging="180"/>
      </w:pPr>
    </w:lvl>
    <w:lvl w:ilvl="6" w:tplc="100C000F" w:tentative="1">
      <w:start w:val="1"/>
      <w:numFmt w:val="decimal"/>
      <w:lvlText w:val="%7."/>
      <w:lvlJc w:val="left"/>
      <w:pPr>
        <w:ind w:left="5814" w:hanging="360"/>
      </w:pPr>
    </w:lvl>
    <w:lvl w:ilvl="7" w:tplc="100C0019" w:tentative="1">
      <w:start w:val="1"/>
      <w:numFmt w:val="lowerLetter"/>
      <w:lvlText w:val="%8."/>
      <w:lvlJc w:val="left"/>
      <w:pPr>
        <w:ind w:left="6534" w:hanging="360"/>
      </w:pPr>
    </w:lvl>
    <w:lvl w:ilvl="8" w:tplc="100C001B" w:tentative="1">
      <w:start w:val="1"/>
      <w:numFmt w:val="lowerRoman"/>
      <w:lvlText w:val="%9."/>
      <w:lvlJc w:val="right"/>
      <w:pPr>
        <w:ind w:left="7254" w:hanging="180"/>
      </w:pPr>
    </w:lvl>
  </w:abstractNum>
  <w:abstractNum w:abstractNumId="14" w15:restartNumberingAfterBreak="0">
    <w:nsid w:val="6BC22EA3"/>
    <w:multiLevelType w:val="hybridMultilevel"/>
    <w:tmpl w:val="8FC88D7E"/>
    <w:lvl w:ilvl="0" w:tplc="45CE4334">
      <w:start w:val="8"/>
      <w:numFmt w:val="bullet"/>
      <w:lvlText w:val="-"/>
      <w:lvlJc w:val="left"/>
      <w:pPr>
        <w:ind w:left="1778" w:hanging="360"/>
      </w:pPr>
      <w:rPr>
        <w:rFonts w:ascii="Century Gothic" w:eastAsia="Times New Roman" w:hAnsi="Century Gothic" w:cs="Times New Roman" w:hint="default"/>
      </w:rPr>
    </w:lvl>
    <w:lvl w:ilvl="1" w:tplc="100C0003" w:tentative="1">
      <w:start w:val="1"/>
      <w:numFmt w:val="bullet"/>
      <w:lvlText w:val="o"/>
      <w:lvlJc w:val="left"/>
      <w:pPr>
        <w:ind w:left="2498" w:hanging="360"/>
      </w:pPr>
      <w:rPr>
        <w:rFonts w:ascii="Courier New" w:hAnsi="Courier New" w:cs="Courier New" w:hint="default"/>
      </w:rPr>
    </w:lvl>
    <w:lvl w:ilvl="2" w:tplc="100C0005" w:tentative="1">
      <w:start w:val="1"/>
      <w:numFmt w:val="bullet"/>
      <w:lvlText w:val=""/>
      <w:lvlJc w:val="left"/>
      <w:pPr>
        <w:ind w:left="3218" w:hanging="360"/>
      </w:pPr>
      <w:rPr>
        <w:rFonts w:ascii="Wingdings" w:hAnsi="Wingdings" w:hint="default"/>
      </w:rPr>
    </w:lvl>
    <w:lvl w:ilvl="3" w:tplc="100C0001" w:tentative="1">
      <w:start w:val="1"/>
      <w:numFmt w:val="bullet"/>
      <w:lvlText w:val=""/>
      <w:lvlJc w:val="left"/>
      <w:pPr>
        <w:ind w:left="3938" w:hanging="360"/>
      </w:pPr>
      <w:rPr>
        <w:rFonts w:ascii="Symbol" w:hAnsi="Symbol" w:hint="default"/>
      </w:rPr>
    </w:lvl>
    <w:lvl w:ilvl="4" w:tplc="100C0003" w:tentative="1">
      <w:start w:val="1"/>
      <w:numFmt w:val="bullet"/>
      <w:lvlText w:val="o"/>
      <w:lvlJc w:val="left"/>
      <w:pPr>
        <w:ind w:left="4658" w:hanging="360"/>
      </w:pPr>
      <w:rPr>
        <w:rFonts w:ascii="Courier New" w:hAnsi="Courier New" w:cs="Courier New" w:hint="default"/>
      </w:rPr>
    </w:lvl>
    <w:lvl w:ilvl="5" w:tplc="100C0005" w:tentative="1">
      <w:start w:val="1"/>
      <w:numFmt w:val="bullet"/>
      <w:lvlText w:val=""/>
      <w:lvlJc w:val="left"/>
      <w:pPr>
        <w:ind w:left="5378" w:hanging="360"/>
      </w:pPr>
      <w:rPr>
        <w:rFonts w:ascii="Wingdings" w:hAnsi="Wingdings" w:hint="default"/>
      </w:rPr>
    </w:lvl>
    <w:lvl w:ilvl="6" w:tplc="100C0001" w:tentative="1">
      <w:start w:val="1"/>
      <w:numFmt w:val="bullet"/>
      <w:lvlText w:val=""/>
      <w:lvlJc w:val="left"/>
      <w:pPr>
        <w:ind w:left="6098" w:hanging="360"/>
      </w:pPr>
      <w:rPr>
        <w:rFonts w:ascii="Symbol" w:hAnsi="Symbol" w:hint="default"/>
      </w:rPr>
    </w:lvl>
    <w:lvl w:ilvl="7" w:tplc="100C0003" w:tentative="1">
      <w:start w:val="1"/>
      <w:numFmt w:val="bullet"/>
      <w:lvlText w:val="o"/>
      <w:lvlJc w:val="left"/>
      <w:pPr>
        <w:ind w:left="6818" w:hanging="360"/>
      </w:pPr>
      <w:rPr>
        <w:rFonts w:ascii="Courier New" w:hAnsi="Courier New" w:cs="Courier New" w:hint="default"/>
      </w:rPr>
    </w:lvl>
    <w:lvl w:ilvl="8" w:tplc="100C0005" w:tentative="1">
      <w:start w:val="1"/>
      <w:numFmt w:val="bullet"/>
      <w:lvlText w:val=""/>
      <w:lvlJc w:val="left"/>
      <w:pPr>
        <w:ind w:left="7538" w:hanging="360"/>
      </w:pPr>
      <w:rPr>
        <w:rFonts w:ascii="Wingdings" w:hAnsi="Wingdings" w:hint="default"/>
      </w:rPr>
    </w:lvl>
  </w:abstractNum>
  <w:num w:numId="1" w16cid:durableId="1460369451">
    <w:abstractNumId w:val="0"/>
  </w:num>
  <w:num w:numId="2" w16cid:durableId="1986659258">
    <w:abstractNumId w:val="2"/>
  </w:num>
  <w:num w:numId="3" w16cid:durableId="1595284146">
    <w:abstractNumId w:val="1"/>
  </w:num>
  <w:num w:numId="4" w16cid:durableId="70129875">
    <w:abstractNumId w:val="6"/>
  </w:num>
  <w:num w:numId="5" w16cid:durableId="1776320504">
    <w:abstractNumId w:val="5"/>
  </w:num>
  <w:num w:numId="6" w16cid:durableId="279914912">
    <w:abstractNumId w:val="14"/>
  </w:num>
  <w:num w:numId="7" w16cid:durableId="943420501">
    <w:abstractNumId w:val="10"/>
  </w:num>
  <w:num w:numId="8" w16cid:durableId="912853190">
    <w:abstractNumId w:val="9"/>
  </w:num>
  <w:num w:numId="9" w16cid:durableId="662196786">
    <w:abstractNumId w:val="13"/>
  </w:num>
  <w:num w:numId="10" w16cid:durableId="1092504243">
    <w:abstractNumId w:val="3"/>
  </w:num>
  <w:num w:numId="11" w16cid:durableId="802239544">
    <w:abstractNumId w:val="7"/>
  </w:num>
  <w:num w:numId="12" w16cid:durableId="50153818">
    <w:abstractNumId w:val="6"/>
  </w:num>
  <w:num w:numId="13" w16cid:durableId="1617327576">
    <w:abstractNumId w:val="11"/>
  </w:num>
  <w:num w:numId="14" w16cid:durableId="1082996064">
    <w:abstractNumId w:val="12"/>
  </w:num>
  <w:num w:numId="15" w16cid:durableId="1473988244">
    <w:abstractNumId w:val="8"/>
  </w:num>
  <w:num w:numId="16" w16cid:durableId="1701778175">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EC0"/>
    <w:rsid w:val="0000018F"/>
    <w:rsid w:val="00000197"/>
    <w:rsid w:val="0000195C"/>
    <w:rsid w:val="00003874"/>
    <w:rsid w:val="000038A1"/>
    <w:rsid w:val="00003EAB"/>
    <w:rsid w:val="000056D9"/>
    <w:rsid w:val="000056E7"/>
    <w:rsid w:val="00005EB7"/>
    <w:rsid w:val="00005EC2"/>
    <w:rsid w:val="000060A9"/>
    <w:rsid w:val="0000624F"/>
    <w:rsid w:val="00006755"/>
    <w:rsid w:val="00007581"/>
    <w:rsid w:val="00010862"/>
    <w:rsid w:val="00010B9A"/>
    <w:rsid w:val="00011ADC"/>
    <w:rsid w:val="0001209F"/>
    <w:rsid w:val="0001229D"/>
    <w:rsid w:val="0001233B"/>
    <w:rsid w:val="000127FA"/>
    <w:rsid w:val="00012ED9"/>
    <w:rsid w:val="00012EE3"/>
    <w:rsid w:val="0001319C"/>
    <w:rsid w:val="000144EE"/>
    <w:rsid w:val="00014864"/>
    <w:rsid w:val="000155C8"/>
    <w:rsid w:val="000155D6"/>
    <w:rsid w:val="000158B2"/>
    <w:rsid w:val="00015CA5"/>
    <w:rsid w:val="00015E78"/>
    <w:rsid w:val="0001705B"/>
    <w:rsid w:val="0001787A"/>
    <w:rsid w:val="00020458"/>
    <w:rsid w:val="000204FA"/>
    <w:rsid w:val="00021CB3"/>
    <w:rsid w:val="00021D00"/>
    <w:rsid w:val="00022368"/>
    <w:rsid w:val="00023AA1"/>
    <w:rsid w:val="000246B3"/>
    <w:rsid w:val="00024E44"/>
    <w:rsid w:val="00024EAF"/>
    <w:rsid w:val="000253D6"/>
    <w:rsid w:val="00026323"/>
    <w:rsid w:val="0002632D"/>
    <w:rsid w:val="000265A9"/>
    <w:rsid w:val="000273CB"/>
    <w:rsid w:val="000279F7"/>
    <w:rsid w:val="00030D8C"/>
    <w:rsid w:val="0003133A"/>
    <w:rsid w:val="000314C7"/>
    <w:rsid w:val="000316F0"/>
    <w:rsid w:val="00031826"/>
    <w:rsid w:val="00031910"/>
    <w:rsid w:val="00031C3B"/>
    <w:rsid w:val="00032B2A"/>
    <w:rsid w:val="00034852"/>
    <w:rsid w:val="0003545D"/>
    <w:rsid w:val="00035664"/>
    <w:rsid w:val="000365D8"/>
    <w:rsid w:val="00036813"/>
    <w:rsid w:val="000420BE"/>
    <w:rsid w:val="00042D2A"/>
    <w:rsid w:val="00042DB3"/>
    <w:rsid w:val="000435C3"/>
    <w:rsid w:val="00043695"/>
    <w:rsid w:val="00044099"/>
    <w:rsid w:val="000443D2"/>
    <w:rsid w:val="000446A3"/>
    <w:rsid w:val="00044812"/>
    <w:rsid w:val="00045A82"/>
    <w:rsid w:val="00045B0C"/>
    <w:rsid w:val="0004630B"/>
    <w:rsid w:val="000465FA"/>
    <w:rsid w:val="000466D8"/>
    <w:rsid w:val="0004678A"/>
    <w:rsid w:val="00046BE1"/>
    <w:rsid w:val="00050FC3"/>
    <w:rsid w:val="00051096"/>
    <w:rsid w:val="00051C38"/>
    <w:rsid w:val="000541C5"/>
    <w:rsid w:val="00055DB3"/>
    <w:rsid w:val="00056BD3"/>
    <w:rsid w:val="00056E14"/>
    <w:rsid w:val="0005721A"/>
    <w:rsid w:val="00057579"/>
    <w:rsid w:val="000576FC"/>
    <w:rsid w:val="000605FC"/>
    <w:rsid w:val="0006109E"/>
    <w:rsid w:val="0006256A"/>
    <w:rsid w:val="00062919"/>
    <w:rsid w:val="000636CB"/>
    <w:rsid w:val="00063F97"/>
    <w:rsid w:val="00064072"/>
    <w:rsid w:val="0006419D"/>
    <w:rsid w:val="0006570B"/>
    <w:rsid w:val="00065971"/>
    <w:rsid w:val="00066C4E"/>
    <w:rsid w:val="00067419"/>
    <w:rsid w:val="00067DD9"/>
    <w:rsid w:val="00070B3F"/>
    <w:rsid w:val="0007123E"/>
    <w:rsid w:val="000720A5"/>
    <w:rsid w:val="00072A29"/>
    <w:rsid w:val="00073981"/>
    <w:rsid w:val="0007475A"/>
    <w:rsid w:val="00076511"/>
    <w:rsid w:val="000766AD"/>
    <w:rsid w:val="00076D53"/>
    <w:rsid w:val="000776FE"/>
    <w:rsid w:val="0007770A"/>
    <w:rsid w:val="00077824"/>
    <w:rsid w:val="00080B83"/>
    <w:rsid w:val="00080C76"/>
    <w:rsid w:val="000810E6"/>
    <w:rsid w:val="000813BF"/>
    <w:rsid w:val="0008152E"/>
    <w:rsid w:val="00081BC9"/>
    <w:rsid w:val="00082207"/>
    <w:rsid w:val="0008499D"/>
    <w:rsid w:val="00084AE1"/>
    <w:rsid w:val="00084CBC"/>
    <w:rsid w:val="00084D2A"/>
    <w:rsid w:val="00084ECB"/>
    <w:rsid w:val="000851EE"/>
    <w:rsid w:val="00086114"/>
    <w:rsid w:val="000867E4"/>
    <w:rsid w:val="00086988"/>
    <w:rsid w:val="00086D2A"/>
    <w:rsid w:val="00087783"/>
    <w:rsid w:val="00087802"/>
    <w:rsid w:val="00087F64"/>
    <w:rsid w:val="00090A74"/>
    <w:rsid w:val="00090C4D"/>
    <w:rsid w:val="0009185C"/>
    <w:rsid w:val="00091C19"/>
    <w:rsid w:val="000928A4"/>
    <w:rsid w:val="0009346F"/>
    <w:rsid w:val="00093D6C"/>
    <w:rsid w:val="00094242"/>
    <w:rsid w:val="00094421"/>
    <w:rsid w:val="000944B6"/>
    <w:rsid w:val="000945BE"/>
    <w:rsid w:val="00095D2D"/>
    <w:rsid w:val="000A0650"/>
    <w:rsid w:val="000A1252"/>
    <w:rsid w:val="000A169B"/>
    <w:rsid w:val="000A1B63"/>
    <w:rsid w:val="000A1ED6"/>
    <w:rsid w:val="000A1EF7"/>
    <w:rsid w:val="000A24AE"/>
    <w:rsid w:val="000A31CF"/>
    <w:rsid w:val="000A3232"/>
    <w:rsid w:val="000A46F6"/>
    <w:rsid w:val="000A544E"/>
    <w:rsid w:val="000A5F7D"/>
    <w:rsid w:val="000A6170"/>
    <w:rsid w:val="000A794A"/>
    <w:rsid w:val="000A7B4A"/>
    <w:rsid w:val="000B1524"/>
    <w:rsid w:val="000B1858"/>
    <w:rsid w:val="000B1940"/>
    <w:rsid w:val="000B31B0"/>
    <w:rsid w:val="000B3908"/>
    <w:rsid w:val="000B4368"/>
    <w:rsid w:val="000B6BE0"/>
    <w:rsid w:val="000B7ADA"/>
    <w:rsid w:val="000B7B15"/>
    <w:rsid w:val="000B7C35"/>
    <w:rsid w:val="000C046A"/>
    <w:rsid w:val="000C151E"/>
    <w:rsid w:val="000C1BA0"/>
    <w:rsid w:val="000C204C"/>
    <w:rsid w:val="000C205A"/>
    <w:rsid w:val="000C323D"/>
    <w:rsid w:val="000C3396"/>
    <w:rsid w:val="000C34C7"/>
    <w:rsid w:val="000C3B8C"/>
    <w:rsid w:val="000C5B1C"/>
    <w:rsid w:val="000C707E"/>
    <w:rsid w:val="000C720C"/>
    <w:rsid w:val="000D0438"/>
    <w:rsid w:val="000D0593"/>
    <w:rsid w:val="000D0BA9"/>
    <w:rsid w:val="000D105A"/>
    <w:rsid w:val="000D119E"/>
    <w:rsid w:val="000D1767"/>
    <w:rsid w:val="000D1D01"/>
    <w:rsid w:val="000D2338"/>
    <w:rsid w:val="000D2388"/>
    <w:rsid w:val="000D2C61"/>
    <w:rsid w:val="000D2F08"/>
    <w:rsid w:val="000D3C4E"/>
    <w:rsid w:val="000D51A3"/>
    <w:rsid w:val="000D5970"/>
    <w:rsid w:val="000D5A3D"/>
    <w:rsid w:val="000D60A4"/>
    <w:rsid w:val="000D77DE"/>
    <w:rsid w:val="000E0181"/>
    <w:rsid w:val="000E1488"/>
    <w:rsid w:val="000E16C2"/>
    <w:rsid w:val="000E2190"/>
    <w:rsid w:val="000E2235"/>
    <w:rsid w:val="000E245D"/>
    <w:rsid w:val="000E26A3"/>
    <w:rsid w:val="000E28C6"/>
    <w:rsid w:val="000E35C4"/>
    <w:rsid w:val="000E38F2"/>
    <w:rsid w:val="000E48BE"/>
    <w:rsid w:val="000E48FB"/>
    <w:rsid w:val="000E5AA4"/>
    <w:rsid w:val="000E6795"/>
    <w:rsid w:val="000E7483"/>
    <w:rsid w:val="000F22B9"/>
    <w:rsid w:val="000F2BCE"/>
    <w:rsid w:val="000F381C"/>
    <w:rsid w:val="000F3929"/>
    <w:rsid w:val="000F7B45"/>
    <w:rsid w:val="000F7B52"/>
    <w:rsid w:val="000F7BDD"/>
    <w:rsid w:val="0010093A"/>
    <w:rsid w:val="001027A3"/>
    <w:rsid w:val="00104165"/>
    <w:rsid w:val="00104F28"/>
    <w:rsid w:val="0010591C"/>
    <w:rsid w:val="00105FFD"/>
    <w:rsid w:val="00107A7D"/>
    <w:rsid w:val="00107D03"/>
    <w:rsid w:val="00110E40"/>
    <w:rsid w:val="001115DC"/>
    <w:rsid w:val="001117B3"/>
    <w:rsid w:val="00111811"/>
    <w:rsid w:val="0011352B"/>
    <w:rsid w:val="001140DB"/>
    <w:rsid w:val="00114120"/>
    <w:rsid w:val="001152DE"/>
    <w:rsid w:val="0011545C"/>
    <w:rsid w:val="00116685"/>
    <w:rsid w:val="00116719"/>
    <w:rsid w:val="0011671E"/>
    <w:rsid w:val="00117742"/>
    <w:rsid w:val="0011776D"/>
    <w:rsid w:val="001179D1"/>
    <w:rsid w:val="001202D5"/>
    <w:rsid w:val="0012043C"/>
    <w:rsid w:val="001207FD"/>
    <w:rsid w:val="001228FD"/>
    <w:rsid w:val="00123130"/>
    <w:rsid w:val="001240FB"/>
    <w:rsid w:val="00124122"/>
    <w:rsid w:val="00124390"/>
    <w:rsid w:val="00124572"/>
    <w:rsid w:val="001247F0"/>
    <w:rsid w:val="001250AB"/>
    <w:rsid w:val="00125238"/>
    <w:rsid w:val="00125269"/>
    <w:rsid w:val="00126D5C"/>
    <w:rsid w:val="00126DA8"/>
    <w:rsid w:val="00127AA6"/>
    <w:rsid w:val="00130C99"/>
    <w:rsid w:val="00130D32"/>
    <w:rsid w:val="0013356F"/>
    <w:rsid w:val="0013402B"/>
    <w:rsid w:val="001353F6"/>
    <w:rsid w:val="0013585C"/>
    <w:rsid w:val="00137290"/>
    <w:rsid w:val="00137572"/>
    <w:rsid w:val="00137D7F"/>
    <w:rsid w:val="001401BC"/>
    <w:rsid w:val="001414BF"/>
    <w:rsid w:val="0014186F"/>
    <w:rsid w:val="0014324D"/>
    <w:rsid w:val="001440FD"/>
    <w:rsid w:val="00146925"/>
    <w:rsid w:val="00146A1E"/>
    <w:rsid w:val="001471C5"/>
    <w:rsid w:val="00147263"/>
    <w:rsid w:val="00147638"/>
    <w:rsid w:val="0015107B"/>
    <w:rsid w:val="00151202"/>
    <w:rsid w:val="0015167D"/>
    <w:rsid w:val="00152A26"/>
    <w:rsid w:val="00153317"/>
    <w:rsid w:val="00155884"/>
    <w:rsid w:val="00156360"/>
    <w:rsid w:val="00156DF2"/>
    <w:rsid w:val="001578CC"/>
    <w:rsid w:val="001578F8"/>
    <w:rsid w:val="00157F5C"/>
    <w:rsid w:val="00160A1A"/>
    <w:rsid w:val="00160F2A"/>
    <w:rsid w:val="00161E6C"/>
    <w:rsid w:val="00162990"/>
    <w:rsid w:val="00162C54"/>
    <w:rsid w:val="001634C9"/>
    <w:rsid w:val="001646D4"/>
    <w:rsid w:val="00165525"/>
    <w:rsid w:val="0016611D"/>
    <w:rsid w:val="00167834"/>
    <w:rsid w:val="0017078B"/>
    <w:rsid w:val="00170F77"/>
    <w:rsid w:val="00171CFA"/>
    <w:rsid w:val="00171E60"/>
    <w:rsid w:val="00172289"/>
    <w:rsid w:val="001722EA"/>
    <w:rsid w:val="00172BB5"/>
    <w:rsid w:val="00173292"/>
    <w:rsid w:val="001732C2"/>
    <w:rsid w:val="00173CBD"/>
    <w:rsid w:val="00174754"/>
    <w:rsid w:val="001764CE"/>
    <w:rsid w:val="00177588"/>
    <w:rsid w:val="0018263E"/>
    <w:rsid w:val="00183417"/>
    <w:rsid w:val="00183D9E"/>
    <w:rsid w:val="0018414D"/>
    <w:rsid w:val="00184AF3"/>
    <w:rsid w:val="00184D79"/>
    <w:rsid w:val="0018537E"/>
    <w:rsid w:val="001867F0"/>
    <w:rsid w:val="0018719A"/>
    <w:rsid w:val="00190169"/>
    <w:rsid w:val="00190EAB"/>
    <w:rsid w:val="0019111F"/>
    <w:rsid w:val="00191B0B"/>
    <w:rsid w:val="0019320A"/>
    <w:rsid w:val="001939A7"/>
    <w:rsid w:val="00193EDF"/>
    <w:rsid w:val="00194CA4"/>
    <w:rsid w:val="00194EF9"/>
    <w:rsid w:val="00195054"/>
    <w:rsid w:val="0019534A"/>
    <w:rsid w:val="00195EAC"/>
    <w:rsid w:val="00196319"/>
    <w:rsid w:val="001976E7"/>
    <w:rsid w:val="00197811"/>
    <w:rsid w:val="001A1196"/>
    <w:rsid w:val="001A21CE"/>
    <w:rsid w:val="001A3A08"/>
    <w:rsid w:val="001A4F4C"/>
    <w:rsid w:val="001A627C"/>
    <w:rsid w:val="001A64CD"/>
    <w:rsid w:val="001A6D0B"/>
    <w:rsid w:val="001A7ABB"/>
    <w:rsid w:val="001A7FAB"/>
    <w:rsid w:val="001B07AE"/>
    <w:rsid w:val="001B1529"/>
    <w:rsid w:val="001B191F"/>
    <w:rsid w:val="001B1E5C"/>
    <w:rsid w:val="001B2042"/>
    <w:rsid w:val="001B378E"/>
    <w:rsid w:val="001B3C76"/>
    <w:rsid w:val="001B44B0"/>
    <w:rsid w:val="001B4D42"/>
    <w:rsid w:val="001B6300"/>
    <w:rsid w:val="001B7C09"/>
    <w:rsid w:val="001C00CE"/>
    <w:rsid w:val="001C00F0"/>
    <w:rsid w:val="001C1C94"/>
    <w:rsid w:val="001C2514"/>
    <w:rsid w:val="001C3BAE"/>
    <w:rsid w:val="001C454D"/>
    <w:rsid w:val="001C65EF"/>
    <w:rsid w:val="001C7545"/>
    <w:rsid w:val="001C7712"/>
    <w:rsid w:val="001C786F"/>
    <w:rsid w:val="001D14B3"/>
    <w:rsid w:val="001D1CE3"/>
    <w:rsid w:val="001D1EF4"/>
    <w:rsid w:val="001D2030"/>
    <w:rsid w:val="001D395F"/>
    <w:rsid w:val="001D4522"/>
    <w:rsid w:val="001D4577"/>
    <w:rsid w:val="001D5746"/>
    <w:rsid w:val="001D6A7E"/>
    <w:rsid w:val="001D72BA"/>
    <w:rsid w:val="001D749D"/>
    <w:rsid w:val="001E109B"/>
    <w:rsid w:val="001E152D"/>
    <w:rsid w:val="001E1F08"/>
    <w:rsid w:val="001E2428"/>
    <w:rsid w:val="001E325D"/>
    <w:rsid w:val="001E4C48"/>
    <w:rsid w:val="001E4D32"/>
    <w:rsid w:val="001E51B3"/>
    <w:rsid w:val="001E521A"/>
    <w:rsid w:val="001E53DF"/>
    <w:rsid w:val="001E552F"/>
    <w:rsid w:val="001E59D3"/>
    <w:rsid w:val="001E64B8"/>
    <w:rsid w:val="001E6E41"/>
    <w:rsid w:val="001E77ED"/>
    <w:rsid w:val="001E783F"/>
    <w:rsid w:val="001E7B2C"/>
    <w:rsid w:val="001E7C16"/>
    <w:rsid w:val="001F0AE8"/>
    <w:rsid w:val="001F0EAE"/>
    <w:rsid w:val="001F1A85"/>
    <w:rsid w:val="001F2420"/>
    <w:rsid w:val="001F38DF"/>
    <w:rsid w:val="001F3ACB"/>
    <w:rsid w:val="001F6EEB"/>
    <w:rsid w:val="00200979"/>
    <w:rsid w:val="002011A7"/>
    <w:rsid w:val="0020177A"/>
    <w:rsid w:val="00201DA6"/>
    <w:rsid w:val="00203323"/>
    <w:rsid w:val="00204381"/>
    <w:rsid w:val="0020575C"/>
    <w:rsid w:val="00206F7B"/>
    <w:rsid w:val="00210252"/>
    <w:rsid w:val="0021059F"/>
    <w:rsid w:val="002106EB"/>
    <w:rsid w:val="002107C3"/>
    <w:rsid w:val="00210DD5"/>
    <w:rsid w:val="00211189"/>
    <w:rsid w:val="00213490"/>
    <w:rsid w:val="00213928"/>
    <w:rsid w:val="00213AE8"/>
    <w:rsid w:val="002149CA"/>
    <w:rsid w:val="0021583B"/>
    <w:rsid w:val="00215E47"/>
    <w:rsid w:val="00215F0E"/>
    <w:rsid w:val="002166A8"/>
    <w:rsid w:val="00216757"/>
    <w:rsid w:val="00216A58"/>
    <w:rsid w:val="002201B1"/>
    <w:rsid w:val="002204D8"/>
    <w:rsid w:val="00220861"/>
    <w:rsid w:val="00220FDB"/>
    <w:rsid w:val="00221A90"/>
    <w:rsid w:val="0022263C"/>
    <w:rsid w:val="002238ED"/>
    <w:rsid w:val="0022439C"/>
    <w:rsid w:val="00224896"/>
    <w:rsid w:val="002271DD"/>
    <w:rsid w:val="002310A5"/>
    <w:rsid w:val="002317DB"/>
    <w:rsid w:val="0023181C"/>
    <w:rsid w:val="00232F2C"/>
    <w:rsid w:val="00234286"/>
    <w:rsid w:val="00234611"/>
    <w:rsid w:val="00234F69"/>
    <w:rsid w:val="00235548"/>
    <w:rsid w:val="00235643"/>
    <w:rsid w:val="0023577F"/>
    <w:rsid w:val="00235BC3"/>
    <w:rsid w:val="00235C5E"/>
    <w:rsid w:val="002360C1"/>
    <w:rsid w:val="002362F7"/>
    <w:rsid w:val="002377C8"/>
    <w:rsid w:val="00237887"/>
    <w:rsid w:val="002379C4"/>
    <w:rsid w:val="002414AC"/>
    <w:rsid w:val="002419BD"/>
    <w:rsid w:val="00242B8C"/>
    <w:rsid w:val="002434BA"/>
    <w:rsid w:val="002441C4"/>
    <w:rsid w:val="0024433F"/>
    <w:rsid w:val="00244C53"/>
    <w:rsid w:val="00245250"/>
    <w:rsid w:val="002452A1"/>
    <w:rsid w:val="002456FB"/>
    <w:rsid w:val="00246806"/>
    <w:rsid w:val="0024745B"/>
    <w:rsid w:val="002516B0"/>
    <w:rsid w:val="00252465"/>
    <w:rsid w:val="00252BE3"/>
    <w:rsid w:val="00253138"/>
    <w:rsid w:val="00254363"/>
    <w:rsid w:val="0025485B"/>
    <w:rsid w:val="00254D1D"/>
    <w:rsid w:val="0025517D"/>
    <w:rsid w:val="0025532F"/>
    <w:rsid w:val="002556B1"/>
    <w:rsid w:val="002559D9"/>
    <w:rsid w:val="00256E0A"/>
    <w:rsid w:val="00257520"/>
    <w:rsid w:val="00257801"/>
    <w:rsid w:val="00257D0E"/>
    <w:rsid w:val="002615B9"/>
    <w:rsid w:val="002620E2"/>
    <w:rsid w:val="00262100"/>
    <w:rsid w:val="002623F2"/>
    <w:rsid w:val="002627CB"/>
    <w:rsid w:val="002627DC"/>
    <w:rsid w:val="002628E2"/>
    <w:rsid w:val="00263BA9"/>
    <w:rsid w:val="00265CB5"/>
    <w:rsid w:val="002663B8"/>
    <w:rsid w:val="00266D31"/>
    <w:rsid w:val="00267079"/>
    <w:rsid w:val="00270533"/>
    <w:rsid w:val="002710C6"/>
    <w:rsid w:val="0027187E"/>
    <w:rsid w:val="00271CD9"/>
    <w:rsid w:val="00272B8A"/>
    <w:rsid w:val="002731C1"/>
    <w:rsid w:val="002732BD"/>
    <w:rsid w:val="00274B93"/>
    <w:rsid w:val="00275888"/>
    <w:rsid w:val="002770F3"/>
    <w:rsid w:val="00277F50"/>
    <w:rsid w:val="002816EA"/>
    <w:rsid w:val="00282DAA"/>
    <w:rsid w:val="00284436"/>
    <w:rsid w:val="002850F0"/>
    <w:rsid w:val="00286826"/>
    <w:rsid w:val="00286D73"/>
    <w:rsid w:val="00286EC1"/>
    <w:rsid w:val="00287D76"/>
    <w:rsid w:val="002903F5"/>
    <w:rsid w:val="00290A97"/>
    <w:rsid w:val="00291610"/>
    <w:rsid w:val="002919A1"/>
    <w:rsid w:val="0029255B"/>
    <w:rsid w:val="00292584"/>
    <w:rsid w:val="0029443E"/>
    <w:rsid w:val="002947E7"/>
    <w:rsid w:val="002951BD"/>
    <w:rsid w:val="00295669"/>
    <w:rsid w:val="00296CF6"/>
    <w:rsid w:val="00297E2A"/>
    <w:rsid w:val="002A145F"/>
    <w:rsid w:val="002A2530"/>
    <w:rsid w:val="002A2D7C"/>
    <w:rsid w:val="002A3B63"/>
    <w:rsid w:val="002A3C81"/>
    <w:rsid w:val="002A3E2E"/>
    <w:rsid w:val="002A434F"/>
    <w:rsid w:val="002A53E5"/>
    <w:rsid w:val="002A5BA4"/>
    <w:rsid w:val="002A6B3C"/>
    <w:rsid w:val="002A7083"/>
    <w:rsid w:val="002A747F"/>
    <w:rsid w:val="002A7818"/>
    <w:rsid w:val="002A7E3C"/>
    <w:rsid w:val="002B1D5F"/>
    <w:rsid w:val="002B1F1C"/>
    <w:rsid w:val="002B2510"/>
    <w:rsid w:val="002B2BE5"/>
    <w:rsid w:val="002B3F35"/>
    <w:rsid w:val="002B41CE"/>
    <w:rsid w:val="002B563D"/>
    <w:rsid w:val="002B5665"/>
    <w:rsid w:val="002B5B78"/>
    <w:rsid w:val="002B6893"/>
    <w:rsid w:val="002C0965"/>
    <w:rsid w:val="002C1F12"/>
    <w:rsid w:val="002C20AC"/>
    <w:rsid w:val="002C34BB"/>
    <w:rsid w:val="002C4A07"/>
    <w:rsid w:val="002C528A"/>
    <w:rsid w:val="002C54EC"/>
    <w:rsid w:val="002C5515"/>
    <w:rsid w:val="002C5A45"/>
    <w:rsid w:val="002C5CC2"/>
    <w:rsid w:val="002C6634"/>
    <w:rsid w:val="002C6935"/>
    <w:rsid w:val="002D17F1"/>
    <w:rsid w:val="002D2345"/>
    <w:rsid w:val="002D3989"/>
    <w:rsid w:val="002D503D"/>
    <w:rsid w:val="002D6C4D"/>
    <w:rsid w:val="002D7D46"/>
    <w:rsid w:val="002D7E6A"/>
    <w:rsid w:val="002E10F0"/>
    <w:rsid w:val="002E119C"/>
    <w:rsid w:val="002E1646"/>
    <w:rsid w:val="002E17CA"/>
    <w:rsid w:val="002E18AB"/>
    <w:rsid w:val="002E1B61"/>
    <w:rsid w:val="002E3C44"/>
    <w:rsid w:val="002E3EF8"/>
    <w:rsid w:val="002E4AC0"/>
    <w:rsid w:val="002E4FF9"/>
    <w:rsid w:val="002E5FEC"/>
    <w:rsid w:val="002E6168"/>
    <w:rsid w:val="002E7D21"/>
    <w:rsid w:val="002F038B"/>
    <w:rsid w:val="002F06DA"/>
    <w:rsid w:val="002F0F36"/>
    <w:rsid w:val="002F159E"/>
    <w:rsid w:val="002F3088"/>
    <w:rsid w:val="002F3A4F"/>
    <w:rsid w:val="002F3FAC"/>
    <w:rsid w:val="002F6290"/>
    <w:rsid w:val="002F76A5"/>
    <w:rsid w:val="00300068"/>
    <w:rsid w:val="0030032D"/>
    <w:rsid w:val="00300514"/>
    <w:rsid w:val="00301B5A"/>
    <w:rsid w:val="00301ED9"/>
    <w:rsid w:val="00302045"/>
    <w:rsid w:val="003021B5"/>
    <w:rsid w:val="0030231E"/>
    <w:rsid w:val="003039FA"/>
    <w:rsid w:val="00303D01"/>
    <w:rsid w:val="00303DB7"/>
    <w:rsid w:val="0030781B"/>
    <w:rsid w:val="00310160"/>
    <w:rsid w:val="003107AB"/>
    <w:rsid w:val="0031286A"/>
    <w:rsid w:val="0031563E"/>
    <w:rsid w:val="0031635D"/>
    <w:rsid w:val="0031771C"/>
    <w:rsid w:val="00317878"/>
    <w:rsid w:val="00317968"/>
    <w:rsid w:val="00317B2B"/>
    <w:rsid w:val="00320377"/>
    <w:rsid w:val="00320E16"/>
    <w:rsid w:val="00321E44"/>
    <w:rsid w:val="003225BA"/>
    <w:rsid w:val="00324076"/>
    <w:rsid w:val="0032509B"/>
    <w:rsid w:val="00327A82"/>
    <w:rsid w:val="003301C2"/>
    <w:rsid w:val="00332A07"/>
    <w:rsid w:val="003339A0"/>
    <w:rsid w:val="00333FB3"/>
    <w:rsid w:val="003341BD"/>
    <w:rsid w:val="00334DE8"/>
    <w:rsid w:val="00335A34"/>
    <w:rsid w:val="00336B78"/>
    <w:rsid w:val="0033768F"/>
    <w:rsid w:val="0034172E"/>
    <w:rsid w:val="00341CBC"/>
    <w:rsid w:val="00342086"/>
    <w:rsid w:val="0034232D"/>
    <w:rsid w:val="003424C0"/>
    <w:rsid w:val="00342772"/>
    <w:rsid w:val="00343321"/>
    <w:rsid w:val="0034461B"/>
    <w:rsid w:val="00344621"/>
    <w:rsid w:val="0034484D"/>
    <w:rsid w:val="00344A7C"/>
    <w:rsid w:val="00345091"/>
    <w:rsid w:val="00345225"/>
    <w:rsid w:val="0034590F"/>
    <w:rsid w:val="0034680F"/>
    <w:rsid w:val="00346EF4"/>
    <w:rsid w:val="00347227"/>
    <w:rsid w:val="00347DD6"/>
    <w:rsid w:val="0035015D"/>
    <w:rsid w:val="0035017E"/>
    <w:rsid w:val="00350671"/>
    <w:rsid w:val="00350C00"/>
    <w:rsid w:val="00350C20"/>
    <w:rsid w:val="0035126A"/>
    <w:rsid w:val="00352057"/>
    <w:rsid w:val="00352BD0"/>
    <w:rsid w:val="00352C0F"/>
    <w:rsid w:val="00354245"/>
    <w:rsid w:val="0035499E"/>
    <w:rsid w:val="00355461"/>
    <w:rsid w:val="00355478"/>
    <w:rsid w:val="00356562"/>
    <w:rsid w:val="003601BB"/>
    <w:rsid w:val="00360FEA"/>
    <w:rsid w:val="00361347"/>
    <w:rsid w:val="00362AA3"/>
    <w:rsid w:val="00363442"/>
    <w:rsid w:val="00363B75"/>
    <w:rsid w:val="003646E7"/>
    <w:rsid w:val="00364A0C"/>
    <w:rsid w:val="00364E25"/>
    <w:rsid w:val="00366549"/>
    <w:rsid w:val="00367A8C"/>
    <w:rsid w:val="00367C4C"/>
    <w:rsid w:val="0037071E"/>
    <w:rsid w:val="00371379"/>
    <w:rsid w:val="00373571"/>
    <w:rsid w:val="00373ED7"/>
    <w:rsid w:val="003741DF"/>
    <w:rsid w:val="00374266"/>
    <w:rsid w:val="0037430D"/>
    <w:rsid w:val="00374B61"/>
    <w:rsid w:val="00374D51"/>
    <w:rsid w:val="00375204"/>
    <w:rsid w:val="00375999"/>
    <w:rsid w:val="00375FE1"/>
    <w:rsid w:val="003769B7"/>
    <w:rsid w:val="00376C39"/>
    <w:rsid w:val="00376E1D"/>
    <w:rsid w:val="0037745F"/>
    <w:rsid w:val="00377D21"/>
    <w:rsid w:val="003801D8"/>
    <w:rsid w:val="00380423"/>
    <w:rsid w:val="003810EE"/>
    <w:rsid w:val="00381E17"/>
    <w:rsid w:val="00383AA1"/>
    <w:rsid w:val="003846BC"/>
    <w:rsid w:val="003851F4"/>
    <w:rsid w:val="00385BFE"/>
    <w:rsid w:val="00387D5C"/>
    <w:rsid w:val="00393406"/>
    <w:rsid w:val="00393C76"/>
    <w:rsid w:val="00393EB1"/>
    <w:rsid w:val="00394968"/>
    <w:rsid w:val="0039598A"/>
    <w:rsid w:val="00396F93"/>
    <w:rsid w:val="0039797B"/>
    <w:rsid w:val="003979AD"/>
    <w:rsid w:val="003A06B4"/>
    <w:rsid w:val="003A0831"/>
    <w:rsid w:val="003A0F99"/>
    <w:rsid w:val="003A15EF"/>
    <w:rsid w:val="003A1B6B"/>
    <w:rsid w:val="003A30CC"/>
    <w:rsid w:val="003A4EED"/>
    <w:rsid w:val="003A5B35"/>
    <w:rsid w:val="003A60B0"/>
    <w:rsid w:val="003A6221"/>
    <w:rsid w:val="003A6A3F"/>
    <w:rsid w:val="003A7073"/>
    <w:rsid w:val="003B04E0"/>
    <w:rsid w:val="003B1A41"/>
    <w:rsid w:val="003B1D62"/>
    <w:rsid w:val="003B2083"/>
    <w:rsid w:val="003B21F7"/>
    <w:rsid w:val="003B2FD3"/>
    <w:rsid w:val="003B2FE0"/>
    <w:rsid w:val="003B30C5"/>
    <w:rsid w:val="003B3FE5"/>
    <w:rsid w:val="003B41A8"/>
    <w:rsid w:val="003B5A8D"/>
    <w:rsid w:val="003B6689"/>
    <w:rsid w:val="003B6AE6"/>
    <w:rsid w:val="003B7B3A"/>
    <w:rsid w:val="003C1888"/>
    <w:rsid w:val="003C1955"/>
    <w:rsid w:val="003C217D"/>
    <w:rsid w:val="003C4C25"/>
    <w:rsid w:val="003C50D9"/>
    <w:rsid w:val="003C53BF"/>
    <w:rsid w:val="003C5786"/>
    <w:rsid w:val="003C6DA0"/>
    <w:rsid w:val="003C6E1E"/>
    <w:rsid w:val="003C7D61"/>
    <w:rsid w:val="003D205F"/>
    <w:rsid w:val="003D28ED"/>
    <w:rsid w:val="003D29DF"/>
    <w:rsid w:val="003D3081"/>
    <w:rsid w:val="003D3D3E"/>
    <w:rsid w:val="003D4D5B"/>
    <w:rsid w:val="003D4F7C"/>
    <w:rsid w:val="003D5109"/>
    <w:rsid w:val="003D5221"/>
    <w:rsid w:val="003D5796"/>
    <w:rsid w:val="003D5A7D"/>
    <w:rsid w:val="003D6D3E"/>
    <w:rsid w:val="003E018B"/>
    <w:rsid w:val="003E10E8"/>
    <w:rsid w:val="003E32B9"/>
    <w:rsid w:val="003E3588"/>
    <w:rsid w:val="003E36BB"/>
    <w:rsid w:val="003E4C7E"/>
    <w:rsid w:val="003E50C5"/>
    <w:rsid w:val="003E51FF"/>
    <w:rsid w:val="003E5E01"/>
    <w:rsid w:val="003E6051"/>
    <w:rsid w:val="003E60DA"/>
    <w:rsid w:val="003E63DE"/>
    <w:rsid w:val="003F0DB9"/>
    <w:rsid w:val="003F0EDE"/>
    <w:rsid w:val="003F1870"/>
    <w:rsid w:val="003F1C52"/>
    <w:rsid w:val="003F26A0"/>
    <w:rsid w:val="003F3409"/>
    <w:rsid w:val="003F43E6"/>
    <w:rsid w:val="003F4F64"/>
    <w:rsid w:val="003F5EC2"/>
    <w:rsid w:val="003F6EDF"/>
    <w:rsid w:val="00400E19"/>
    <w:rsid w:val="004019FC"/>
    <w:rsid w:val="00401E41"/>
    <w:rsid w:val="00402A71"/>
    <w:rsid w:val="0040393E"/>
    <w:rsid w:val="00403EF0"/>
    <w:rsid w:val="004050D7"/>
    <w:rsid w:val="004061FD"/>
    <w:rsid w:val="00406ACA"/>
    <w:rsid w:val="004070D4"/>
    <w:rsid w:val="00407333"/>
    <w:rsid w:val="0040753F"/>
    <w:rsid w:val="0040782E"/>
    <w:rsid w:val="00410940"/>
    <w:rsid w:val="00410DC7"/>
    <w:rsid w:val="00411034"/>
    <w:rsid w:val="00411913"/>
    <w:rsid w:val="004120B2"/>
    <w:rsid w:val="004128F3"/>
    <w:rsid w:val="00412B15"/>
    <w:rsid w:val="004138EB"/>
    <w:rsid w:val="00414DCE"/>
    <w:rsid w:val="004150A2"/>
    <w:rsid w:val="0041534C"/>
    <w:rsid w:val="00415535"/>
    <w:rsid w:val="00415C97"/>
    <w:rsid w:val="00415D6B"/>
    <w:rsid w:val="0041601E"/>
    <w:rsid w:val="00416294"/>
    <w:rsid w:val="00416E4E"/>
    <w:rsid w:val="00417332"/>
    <w:rsid w:val="004202D8"/>
    <w:rsid w:val="004206A2"/>
    <w:rsid w:val="00421902"/>
    <w:rsid w:val="004219DF"/>
    <w:rsid w:val="004227AC"/>
    <w:rsid w:val="0042389E"/>
    <w:rsid w:val="004238C3"/>
    <w:rsid w:val="00425212"/>
    <w:rsid w:val="004259A4"/>
    <w:rsid w:val="0042655F"/>
    <w:rsid w:val="00426F61"/>
    <w:rsid w:val="0042796E"/>
    <w:rsid w:val="00427E0B"/>
    <w:rsid w:val="00427EE3"/>
    <w:rsid w:val="0043000A"/>
    <w:rsid w:val="004300DD"/>
    <w:rsid w:val="004301CA"/>
    <w:rsid w:val="004303D2"/>
    <w:rsid w:val="0043185D"/>
    <w:rsid w:val="004322B1"/>
    <w:rsid w:val="00432C5B"/>
    <w:rsid w:val="004333F5"/>
    <w:rsid w:val="00433B7D"/>
    <w:rsid w:val="0043571C"/>
    <w:rsid w:val="00435A99"/>
    <w:rsid w:val="004361A1"/>
    <w:rsid w:val="0043666E"/>
    <w:rsid w:val="004368B8"/>
    <w:rsid w:val="00436B90"/>
    <w:rsid w:val="0043795D"/>
    <w:rsid w:val="0044133B"/>
    <w:rsid w:val="00441FE1"/>
    <w:rsid w:val="00442573"/>
    <w:rsid w:val="00442C12"/>
    <w:rsid w:val="00443256"/>
    <w:rsid w:val="00443E1F"/>
    <w:rsid w:val="004445E6"/>
    <w:rsid w:val="00445394"/>
    <w:rsid w:val="00445C3F"/>
    <w:rsid w:val="00446A00"/>
    <w:rsid w:val="00446D72"/>
    <w:rsid w:val="0044740B"/>
    <w:rsid w:val="00447B5E"/>
    <w:rsid w:val="00447D77"/>
    <w:rsid w:val="00447E8C"/>
    <w:rsid w:val="00450214"/>
    <w:rsid w:val="00450828"/>
    <w:rsid w:val="00450CD6"/>
    <w:rsid w:val="00452152"/>
    <w:rsid w:val="004524C1"/>
    <w:rsid w:val="004526C3"/>
    <w:rsid w:val="00454074"/>
    <w:rsid w:val="004558B4"/>
    <w:rsid w:val="004564FC"/>
    <w:rsid w:val="004566D0"/>
    <w:rsid w:val="00456C94"/>
    <w:rsid w:val="004607BF"/>
    <w:rsid w:val="00461163"/>
    <w:rsid w:val="00461A26"/>
    <w:rsid w:val="00461A8E"/>
    <w:rsid w:val="004636EB"/>
    <w:rsid w:val="00463F66"/>
    <w:rsid w:val="004653C9"/>
    <w:rsid w:val="00465928"/>
    <w:rsid w:val="00465D28"/>
    <w:rsid w:val="00466559"/>
    <w:rsid w:val="00466711"/>
    <w:rsid w:val="00466802"/>
    <w:rsid w:val="00467476"/>
    <w:rsid w:val="0046791F"/>
    <w:rsid w:val="00470774"/>
    <w:rsid w:val="0047099D"/>
    <w:rsid w:val="00472B86"/>
    <w:rsid w:val="0047390D"/>
    <w:rsid w:val="004739FA"/>
    <w:rsid w:val="00473F86"/>
    <w:rsid w:val="00474D69"/>
    <w:rsid w:val="004754E0"/>
    <w:rsid w:val="00475578"/>
    <w:rsid w:val="0047604B"/>
    <w:rsid w:val="00476C63"/>
    <w:rsid w:val="00477B36"/>
    <w:rsid w:val="004800F2"/>
    <w:rsid w:val="00480210"/>
    <w:rsid w:val="00480288"/>
    <w:rsid w:val="004817D6"/>
    <w:rsid w:val="00481B90"/>
    <w:rsid w:val="00482469"/>
    <w:rsid w:val="00482956"/>
    <w:rsid w:val="00482D29"/>
    <w:rsid w:val="00483C4D"/>
    <w:rsid w:val="0048553A"/>
    <w:rsid w:val="00485DB2"/>
    <w:rsid w:val="00485FA9"/>
    <w:rsid w:val="00486E7B"/>
    <w:rsid w:val="00487A8B"/>
    <w:rsid w:val="00487F66"/>
    <w:rsid w:val="00490594"/>
    <w:rsid w:val="0049108A"/>
    <w:rsid w:val="004912F7"/>
    <w:rsid w:val="00491327"/>
    <w:rsid w:val="00491D09"/>
    <w:rsid w:val="004930F6"/>
    <w:rsid w:val="0049364F"/>
    <w:rsid w:val="00493BF8"/>
    <w:rsid w:val="00494583"/>
    <w:rsid w:val="00496488"/>
    <w:rsid w:val="00496B7B"/>
    <w:rsid w:val="00497961"/>
    <w:rsid w:val="004A1365"/>
    <w:rsid w:val="004A1715"/>
    <w:rsid w:val="004A1829"/>
    <w:rsid w:val="004A23D1"/>
    <w:rsid w:val="004A29D3"/>
    <w:rsid w:val="004A2EF1"/>
    <w:rsid w:val="004A38AD"/>
    <w:rsid w:val="004A51F4"/>
    <w:rsid w:val="004A6D96"/>
    <w:rsid w:val="004A7C0F"/>
    <w:rsid w:val="004A7F8A"/>
    <w:rsid w:val="004B0868"/>
    <w:rsid w:val="004B0E50"/>
    <w:rsid w:val="004B104A"/>
    <w:rsid w:val="004B33C8"/>
    <w:rsid w:val="004B4004"/>
    <w:rsid w:val="004B4416"/>
    <w:rsid w:val="004B4D13"/>
    <w:rsid w:val="004B5001"/>
    <w:rsid w:val="004B518A"/>
    <w:rsid w:val="004B52D0"/>
    <w:rsid w:val="004B5912"/>
    <w:rsid w:val="004B6028"/>
    <w:rsid w:val="004C0441"/>
    <w:rsid w:val="004C045B"/>
    <w:rsid w:val="004C0649"/>
    <w:rsid w:val="004C12DF"/>
    <w:rsid w:val="004C1702"/>
    <w:rsid w:val="004C1DCB"/>
    <w:rsid w:val="004C22AB"/>
    <w:rsid w:val="004C35AB"/>
    <w:rsid w:val="004C3BE5"/>
    <w:rsid w:val="004C43E8"/>
    <w:rsid w:val="004C4986"/>
    <w:rsid w:val="004C4C3E"/>
    <w:rsid w:val="004C52BC"/>
    <w:rsid w:val="004C54FE"/>
    <w:rsid w:val="004C5E2D"/>
    <w:rsid w:val="004C6BBA"/>
    <w:rsid w:val="004C6C77"/>
    <w:rsid w:val="004C7141"/>
    <w:rsid w:val="004D0558"/>
    <w:rsid w:val="004D08EE"/>
    <w:rsid w:val="004D1780"/>
    <w:rsid w:val="004D285D"/>
    <w:rsid w:val="004D3311"/>
    <w:rsid w:val="004D3CE5"/>
    <w:rsid w:val="004D5266"/>
    <w:rsid w:val="004D796F"/>
    <w:rsid w:val="004E0B96"/>
    <w:rsid w:val="004E1601"/>
    <w:rsid w:val="004E1C56"/>
    <w:rsid w:val="004E26BE"/>
    <w:rsid w:val="004E3041"/>
    <w:rsid w:val="004E38F9"/>
    <w:rsid w:val="004E414C"/>
    <w:rsid w:val="004E4208"/>
    <w:rsid w:val="004E4318"/>
    <w:rsid w:val="004E49AB"/>
    <w:rsid w:val="004E4C93"/>
    <w:rsid w:val="004E58FF"/>
    <w:rsid w:val="004E6A78"/>
    <w:rsid w:val="004F0098"/>
    <w:rsid w:val="004F08F4"/>
    <w:rsid w:val="004F0F67"/>
    <w:rsid w:val="004F1436"/>
    <w:rsid w:val="004F1E1A"/>
    <w:rsid w:val="004F1E2D"/>
    <w:rsid w:val="004F308B"/>
    <w:rsid w:val="004F31E4"/>
    <w:rsid w:val="004F356F"/>
    <w:rsid w:val="004F3F64"/>
    <w:rsid w:val="004F46DF"/>
    <w:rsid w:val="004F4D5E"/>
    <w:rsid w:val="004F71D7"/>
    <w:rsid w:val="004F7A20"/>
    <w:rsid w:val="005019B7"/>
    <w:rsid w:val="00501D59"/>
    <w:rsid w:val="005020FE"/>
    <w:rsid w:val="005022C7"/>
    <w:rsid w:val="00502C5A"/>
    <w:rsid w:val="00502C8E"/>
    <w:rsid w:val="00503B2C"/>
    <w:rsid w:val="00504950"/>
    <w:rsid w:val="00505199"/>
    <w:rsid w:val="00505421"/>
    <w:rsid w:val="0050573C"/>
    <w:rsid w:val="005069C8"/>
    <w:rsid w:val="005104DF"/>
    <w:rsid w:val="00510832"/>
    <w:rsid w:val="00512573"/>
    <w:rsid w:val="00512B94"/>
    <w:rsid w:val="00512CD6"/>
    <w:rsid w:val="00514ED5"/>
    <w:rsid w:val="00514F21"/>
    <w:rsid w:val="00517D14"/>
    <w:rsid w:val="0052224B"/>
    <w:rsid w:val="00522944"/>
    <w:rsid w:val="00522D58"/>
    <w:rsid w:val="005233C0"/>
    <w:rsid w:val="00524A22"/>
    <w:rsid w:val="0052537D"/>
    <w:rsid w:val="00525C43"/>
    <w:rsid w:val="00526AA4"/>
    <w:rsid w:val="00526F56"/>
    <w:rsid w:val="00527186"/>
    <w:rsid w:val="00527241"/>
    <w:rsid w:val="005326AC"/>
    <w:rsid w:val="005328B0"/>
    <w:rsid w:val="005329EB"/>
    <w:rsid w:val="0053458C"/>
    <w:rsid w:val="00534F8C"/>
    <w:rsid w:val="00535094"/>
    <w:rsid w:val="00535BAF"/>
    <w:rsid w:val="00536791"/>
    <w:rsid w:val="0053681C"/>
    <w:rsid w:val="00536A97"/>
    <w:rsid w:val="005379E4"/>
    <w:rsid w:val="00537F06"/>
    <w:rsid w:val="00537F9E"/>
    <w:rsid w:val="005401BE"/>
    <w:rsid w:val="00540430"/>
    <w:rsid w:val="0054054F"/>
    <w:rsid w:val="00540EF7"/>
    <w:rsid w:val="005419E6"/>
    <w:rsid w:val="00542CE3"/>
    <w:rsid w:val="0054349C"/>
    <w:rsid w:val="0054375E"/>
    <w:rsid w:val="0054396E"/>
    <w:rsid w:val="00544347"/>
    <w:rsid w:val="0054445B"/>
    <w:rsid w:val="00544C44"/>
    <w:rsid w:val="00545179"/>
    <w:rsid w:val="0054521A"/>
    <w:rsid w:val="00545F69"/>
    <w:rsid w:val="00546407"/>
    <w:rsid w:val="00546795"/>
    <w:rsid w:val="0054714C"/>
    <w:rsid w:val="005504FE"/>
    <w:rsid w:val="00550731"/>
    <w:rsid w:val="00551A80"/>
    <w:rsid w:val="00552D07"/>
    <w:rsid w:val="0055303F"/>
    <w:rsid w:val="005534F9"/>
    <w:rsid w:val="005536C0"/>
    <w:rsid w:val="00554943"/>
    <w:rsid w:val="00555364"/>
    <w:rsid w:val="00555F99"/>
    <w:rsid w:val="00556149"/>
    <w:rsid w:val="005562E1"/>
    <w:rsid w:val="0055647F"/>
    <w:rsid w:val="00556D22"/>
    <w:rsid w:val="005579E9"/>
    <w:rsid w:val="0056019D"/>
    <w:rsid w:val="00560E42"/>
    <w:rsid w:val="00561368"/>
    <w:rsid w:val="005614E7"/>
    <w:rsid w:val="00561B1B"/>
    <w:rsid w:val="00561B86"/>
    <w:rsid w:val="00561F17"/>
    <w:rsid w:val="0056273B"/>
    <w:rsid w:val="005628D0"/>
    <w:rsid w:val="00562A9D"/>
    <w:rsid w:val="00562BFA"/>
    <w:rsid w:val="00562C06"/>
    <w:rsid w:val="00564C30"/>
    <w:rsid w:val="00564EFD"/>
    <w:rsid w:val="00565305"/>
    <w:rsid w:val="0057011A"/>
    <w:rsid w:val="00570CDF"/>
    <w:rsid w:val="00571AD6"/>
    <w:rsid w:val="00571E4B"/>
    <w:rsid w:val="00571E71"/>
    <w:rsid w:val="00571EC3"/>
    <w:rsid w:val="00574085"/>
    <w:rsid w:val="0057474D"/>
    <w:rsid w:val="00574C3D"/>
    <w:rsid w:val="00574F91"/>
    <w:rsid w:val="005754ED"/>
    <w:rsid w:val="00575B3C"/>
    <w:rsid w:val="00576204"/>
    <w:rsid w:val="00576757"/>
    <w:rsid w:val="00580D58"/>
    <w:rsid w:val="00582E65"/>
    <w:rsid w:val="00583FC2"/>
    <w:rsid w:val="005845CD"/>
    <w:rsid w:val="00584A63"/>
    <w:rsid w:val="00584DF1"/>
    <w:rsid w:val="00584F54"/>
    <w:rsid w:val="0058504C"/>
    <w:rsid w:val="005863A7"/>
    <w:rsid w:val="005864E7"/>
    <w:rsid w:val="00586B42"/>
    <w:rsid w:val="00591C4E"/>
    <w:rsid w:val="005926D0"/>
    <w:rsid w:val="00593761"/>
    <w:rsid w:val="0059387E"/>
    <w:rsid w:val="00594BC5"/>
    <w:rsid w:val="00594D56"/>
    <w:rsid w:val="00596565"/>
    <w:rsid w:val="005A1C64"/>
    <w:rsid w:val="005A2788"/>
    <w:rsid w:val="005A2C86"/>
    <w:rsid w:val="005A350F"/>
    <w:rsid w:val="005A4015"/>
    <w:rsid w:val="005A4935"/>
    <w:rsid w:val="005A5464"/>
    <w:rsid w:val="005A5F46"/>
    <w:rsid w:val="005A6C81"/>
    <w:rsid w:val="005A6DB2"/>
    <w:rsid w:val="005A7C2B"/>
    <w:rsid w:val="005B0AB1"/>
    <w:rsid w:val="005B0B05"/>
    <w:rsid w:val="005B145E"/>
    <w:rsid w:val="005B19C7"/>
    <w:rsid w:val="005B27EF"/>
    <w:rsid w:val="005B3521"/>
    <w:rsid w:val="005B3DC2"/>
    <w:rsid w:val="005B6DCD"/>
    <w:rsid w:val="005B77C9"/>
    <w:rsid w:val="005B7C61"/>
    <w:rsid w:val="005C077C"/>
    <w:rsid w:val="005C09E0"/>
    <w:rsid w:val="005C0F75"/>
    <w:rsid w:val="005C31BA"/>
    <w:rsid w:val="005C3A31"/>
    <w:rsid w:val="005C59FF"/>
    <w:rsid w:val="005C60CD"/>
    <w:rsid w:val="005C61E1"/>
    <w:rsid w:val="005C63FA"/>
    <w:rsid w:val="005C6666"/>
    <w:rsid w:val="005C6E62"/>
    <w:rsid w:val="005C7179"/>
    <w:rsid w:val="005D0401"/>
    <w:rsid w:val="005D04DA"/>
    <w:rsid w:val="005D2CB4"/>
    <w:rsid w:val="005D5380"/>
    <w:rsid w:val="005D60FB"/>
    <w:rsid w:val="005D61EF"/>
    <w:rsid w:val="005D7C99"/>
    <w:rsid w:val="005E00EA"/>
    <w:rsid w:val="005E1C1A"/>
    <w:rsid w:val="005E1EAB"/>
    <w:rsid w:val="005E2E4F"/>
    <w:rsid w:val="005E3EA2"/>
    <w:rsid w:val="005E40E0"/>
    <w:rsid w:val="005E4281"/>
    <w:rsid w:val="005E4A5C"/>
    <w:rsid w:val="005E51F4"/>
    <w:rsid w:val="005E52A5"/>
    <w:rsid w:val="005E6192"/>
    <w:rsid w:val="005E6427"/>
    <w:rsid w:val="005E67CA"/>
    <w:rsid w:val="005E6B56"/>
    <w:rsid w:val="005E6E87"/>
    <w:rsid w:val="005E788A"/>
    <w:rsid w:val="005E7E55"/>
    <w:rsid w:val="005F1763"/>
    <w:rsid w:val="005F1771"/>
    <w:rsid w:val="005F1807"/>
    <w:rsid w:val="005F1F17"/>
    <w:rsid w:val="005F25C0"/>
    <w:rsid w:val="005F2B62"/>
    <w:rsid w:val="005F3373"/>
    <w:rsid w:val="005F4061"/>
    <w:rsid w:val="005F4186"/>
    <w:rsid w:val="005F5559"/>
    <w:rsid w:val="005F6102"/>
    <w:rsid w:val="005F6584"/>
    <w:rsid w:val="005F6B60"/>
    <w:rsid w:val="005F6BC1"/>
    <w:rsid w:val="006011C2"/>
    <w:rsid w:val="00601CBD"/>
    <w:rsid w:val="0060212D"/>
    <w:rsid w:val="0060279C"/>
    <w:rsid w:val="006032EA"/>
    <w:rsid w:val="00603460"/>
    <w:rsid w:val="006049B9"/>
    <w:rsid w:val="00604C9F"/>
    <w:rsid w:val="006050D0"/>
    <w:rsid w:val="0060537F"/>
    <w:rsid w:val="00606F8B"/>
    <w:rsid w:val="006071BE"/>
    <w:rsid w:val="00607680"/>
    <w:rsid w:val="006077F8"/>
    <w:rsid w:val="00607BD4"/>
    <w:rsid w:val="0061048C"/>
    <w:rsid w:val="006114A3"/>
    <w:rsid w:val="0061169B"/>
    <w:rsid w:val="006119E5"/>
    <w:rsid w:val="0061255E"/>
    <w:rsid w:val="00612EC0"/>
    <w:rsid w:val="00613051"/>
    <w:rsid w:val="0061333E"/>
    <w:rsid w:val="00613D4D"/>
    <w:rsid w:val="0061417E"/>
    <w:rsid w:val="00614ACA"/>
    <w:rsid w:val="00614F13"/>
    <w:rsid w:val="006150C7"/>
    <w:rsid w:val="00615583"/>
    <w:rsid w:val="0061761E"/>
    <w:rsid w:val="0061794F"/>
    <w:rsid w:val="0062014D"/>
    <w:rsid w:val="00620AA7"/>
    <w:rsid w:val="00622227"/>
    <w:rsid w:val="0062322D"/>
    <w:rsid w:val="0062379F"/>
    <w:rsid w:val="006238E0"/>
    <w:rsid w:val="00623A95"/>
    <w:rsid w:val="00624D45"/>
    <w:rsid w:val="00624EF9"/>
    <w:rsid w:val="0062528C"/>
    <w:rsid w:val="00625A4C"/>
    <w:rsid w:val="00625E25"/>
    <w:rsid w:val="00625E4D"/>
    <w:rsid w:val="006265BC"/>
    <w:rsid w:val="0062756A"/>
    <w:rsid w:val="00627A55"/>
    <w:rsid w:val="00627C06"/>
    <w:rsid w:val="0063099D"/>
    <w:rsid w:val="00631415"/>
    <w:rsid w:val="006322CE"/>
    <w:rsid w:val="00632FDB"/>
    <w:rsid w:val="00633346"/>
    <w:rsid w:val="00633D11"/>
    <w:rsid w:val="00635607"/>
    <w:rsid w:val="00635C12"/>
    <w:rsid w:val="0063651A"/>
    <w:rsid w:val="00641224"/>
    <w:rsid w:val="00641D43"/>
    <w:rsid w:val="00642459"/>
    <w:rsid w:val="00643D18"/>
    <w:rsid w:val="00643ECD"/>
    <w:rsid w:val="00644BFB"/>
    <w:rsid w:val="00644C2E"/>
    <w:rsid w:val="00645760"/>
    <w:rsid w:val="006464F0"/>
    <w:rsid w:val="0065162D"/>
    <w:rsid w:val="006518EA"/>
    <w:rsid w:val="00653A15"/>
    <w:rsid w:val="00653D51"/>
    <w:rsid w:val="006544AC"/>
    <w:rsid w:val="00655883"/>
    <w:rsid w:val="006558D1"/>
    <w:rsid w:val="00655B6A"/>
    <w:rsid w:val="00655CBF"/>
    <w:rsid w:val="00656437"/>
    <w:rsid w:val="00656974"/>
    <w:rsid w:val="00656B71"/>
    <w:rsid w:val="00656D2F"/>
    <w:rsid w:val="00657A06"/>
    <w:rsid w:val="0066014B"/>
    <w:rsid w:val="00660198"/>
    <w:rsid w:val="00660B36"/>
    <w:rsid w:val="00661586"/>
    <w:rsid w:val="00661CD9"/>
    <w:rsid w:val="00661EA0"/>
    <w:rsid w:val="00662212"/>
    <w:rsid w:val="00665ABE"/>
    <w:rsid w:val="00666601"/>
    <w:rsid w:val="00670F6D"/>
    <w:rsid w:val="0067155B"/>
    <w:rsid w:val="0067243D"/>
    <w:rsid w:val="0067307B"/>
    <w:rsid w:val="00673111"/>
    <w:rsid w:val="00675794"/>
    <w:rsid w:val="00675FD8"/>
    <w:rsid w:val="006760D5"/>
    <w:rsid w:val="00676509"/>
    <w:rsid w:val="00676C8A"/>
    <w:rsid w:val="006771E5"/>
    <w:rsid w:val="00677B8F"/>
    <w:rsid w:val="00677DC9"/>
    <w:rsid w:val="00681514"/>
    <w:rsid w:val="00681C50"/>
    <w:rsid w:val="00681FBC"/>
    <w:rsid w:val="006832E4"/>
    <w:rsid w:val="006846EC"/>
    <w:rsid w:val="00684C3D"/>
    <w:rsid w:val="006850D8"/>
    <w:rsid w:val="00685C55"/>
    <w:rsid w:val="00686540"/>
    <w:rsid w:val="00687E8F"/>
    <w:rsid w:val="006902A9"/>
    <w:rsid w:val="00691D5C"/>
    <w:rsid w:val="006948FF"/>
    <w:rsid w:val="006949CD"/>
    <w:rsid w:val="00694D59"/>
    <w:rsid w:val="006962F2"/>
    <w:rsid w:val="006965D6"/>
    <w:rsid w:val="006966D0"/>
    <w:rsid w:val="0069725E"/>
    <w:rsid w:val="006972C6"/>
    <w:rsid w:val="006A12B5"/>
    <w:rsid w:val="006A132B"/>
    <w:rsid w:val="006A3245"/>
    <w:rsid w:val="006A38BB"/>
    <w:rsid w:val="006A4F35"/>
    <w:rsid w:val="006A5B83"/>
    <w:rsid w:val="006A715A"/>
    <w:rsid w:val="006A7C57"/>
    <w:rsid w:val="006B0648"/>
    <w:rsid w:val="006B06BD"/>
    <w:rsid w:val="006B07EF"/>
    <w:rsid w:val="006B10BD"/>
    <w:rsid w:val="006B1652"/>
    <w:rsid w:val="006B1BD3"/>
    <w:rsid w:val="006B1C42"/>
    <w:rsid w:val="006B2A1E"/>
    <w:rsid w:val="006B4B3A"/>
    <w:rsid w:val="006B5D56"/>
    <w:rsid w:val="006B623F"/>
    <w:rsid w:val="006B636E"/>
    <w:rsid w:val="006B750A"/>
    <w:rsid w:val="006B7586"/>
    <w:rsid w:val="006C0694"/>
    <w:rsid w:val="006C1BFC"/>
    <w:rsid w:val="006C21D5"/>
    <w:rsid w:val="006C2612"/>
    <w:rsid w:val="006C2914"/>
    <w:rsid w:val="006C3007"/>
    <w:rsid w:val="006C313E"/>
    <w:rsid w:val="006C3C55"/>
    <w:rsid w:val="006C3CDC"/>
    <w:rsid w:val="006C3E41"/>
    <w:rsid w:val="006C621C"/>
    <w:rsid w:val="006C624A"/>
    <w:rsid w:val="006C64A7"/>
    <w:rsid w:val="006C6A10"/>
    <w:rsid w:val="006C761E"/>
    <w:rsid w:val="006C7DAC"/>
    <w:rsid w:val="006D09A1"/>
    <w:rsid w:val="006D33C5"/>
    <w:rsid w:val="006D3FCF"/>
    <w:rsid w:val="006D450F"/>
    <w:rsid w:val="006D4522"/>
    <w:rsid w:val="006D4D3F"/>
    <w:rsid w:val="006E132F"/>
    <w:rsid w:val="006E1DD8"/>
    <w:rsid w:val="006E2815"/>
    <w:rsid w:val="006E2CE8"/>
    <w:rsid w:val="006E3076"/>
    <w:rsid w:val="006E438C"/>
    <w:rsid w:val="006E4DA8"/>
    <w:rsid w:val="006E5028"/>
    <w:rsid w:val="006E5D8C"/>
    <w:rsid w:val="006F027D"/>
    <w:rsid w:val="006F3AF4"/>
    <w:rsid w:val="006F40EC"/>
    <w:rsid w:val="006F42AA"/>
    <w:rsid w:val="006F4BF0"/>
    <w:rsid w:val="006F5B8E"/>
    <w:rsid w:val="006F6016"/>
    <w:rsid w:val="006F62B6"/>
    <w:rsid w:val="0070058C"/>
    <w:rsid w:val="007010E6"/>
    <w:rsid w:val="00701CBD"/>
    <w:rsid w:val="0070225E"/>
    <w:rsid w:val="00703175"/>
    <w:rsid w:val="00703E65"/>
    <w:rsid w:val="007047F3"/>
    <w:rsid w:val="00704FD0"/>
    <w:rsid w:val="00705FD6"/>
    <w:rsid w:val="00707CAD"/>
    <w:rsid w:val="00710052"/>
    <w:rsid w:val="007118D3"/>
    <w:rsid w:val="0071411B"/>
    <w:rsid w:val="00715098"/>
    <w:rsid w:val="007155DB"/>
    <w:rsid w:val="0071609E"/>
    <w:rsid w:val="007176FC"/>
    <w:rsid w:val="007211A1"/>
    <w:rsid w:val="0072122D"/>
    <w:rsid w:val="00721601"/>
    <w:rsid w:val="00721789"/>
    <w:rsid w:val="007220AD"/>
    <w:rsid w:val="007231AF"/>
    <w:rsid w:val="00724657"/>
    <w:rsid w:val="0073055A"/>
    <w:rsid w:val="0073055B"/>
    <w:rsid w:val="007315F6"/>
    <w:rsid w:val="00732848"/>
    <w:rsid w:val="00732DE9"/>
    <w:rsid w:val="00733124"/>
    <w:rsid w:val="0073392D"/>
    <w:rsid w:val="00735C28"/>
    <w:rsid w:val="0073640A"/>
    <w:rsid w:val="00736A2A"/>
    <w:rsid w:val="00736D1C"/>
    <w:rsid w:val="00736D77"/>
    <w:rsid w:val="00736DC0"/>
    <w:rsid w:val="0073763E"/>
    <w:rsid w:val="007418C2"/>
    <w:rsid w:val="00741F53"/>
    <w:rsid w:val="00742484"/>
    <w:rsid w:val="00744762"/>
    <w:rsid w:val="00744942"/>
    <w:rsid w:val="0074498A"/>
    <w:rsid w:val="00744B6D"/>
    <w:rsid w:val="007476C9"/>
    <w:rsid w:val="007501F3"/>
    <w:rsid w:val="0075029C"/>
    <w:rsid w:val="007509D5"/>
    <w:rsid w:val="007510C0"/>
    <w:rsid w:val="00751264"/>
    <w:rsid w:val="00751E11"/>
    <w:rsid w:val="00753A51"/>
    <w:rsid w:val="00753D0C"/>
    <w:rsid w:val="00754296"/>
    <w:rsid w:val="00754B8F"/>
    <w:rsid w:val="007552AE"/>
    <w:rsid w:val="007557A5"/>
    <w:rsid w:val="00755A7C"/>
    <w:rsid w:val="00757DD2"/>
    <w:rsid w:val="007606CF"/>
    <w:rsid w:val="00761F08"/>
    <w:rsid w:val="00762431"/>
    <w:rsid w:val="00762CA7"/>
    <w:rsid w:val="007630FB"/>
    <w:rsid w:val="0076316F"/>
    <w:rsid w:val="00763199"/>
    <w:rsid w:val="00763925"/>
    <w:rsid w:val="00763FBE"/>
    <w:rsid w:val="00764C5D"/>
    <w:rsid w:val="00764D9D"/>
    <w:rsid w:val="00765057"/>
    <w:rsid w:val="007650EA"/>
    <w:rsid w:val="00765616"/>
    <w:rsid w:val="00765C24"/>
    <w:rsid w:val="00767B54"/>
    <w:rsid w:val="007700A7"/>
    <w:rsid w:val="007702D1"/>
    <w:rsid w:val="00770771"/>
    <w:rsid w:val="00771E1E"/>
    <w:rsid w:val="0077203C"/>
    <w:rsid w:val="007724F1"/>
    <w:rsid w:val="00772BC0"/>
    <w:rsid w:val="00772D08"/>
    <w:rsid w:val="00773445"/>
    <w:rsid w:val="00774455"/>
    <w:rsid w:val="007748A7"/>
    <w:rsid w:val="00774E35"/>
    <w:rsid w:val="00775F5C"/>
    <w:rsid w:val="00776EBC"/>
    <w:rsid w:val="00780202"/>
    <w:rsid w:val="00782511"/>
    <w:rsid w:val="0078430A"/>
    <w:rsid w:val="007851DF"/>
    <w:rsid w:val="00787684"/>
    <w:rsid w:val="00787849"/>
    <w:rsid w:val="00787AF7"/>
    <w:rsid w:val="00790285"/>
    <w:rsid w:val="0079216A"/>
    <w:rsid w:val="00792623"/>
    <w:rsid w:val="007926AD"/>
    <w:rsid w:val="0079295B"/>
    <w:rsid w:val="00792B13"/>
    <w:rsid w:val="007930DB"/>
    <w:rsid w:val="00794AAF"/>
    <w:rsid w:val="007960BF"/>
    <w:rsid w:val="00796223"/>
    <w:rsid w:val="00796D4F"/>
    <w:rsid w:val="00796E5C"/>
    <w:rsid w:val="007A018A"/>
    <w:rsid w:val="007A0A91"/>
    <w:rsid w:val="007A0B60"/>
    <w:rsid w:val="007A0C0F"/>
    <w:rsid w:val="007A0F7B"/>
    <w:rsid w:val="007A1754"/>
    <w:rsid w:val="007A2FF9"/>
    <w:rsid w:val="007A3179"/>
    <w:rsid w:val="007A3554"/>
    <w:rsid w:val="007A46E4"/>
    <w:rsid w:val="007A5F04"/>
    <w:rsid w:val="007A6778"/>
    <w:rsid w:val="007A6A24"/>
    <w:rsid w:val="007A6AEC"/>
    <w:rsid w:val="007A7763"/>
    <w:rsid w:val="007A786F"/>
    <w:rsid w:val="007A7BBA"/>
    <w:rsid w:val="007B07BF"/>
    <w:rsid w:val="007B2000"/>
    <w:rsid w:val="007B2039"/>
    <w:rsid w:val="007B3F2F"/>
    <w:rsid w:val="007B61E6"/>
    <w:rsid w:val="007B6C67"/>
    <w:rsid w:val="007B72C2"/>
    <w:rsid w:val="007B7312"/>
    <w:rsid w:val="007B7528"/>
    <w:rsid w:val="007B7BA7"/>
    <w:rsid w:val="007C002A"/>
    <w:rsid w:val="007C0707"/>
    <w:rsid w:val="007C076A"/>
    <w:rsid w:val="007C1022"/>
    <w:rsid w:val="007C1C39"/>
    <w:rsid w:val="007C2312"/>
    <w:rsid w:val="007C2515"/>
    <w:rsid w:val="007C3023"/>
    <w:rsid w:val="007C3389"/>
    <w:rsid w:val="007C35C0"/>
    <w:rsid w:val="007C499C"/>
    <w:rsid w:val="007C4CBF"/>
    <w:rsid w:val="007C4E2D"/>
    <w:rsid w:val="007C5C71"/>
    <w:rsid w:val="007C6903"/>
    <w:rsid w:val="007C738B"/>
    <w:rsid w:val="007D05C1"/>
    <w:rsid w:val="007D0A71"/>
    <w:rsid w:val="007D0B57"/>
    <w:rsid w:val="007D172A"/>
    <w:rsid w:val="007D1AC1"/>
    <w:rsid w:val="007D2CDF"/>
    <w:rsid w:val="007D320B"/>
    <w:rsid w:val="007D3C36"/>
    <w:rsid w:val="007D3E6A"/>
    <w:rsid w:val="007D45B7"/>
    <w:rsid w:val="007D546C"/>
    <w:rsid w:val="007D5F93"/>
    <w:rsid w:val="007E0378"/>
    <w:rsid w:val="007E0661"/>
    <w:rsid w:val="007E184D"/>
    <w:rsid w:val="007E1A50"/>
    <w:rsid w:val="007E1CD9"/>
    <w:rsid w:val="007E1D04"/>
    <w:rsid w:val="007E1E8D"/>
    <w:rsid w:val="007E4278"/>
    <w:rsid w:val="007E5860"/>
    <w:rsid w:val="007E5F3D"/>
    <w:rsid w:val="007E62A3"/>
    <w:rsid w:val="007E6802"/>
    <w:rsid w:val="007E6B75"/>
    <w:rsid w:val="007E6CD5"/>
    <w:rsid w:val="007E6DAC"/>
    <w:rsid w:val="007E766B"/>
    <w:rsid w:val="007E7B6B"/>
    <w:rsid w:val="007E7E41"/>
    <w:rsid w:val="007F1620"/>
    <w:rsid w:val="007F16AA"/>
    <w:rsid w:val="007F2278"/>
    <w:rsid w:val="007F27C5"/>
    <w:rsid w:val="007F30AE"/>
    <w:rsid w:val="007F3784"/>
    <w:rsid w:val="007F3BFC"/>
    <w:rsid w:val="007F44B0"/>
    <w:rsid w:val="007F6EB0"/>
    <w:rsid w:val="0080060B"/>
    <w:rsid w:val="00802532"/>
    <w:rsid w:val="0080260E"/>
    <w:rsid w:val="00804225"/>
    <w:rsid w:val="008054EF"/>
    <w:rsid w:val="00806AA6"/>
    <w:rsid w:val="00806B93"/>
    <w:rsid w:val="00807820"/>
    <w:rsid w:val="00807F84"/>
    <w:rsid w:val="008100AB"/>
    <w:rsid w:val="0081081B"/>
    <w:rsid w:val="0081176E"/>
    <w:rsid w:val="008118D7"/>
    <w:rsid w:val="0081240D"/>
    <w:rsid w:val="00812E58"/>
    <w:rsid w:val="008130F4"/>
    <w:rsid w:val="00813E38"/>
    <w:rsid w:val="0081404F"/>
    <w:rsid w:val="00814E2B"/>
    <w:rsid w:val="00815CCB"/>
    <w:rsid w:val="008161EC"/>
    <w:rsid w:val="0081740D"/>
    <w:rsid w:val="00817E0E"/>
    <w:rsid w:val="00820EAA"/>
    <w:rsid w:val="00821072"/>
    <w:rsid w:val="0082110B"/>
    <w:rsid w:val="00822939"/>
    <w:rsid w:val="0082347D"/>
    <w:rsid w:val="0082476C"/>
    <w:rsid w:val="00825BD7"/>
    <w:rsid w:val="008263A5"/>
    <w:rsid w:val="00826736"/>
    <w:rsid w:val="00826CBC"/>
    <w:rsid w:val="0082786A"/>
    <w:rsid w:val="00827E9B"/>
    <w:rsid w:val="00831944"/>
    <w:rsid w:val="0083214F"/>
    <w:rsid w:val="0083369E"/>
    <w:rsid w:val="008336E0"/>
    <w:rsid w:val="00834EF7"/>
    <w:rsid w:val="00835314"/>
    <w:rsid w:val="00835C5D"/>
    <w:rsid w:val="00835E71"/>
    <w:rsid w:val="00835F00"/>
    <w:rsid w:val="00836348"/>
    <w:rsid w:val="00837681"/>
    <w:rsid w:val="00837869"/>
    <w:rsid w:val="00837CCD"/>
    <w:rsid w:val="008407D2"/>
    <w:rsid w:val="00841BBA"/>
    <w:rsid w:val="00842144"/>
    <w:rsid w:val="00842737"/>
    <w:rsid w:val="00843522"/>
    <w:rsid w:val="00844F65"/>
    <w:rsid w:val="00845022"/>
    <w:rsid w:val="00845081"/>
    <w:rsid w:val="00845304"/>
    <w:rsid w:val="0084545E"/>
    <w:rsid w:val="00845A19"/>
    <w:rsid w:val="008468C8"/>
    <w:rsid w:val="00847443"/>
    <w:rsid w:val="00847C3E"/>
    <w:rsid w:val="00847E7F"/>
    <w:rsid w:val="008508C5"/>
    <w:rsid w:val="00850959"/>
    <w:rsid w:val="00850E08"/>
    <w:rsid w:val="00851194"/>
    <w:rsid w:val="00851A5E"/>
    <w:rsid w:val="00851D39"/>
    <w:rsid w:val="00851F67"/>
    <w:rsid w:val="008523D4"/>
    <w:rsid w:val="00853DCA"/>
    <w:rsid w:val="00853E81"/>
    <w:rsid w:val="008547E6"/>
    <w:rsid w:val="00854BD7"/>
    <w:rsid w:val="0085697B"/>
    <w:rsid w:val="00857E8D"/>
    <w:rsid w:val="00857F5D"/>
    <w:rsid w:val="00861DC4"/>
    <w:rsid w:val="008622B6"/>
    <w:rsid w:val="00862546"/>
    <w:rsid w:val="0086295D"/>
    <w:rsid w:val="00863789"/>
    <w:rsid w:val="00864531"/>
    <w:rsid w:val="00864D8A"/>
    <w:rsid w:val="00864EA2"/>
    <w:rsid w:val="00867EB7"/>
    <w:rsid w:val="00871417"/>
    <w:rsid w:val="00871D74"/>
    <w:rsid w:val="00872ABB"/>
    <w:rsid w:val="00874982"/>
    <w:rsid w:val="0087521B"/>
    <w:rsid w:val="008752FD"/>
    <w:rsid w:val="0087532F"/>
    <w:rsid w:val="00875661"/>
    <w:rsid w:val="00876F29"/>
    <w:rsid w:val="00880E96"/>
    <w:rsid w:val="008822CF"/>
    <w:rsid w:val="00882447"/>
    <w:rsid w:val="0088262D"/>
    <w:rsid w:val="00882F39"/>
    <w:rsid w:val="00883B88"/>
    <w:rsid w:val="008847D1"/>
    <w:rsid w:val="008865C0"/>
    <w:rsid w:val="0088699C"/>
    <w:rsid w:val="008872F0"/>
    <w:rsid w:val="00887888"/>
    <w:rsid w:val="00887981"/>
    <w:rsid w:val="008904B9"/>
    <w:rsid w:val="008909E4"/>
    <w:rsid w:val="00891718"/>
    <w:rsid w:val="00891BC7"/>
    <w:rsid w:val="00891ECF"/>
    <w:rsid w:val="00893CA8"/>
    <w:rsid w:val="0089457E"/>
    <w:rsid w:val="008949F7"/>
    <w:rsid w:val="00894C71"/>
    <w:rsid w:val="00895767"/>
    <w:rsid w:val="0089660A"/>
    <w:rsid w:val="008A17C7"/>
    <w:rsid w:val="008A1986"/>
    <w:rsid w:val="008A348A"/>
    <w:rsid w:val="008A464B"/>
    <w:rsid w:val="008A48F1"/>
    <w:rsid w:val="008A5318"/>
    <w:rsid w:val="008A6362"/>
    <w:rsid w:val="008A6488"/>
    <w:rsid w:val="008A6790"/>
    <w:rsid w:val="008A74A5"/>
    <w:rsid w:val="008A7BCB"/>
    <w:rsid w:val="008B095F"/>
    <w:rsid w:val="008B1184"/>
    <w:rsid w:val="008B1EC6"/>
    <w:rsid w:val="008B2623"/>
    <w:rsid w:val="008B26D5"/>
    <w:rsid w:val="008B2949"/>
    <w:rsid w:val="008B36D9"/>
    <w:rsid w:val="008B48B5"/>
    <w:rsid w:val="008B504C"/>
    <w:rsid w:val="008B55A4"/>
    <w:rsid w:val="008B59EC"/>
    <w:rsid w:val="008B6393"/>
    <w:rsid w:val="008B7600"/>
    <w:rsid w:val="008B79BA"/>
    <w:rsid w:val="008C40C0"/>
    <w:rsid w:val="008C4C9A"/>
    <w:rsid w:val="008C4E11"/>
    <w:rsid w:val="008C5694"/>
    <w:rsid w:val="008C60E5"/>
    <w:rsid w:val="008C7DFB"/>
    <w:rsid w:val="008D0DB3"/>
    <w:rsid w:val="008D0F09"/>
    <w:rsid w:val="008D100A"/>
    <w:rsid w:val="008D2932"/>
    <w:rsid w:val="008D2BE8"/>
    <w:rsid w:val="008D303C"/>
    <w:rsid w:val="008D34BD"/>
    <w:rsid w:val="008D37E7"/>
    <w:rsid w:val="008D3861"/>
    <w:rsid w:val="008D4E0D"/>
    <w:rsid w:val="008D507B"/>
    <w:rsid w:val="008D55CF"/>
    <w:rsid w:val="008D60C7"/>
    <w:rsid w:val="008E05FB"/>
    <w:rsid w:val="008E0F07"/>
    <w:rsid w:val="008E1208"/>
    <w:rsid w:val="008E13F2"/>
    <w:rsid w:val="008E1E2E"/>
    <w:rsid w:val="008E2359"/>
    <w:rsid w:val="008E3D2F"/>
    <w:rsid w:val="008E473A"/>
    <w:rsid w:val="008E48E3"/>
    <w:rsid w:val="008E4AA0"/>
    <w:rsid w:val="008E53F9"/>
    <w:rsid w:val="008E6373"/>
    <w:rsid w:val="008E6873"/>
    <w:rsid w:val="008E6C05"/>
    <w:rsid w:val="008E79A3"/>
    <w:rsid w:val="008E7AB4"/>
    <w:rsid w:val="008F2056"/>
    <w:rsid w:val="008F2310"/>
    <w:rsid w:val="008F2A70"/>
    <w:rsid w:val="008F2AA8"/>
    <w:rsid w:val="008F2F82"/>
    <w:rsid w:val="008F353C"/>
    <w:rsid w:val="008F38F3"/>
    <w:rsid w:val="008F440D"/>
    <w:rsid w:val="008F60EF"/>
    <w:rsid w:val="008F7907"/>
    <w:rsid w:val="0090107A"/>
    <w:rsid w:val="00902523"/>
    <w:rsid w:val="009029A4"/>
    <w:rsid w:val="00902D8B"/>
    <w:rsid w:val="0090348C"/>
    <w:rsid w:val="0090391B"/>
    <w:rsid w:val="00903FEF"/>
    <w:rsid w:val="0090547E"/>
    <w:rsid w:val="00905B1E"/>
    <w:rsid w:val="00907398"/>
    <w:rsid w:val="009075B4"/>
    <w:rsid w:val="0091043B"/>
    <w:rsid w:val="00910B6C"/>
    <w:rsid w:val="009125DA"/>
    <w:rsid w:val="00913F09"/>
    <w:rsid w:val="009142E2"/>
    <w:rsid w:val="0091503E"/>
    <w:rsid w:val="009155F2"/>
    <w:rsid w:val="00915B27"/>
    <w:rsid w:val="00917095"/>
    <w:rsid w:val="00917714"/>
    <w:rsid w:val="00917CA3"/>
    <w:rsid w:val="00920109"/>
    <w:rsid w:val="009205D3"/>
    <w:rsid w:val="00920C7B"/>
    <w:rsid w:val="00920D58"/>
    <w:rsid w:val="00920D80"/>
    <w:rsid w:val="00920ECF"/>
    <w:rsid w:val="00920F4E"/>
    <w:rsid w:val="009211D9"/>
    <w:rsid w:val="00921CAD"/>
    <w:rsid w:val="0092421C"/>
    <w:rsid w:val="009242D4"/>
    <w:rsid w:val="00924348"/>
    <w:rsid w:val="009250B0"/>
    <w:rsid w:val="009265A8"/>
    <w:rsid w:val="00926935"/>
    <w:rsid w:val="00927FD4"/>
    <w:rsid w:val="0093148A"/>
    <w:rsid w:val="00931865"/>
    <w:rsid w:val="009319D3"/>
    <w:rsid w:val="00931B70"/>
    <w:rsid w:val="00932149"/>
    <w:rsid w:val="009338A6"/>
    <w:rsid w:val="00933CBD"/>
    <w:rsid w:val="009343F2"/>
    <w:rsid w:val="00934A26"/>
    <w:rsid w:val="00934AE4"/>
    <w:rsid w:val="00934E66"/>
    <w:rsid w:val="00935EB2"/>
    <w:rsid w:val="0094172E"/>
    <w:rsid w:val="00941743"/>
    <w:rsid w:val="00941CF7"/>
    <w:rsid w:val="00942750"/>
    <w:rsid w:val="00942B6C"/>
    <w:rsid w:val="00944061"/>
    <w:rsid w:val="009440AB"/>
    <w:rsid w:val="00944B32"/>
    <w:rsid w:val="00944E01"/>
    <w:rsid w:val="00946282"/>
    <w:rsid w:val="00946386"/>
    <w:rsid w:val="00947448"/>
    <w:rsid w:val="00947D63"/>
    <w:rsid w:val="00950208"/>
    <w:rsid w:val="00951D97"/>
    <w:rsid w:val="00951DA3"/>
    <w:rsid w:val="0095224E"/>
    <w:rsid w:val="00952624"/>
    <w:rsid w:val="00952C79"/>
    <w:rsid w:val="00954A53"/>
    <w:rsid w:val="009555C5"/>
    <w:rsid w:val="00955688"/>
    <w:rsid w:val="00955704"/>
    <w:rsid w:val="00955930"/>
    <w:rsid w:val="00955A21"/>
    <w:rsid w:val="00955F47"/>
    <w:rsid w:val="0095608A"/>
    <w:rsid w:val="00956EB3"/>
    <w:rsid w:val="00956EE2"/>
    <w:rsid w:val="00957183"/>
    <w:rsid w:val="009572C5"/>
    <w:rsid w:val="009603A9"/>
    <w:rsid w:val="0096098A"/>
    <w:rsid w:val="00960AD1"/>
    <w:rsid w:val="00960C45"/>
    <w:rsid w:val="00961794"/>
    <w:rsid w:val="00961B7B"/>
    <w:rsid w:val="00962356"/>
    <w:rsid w:val="009625FE"/>
    <w:rsid w:val="009629F1"/>
    <w:rsid w:val="00964FED"/>
    <w:rsid w:val="009652EB"/>
    <w:rsid w:val="0096658A"/>
    <w:rsid w:val="00966E92"/>
    <w:rsid w:val="009671A2"/>
    <w:rsid w:val="009677B2"/>
    <w:rsid w:val="00967934"/>
    <w:rsid w:val="00970404"/>
    <w:rsid w:val="009714BD"/>
    <w:rsid w:val="009725D1"/>
    <w:rsid w:val="009726BF"/>
    <w:rsid w:val="00972C12"/>
    <w:rsid w:val="00976544"/>
    <w:rsid w:val="0097730C"/>
    <w:rsid w:val="0097747F"/>
    <w:rsid w:val="00980A2A"/>
    <w:rsid w:val="00980EF6"/>
    <w:rsid w:val="009814F7"/>
    <w:rsid w:val="00982FBF"/>
    <w:rsid w:val="0098364D"/>
    <w:rsid w:val="00983E2D"/>
    <w:rsid w:val="00984615"/>
    <w:rsid w:val="00985360"/>
    <w:rsid w:val="009901E6"/>
    <w:rsid w:val="0099022A"/>
    <w:rsid w:val="00990B3C"/>
    <w:rsid w:val="00993A2A"/>
    <w:rsid w:val="009951FC"/>
    <w:rsid w:val="00995880"/>
    <w:rsid w:val="009960C5"/>
    <w:rsid w:val="0099774A"/>
    <w:rsid w:val="0099797E"/>
    <w:rsid w:val="00997D91"/>
    <w:rsid w:val="009A04E2"/>
    <w:rsid w:val="009A0722"/>
    <w:rsid w:val="009A1DE5"/>
    <w:rsid w:val="009A1FCC"/>
    <w:rsid w:val="009A2BB3"/>
    <w:rsid w:val="009A3B39"/>
    <w:rsid w:val="009A4483"/>
    <w:rsid w:val="009A4DCD"/>
    <w:rsid w:val="009A60B5"/>
    <w:rsid w:val="009A7C3D"/>
    <w:rsid w:val="009B0034"/>
    <w:rsid w:val="009B009E"/>
    <w:rsid w:val="009B02BD"/>
    <w:rsid w:val="009B0CE7"/>
    <w:rsid w:val="009B108B"/>
    <w:rsid w:val="009B12C1"/>
    <w:rsid w:val="009B190E"/>
    <w:rsid w:val="009B1991"/>
    <w:rsid w:val="009B31D4"/>
    <w:rsid w:val="009B31E6"/>
    <w:rsid w:val="009B3206"/>
    <w:rsid w:val="009B32C8"/>
    <w:rsid w:val="009B33D0"/>
    <w:rsid w:val="009B4A99"/>
    <w:rsid w:val="009B5EB7"/>
    <w:rsid w:val="009B631C"/>
    <w:rsid w:val="009B644E"/>
    <w:rsid w:val="009B6FDC"/>
    <w:rsid w:val="009B7658"/>
    <w:rsid w:val="009C0C20"/>
    <w:rsid w:val="009C0D22"/>
    <w:rsid w:val="009C0D5C"/>
    <w:rsid w:val="009C1582"/>
    <w:rsid w:val="009C2113"/>
    <w:rsid w:val="009C2AF2"/>
    <w:rsid w:val="009C2F77"/>
    <w:rsid w:val="009C3742"/>
    <w:rsid w:val="009C419A"/>
    <w:rsid w:val="009C557D"/>
    <w:rsid w:val="009C6CC5"/>
    <w:rsid w:val="009C77E5"/>
    <w:rsid w:val="009C7895"/>
    <w:rsid w:val="009D09E7"/>
    <w:rsid w:val="009D199B"/>
    <w:rsid w:val="009D1A69"/>
    <w:rsid w:val="009D1FE4"/>
    <w:rsid w:val="009D36EB"/>
    <w:rsid w:val="009D3C71"/>
    <w:rsid w:val="009D480B"/>
    <w:rsid w:val="009D51F9"/>
    <w:rsid w:val="009D5A67"/>
    <w:rsid w:val="009D5BD3"/>
    <w:rsid w:val="009D6C79"/>
    <w:rsid w:val="009D7106"/>
    <w:rsid w:val="009D7651"/>
    <w:rsid w:val="009D776D"/>
    <w:rsid w:val="009D7BDD"/>
    <w:rsid w:val="009E03FE"/>
    <w:rsid w:val="009E05EF"/>
    <w:rsid w:val="009E0B5D"/>
    <w:rsid w:val="009E0BC7"/>
    <w:rsid w:val="009E1569"/>
    <w:rsid w:val="009E212F"/>
    <w:rsid w:val="009E4C30"/>
    <w:rsid w:val="009E4E37"/>
    <w:rsid w:val="009E59E6"/>
    <w:rsid w:val="009E63D1"/>
    <w:rsid w:val="009E66CE"/>
    <w:rsid w:val="009E7F16"/>
    <w:rsid w:val="009F0437"/>
    <w:rsid w:val="009F045E"/>
    <w:rsid w:val="009F2472"/>
    <w:rsid w:val="009F2CA6"/>
    <w:rsid w:val="009F34DE"/>
    <w:rsid w:val="009F3A5E"/>
    <w:rsid w:val="009F5F4B"/>
    <w:rsid w:val="009F63C7"/>
    <w:rsid w:val="009F6E8B"/>
    <w:rsid w:val="009F75DD"/>
    <w:rsid w:val="009F7DAD"/>
    <w:rsid w:val="009FC72A"/>
    <w:rsid w:val="00A008EA"/>
    <w:rsid w:val="00A01EFD"/>
    <w:rsid w:val="00A02CB2"/>
    <w:rsid w:val="00A048B8"/>
    <w:rsid w:val="00A04C66"/>
    <w:rsid w:val="00A05AEC"/>
    <w:rsid w:val="00A062AF"/>
    <w:rsid w:val="00A06AE9"/>
    <w:rsid w:val="00A0719B"/>
    <w:rsid w:val="00A10C36"/>
    <w:rsid w:val="00A10DE7"/>
    <w:rsid w:val="00A1158E"/>
    <w:rsid w:val="00A12E8D"/>
    <w:rsid w:val="00A1310B"/>
    <w:rsid w:val="00A136C8"/>
    <w:rsid w:val="00A14820"/>
    <w:rsid w:val="00A14D28"/>
    <w:rsid w:val="00A14F82"/>
    <w:rsid w:val="00A15150"/>
    <w:rsid w:val="00A15598"/>
    <w:rsid w:val="00A15B1A"/>
    <w:rsid w:val="00A15D3C"/>
    <w:rsid w:val="00A16653"/>
    <w:rsid w:val="00A168F8"/>
    <w:rsid w:val="00A17421"/>
    <w:rsid w:val="00A2155C"/>
    <w:rsid w:val="00A21DC6"/>
    <w:rsid w:val="00A2331C"/>
    <w:rsid w:val="00A23D40"/>
    <w:rsid w:val="00A23E8E"/>
    <w:rsid w:val="00A24C50"/>
    <w:rsid w:val="00A24E5D"/>
    <w:rsid w:val="00A24FCB"/>
    <w:rsid w:val="00A25515"/>
    <w:rsid w:val="00A25A40"/>
    <w:rsid w:val="00A25B6D"/>
    <w:rsid w:val="00A26137"/>
    <w:rsid w:val="00A2642F"/>
    <w:rsid w:val="00A27755"/>
    <w:rsid w:val="00A3107E"/>
    <w:rsid w:val="00A31445"/>
    <w:rsid w:val="00A3444E"/>
    <w:rsid w:val="00A34B70"/>
    <w:rsid w:val="00A352ED"/>
    <w:rsid w:val="00A363CA"/>
    <w:rsid w:val="00A37CBF"/>
    <w:rsid w:val="00A407E7"/>
    <w:rsid w:val="00A40897"/>
    <w:rsid w:val="00A412D4"/>
    <w:rsid w:val="00A41884"/>
    <w:rsid w:val="00A41BB6"/>
    <w:rsid w:val="00A42161"/>
    <w:rsid w:val="00A43155"/>
    <w:rsid w:val="00A447FB"/>
    <w:rsid w:val="00A44CFC"/>
    <w:rsid w:val="00A45ED4"/>
    <w:rsid w:val="00A46623"/>
    <w:rsid w:val="00A46A23"/>
    <w:rsid w:val="00A46CE9"/>
    <w:rsid w:val="00A502BA"/>
    <w:rsid w:val="00A50C5F"/>
    <w:rsid w:val="00A51E3C"/>
    <w:rsid w:val="00A52CEF"/>
    <w:rsid w:val="00A540F3"/>
    <w:rsid w:val="00A541AF"/>
    <w:rsid w:val="00A5456A"/>
    <w:rsid w:val="00A54ECF"/>
    <w:rsid w:val="00A55A39"/>
    <w:rsid w:val="00A55CEC"/>
    <w:rsid w:val="00A60844"/>
    <w:rsid w:val="00A60BC3"/>
    <w:rsid w:val="00A60D44"/>
    <w:rsid w:val="00A61601"/>
    <w:rsid w:val="00A61E4B"/>
    <w:rsid w:val="00A62031"/>
    <w:rsid w:val="00A62497"/>
    <w:rsid w:val="00A638E4"/>
    <w:rsid w:val="00A65F0B"/>
    <w:rsid w:val="00A6688F"/>
    <w:rsid w:val="00A67FFC"/>
    <w:rsid w:val="00A706B7"/>
    <w:rsid w:val="00A70B30"/>
    <w:rsid w:val="00A711BE"/>
    <w:rsid w:val="00A71206"/>
    <w:rsid w:val="00A7127E"/>
    <w:rsid w:val="00A7167F"/>
    <w:rsid w:val="00A71CDC"/>
    <w:rsid w:val="00A71ECE"/>
    <w:rsid w:val="00A722CA"/>
    <w:rsid w:val="00A7296C"/>
    <w:rsid w:val="00A72CCA"/>
    <w:rsid w:val="00A73EAC"/>
    <w:rsid w:val="00A757FC"/>
    <w:rsid w:val="00A76DF6"/>
    <w:rsid w:val="00A77832"/>
    <w:rsid w:val="00A77F24"/>
    <w:rsid w:val="00A8047A"/>
    <w:rsid w:val="00A80868"/>
    <w:rsid w:val="00A82A61"/>
    <w:rsid w:val="00A82B6C"/>
    <w:rsid w:val="00A82DA8"/>
    <w:rsid w:val="00A82E4F"/>
    <w:rsid w:val="00A8318E"/>
    <w:rsid w:val="00A839D1"/>
    <w:rsid w:val="00A83C0B"/>
    <w:rsid w:val="00A8448B"/>
    <w:rsid w:val="00A8486F"/>
    <w:rsid w:val="00A84B5D"/>
    <w:rsid w:val="00A866C4"/>
    <w:rsid w:val="00A86D41"/>
    <w:rsid w:val="00A87880"/>
    <w:rsid w:val="00A90481"/>
    <w:rsid w:val="00A90839"/>
    <w:rsid w:val="00A90E01"/>
    <w:rsid w:val="00A91A4C"/>
    <w:rsid w:val="00A9278C"/>
    <w:rsid w:val="00A92EC7"/>
    <w:rsid w:val="00A932E9"/>
    <w:rsid w:val="00A9371C"/>
    <w:rsid w:val="00A946F7"/>
    <w:rsid w:val="00A94F8D"/>
    <w:rsid w:val="00A965A5"/>
    <w:rsid w:val="00AA0206"/>
    <w:rsid w:val="00AA0737"/>
    <w:rsid w:val="00AA102C"/>
    <w:rsid w:val="00AA1DB4"/>
    <w:rsid w:val="00AA34C8"/>
    <w:rsid w:val="00AA4231"/>
    <w:rsid w:val="00AA4393"/>
    <w:rsid w:val="00AA4685"/>
    <w:rsid w:val="00AA51CE"/>
    <w:rsid w:val="00AA6A95"/>
    <w:rsid w:val="00AA6CCA"/>
    <w:rsid w:val="00AA7153"/>
    <w:rsid w:val="00AA78C8"/>
    <w:rsid w:val="00AB0457"/>
    <w:rsid w:val="00AB0521"/>
    <w:rsid w:val="00AB09D7"/>
    <w:rsid w:val="00AB1CA6"/>
    <w:rsid w:val="00AB42EA"/>
    <w:rsid w:val="00AB45B2"/>
    <w:rsid w:val="00AB466D"/>
    <w:rsid w:val="00AB4D2D"/>
    <w:rsid w:val="00AB4D82"/>
    <w:rsid w:val="00AB53FE"/>
    <w:rsid w:val="00AB5BE8"/>
    <w:rsid w:val="00AB5C60"/>
    <w:rsid w:val="00AB5E85"/>
    <w:rsid w:val="00AB6384"/>
    <w:rsid w:val="00AB6CF1"/>
    <w:rsid w:val="00AB79EC"/>
    <w:rsid w:val="00AC040A"/>
    <w:rsid w:val="00AC0D57"/>
    <w:rsid w:val="00AC1EF9"/>
    <w:rsid w:val="00AC2558"/>
    <w:rsid w:val="00AC32C4"/>
    <w:rsid w:val="00AC33CA"/>
    <w:rsid w:val="00AC3BAF"/>
    <w:rsid w:val="00AC40C7"/>
    <w:rsid w:val="00AC487F"/>
    <w:rsid w:val="00AC5412"/>
    <w:rsid w:val="00AC61D4"/>
    <w:rsid w:val="00AC7296"/>
    <w:rsid w:val="00AC733B"/>
    <w:rsid w:val="00AD0205"/>
    <w:rsid w:val="00AD0789"/>
    <w:rsid w:val="00AD0A1C"/>
    <w:rsid w:val="00AD120E"/>
    <w:rsid w:val="00AD47CE"/>
    <w:rsid w:val="00AD4E9C"/>
    <w:rsid w:val="00AD5FDE"/>
    <w:rsid w:val="00AD6EF6"/>
    <w:rsid w:val="00AD7A42"/>
    <w:rsid w:val="00AE0B4B"/>
    <w:rsid w:val="00AE183A"/>
    <w:rsid w:val="00AE1C93"/>
    <w:rsid w:val="00AE26F6"/>
    <w:rsid w:val="00AE282D"/>
    <w:rsid w:val="00AE30B4"/>
    <w:rsid w:val="00AE350D"/>
    <w:rsid w:val="00AE38CE"/>
    <w:rsid w:val="00AE3947"/>
    <w:rsid w:val="00AE4281"/>
    <w:rsid w:val="00AE4DC0"/>
    <w:rsid w:val="00AE54AF"/>
    <w:rsid w:val="00AE7717"/>
    <w:rsid w:val="00AE7C34"/>
    <w:rsid w:val="00AF0043"/>
    <w:rsid w:val="00AF01C0"/>
    <w:rsid w:val="00AF06B8"/>
    <w:rsid w:val="00AF1073"/>
    <w:rsid w:val="00AF19F8"/>
    <w:rsid w:val="00AF36FF"/>
    <w:rsid w:val="00AF58E1"/>
    <w:rsid w:val="00AF6425"/>
    <w:rsid w:val="00AF6541"/>
    <w:rsid w:val="00AF66A4"/>
    <w:rsid w:val="00AF7711"/>
    <w:rsid w:val="00B003F7"/>
    <w:rsid w:val="00B00486"/>
    <w:rsid w:val="00B00695"/>
    <w:rsid w:val="00B00DB5"/>
    <w:rsid w:val="00B0111F"/>
    <w:rsid w:val="00B016F7"/>
    <w:rsid w:val="00B02A3C"/>
    <w:rsid w:val="00B04E05"/>
    <w:rsid w:val="00B05D3D"/>
    <w:rsid w:val="00B06B4D"/>
    <w:rsid w:val="00B0751F"/>
    <w:rsid w:val="00B07E53"/>
    <w:rsid w:val="00B1006C"/>
    <w:rsid w:val="00B10668"/>
    <w:rsid w:val="00B12169"/>
    <w:rsid w:val="00B12C59"/>
    <w:rsid w:val="00B136EE"/>
    <w:rsid w:val="00B13C83"/>
    <w:rsid w:val="00B144A5"/>
    <w:rsid w:val="00B147A7"/>
    <w:rsid w:val="00B16145"/>
    <w:rsid w:val="00B16E85"/>
    <w:rsid w:val="00B17804"/>
    <w:rsid w:val="00B205F0"/>
    <w:rsid w:val="00B20D38"/>
    <w:rsid w:val="00B20F46"/>
    <w:rsid w:val="00B21ADB"/>
    <w:rsid w:val="00B21E8C"/>
    <w:rsid w:val="00B222D9"/>
    <w:rsid w:val="00B225CD"/>
    <w:rsid w:val="00B226BC"/>
    <w:rsid w:val="00B22BCC"/>
    <w:rsid w:val="00B22BF0"/>
    <w:rsid w:val="00B23432"/>
    <w:rsid w:val="00B23A42"/>
    <w:rsid w:val="00B241D2"/>
    <w:rsid w:val="00B24C46"/>
    <w:rsid w:val="00B258EC"/>
    <w:rsid w:val="00B2639B"/>
    <w:rsid w:val="00B26BF0"/>
    <w:rsid w:val="00B26C7A"/>
    <w:rsid w:val="00B26E22"/>
    <w:rsid w:val="00B30193"/>
    <w:rsid w:val="00B3026C"/>
    <w:rsid w:val="00B308EF"/>
    <w:rsid w:val="00B30A38"/>
    <w:rsid w:val="00B3111B"/>
    <w:rsid w:val="00B3150E"/>
    <w:rsid w:val="00B31590"/>
    <w:rsid w:val="00B324F9"/>
    <w:rsid w:val="00B32A65"/>
    <w:rsid w:val="00B33505"/>
    <w:rsid w:val="00B34FA2"/>
    <w:rsid w:val="00B358A7"/>
    <w:rsid w:val="00B36067"/>
    <w:rsid w:val="00B36813"/>
    <w:rsid w:val="00B369B5"/>
    <w:rsid w:val="00B36E72"/>
    <w:rsid w:val="00B36E9D"/>
    <w:rsid w:val="00B375D5"/>
    <w:rsid w:val="00B37FB5"/>
    <w:rsid w:val="00B40068"/>
    <w:rsid w:val="00B4050B"/>
    <w:rsid w:val="00B40764"/>
    <w:rsid w:val="00B40A8E"/>
    <w:rsid w:val="00B41241"/>
    <w:rsid w:val="00B412A9"/>
    <w:rsid w:val="00B41A9D"/>
    <w:rsid w:val="00B42E41"/>
    <w:rsid w:val="00B43998"/>
    <w:rsid w:val="00B43ECF"/>
    <w:rsid w:val="00B4488D"/>
    <w:rsid w:val="00B44A78"/>
    <w:rsid w:val="00B44AE9"/>
    <w:rsid w:val="00B4536E"/>
    <w:rsid w:val="00B45AFD"/>
    <w:rsid w:val="00B47078"/>
    <w:rsid w:val="00B4738A"/>
    <w:rsid w:val="00B47A59"/>
    <w:rsid w:val="00B50E6E"/>
    <w:rsid w:val="00B519C4"/>
    <w:rsid w:val="00B52507"/>
    <w:rsid w:val="00B52B6E"/>
    <w:rsid w:val="00B52F08"/>
    <w:rsid w:val="00B54ED7"/>
    <w:rsid w:val="00B55B7B"/>
    <w:rsid w:val="00B55CF1"/>
    <w:rsid w:val="00B568B1"/>
    <w:rsid w:val="00B5741E"/>
    <w:rsid w:val="00B605A8"/>
    <w:rsid w:val="00B6105A"/>
    <w:rsid w:val="00B612B2"/>
    <w:rsid w:val="00B6178C"/>
    <w:rsid w:val="00B618BA"/>
    <w:rsid w:val="00B61EE7"/>
    <w:rsid w:val="00B62B86"/>
    <w:rsid w:val="00B6336E"/>
    <w:rsid w:val="00B638EA"/>
    <w:rsid w:val="00B64467"/>
    <w:rsid w:val="00B64B7D"/>
    <w:rsid w:val="00B64C66"/>
    <w:rsid w:val="00B64F5F"/>
    <w:rsid w:val="00B65B50"/>
    <w:rsid w:val="00B66EE6"/>
    <w:rsid w:val="00B67E55"/>
    <w:rsid w:val="00B7059A"/>
    <w:rsid w:val="00B7063A"/>
    <w:rsid w:val="00B733D8"/>
    <w:rsid w:val="00B736FF"/>
    <w:rsid w:val="00B74B98"/>
    <w:rsid w:val="00B75B21"/>
    <w:rsid w:val="00B7600C"/>
    <w:rsid w:val="00B76653"/>
    <w:rsid w:val="00B77AEB"/>
    <w:rsid w:val="00B80D0E"/>
    <w:rsid w:val="00B810A8"/>
    <w:rsid w:val="00B812BE"/>
    <w:rsid w:val="00B82685"/>
    <w:rsid w:val="00B8275D"/>
    <w:rsid w:val="00B8386F"/>
    <w:rsid w:val="00B860A4"/>
    <w:rsid w:val="00B865AF"/>
    <w:rsid w:val="00B86D00"/>
    <w:rsid w:val="00B871A7"/>
    <w:rsid w:val="00B877C2"/>
    <w:rsid w:val="00B87896"/>
    <w:rsid w:val="00B87C61"/>
    <w:rsid w:val="00B91828"/>
    <w:rsid w:val="00B91C78"/>
    <w:rsid w:val="00B9218C"/>
    <w:rsid w:val="00B92671"/>
    <w:rsid w:val="00B92B0A"/>
    <w:rsid w:val="00B95050"/>
    <w:rsid w:val="00B95EC5"/>
    <w:rsid w:val="00B96074"/>
    <w:rsid w:val="00B9626D"/>
    <w:rsid w:val="00B96AA1"/>
    <w:rsid w:val="00BA01EC"/>
    <w:rsid w:val="00BA0EE7"/>
    <w:rsid w:val="00BA10B7"/>
    <w:rsid w:val="00BA15B4"/>
    <w:rsid w:val="00BA32EE"/>
    <w:rsid w:val="00BA3A8A"/>
    <w:rsid w:val="00BA3DFA"/>
    <w:rsid w:val="00BA4343"/>
    <w:rsid w:val="00BA56D2"/>
    <w:rsid w:val="00BA7DF1"/>
    <w:rsid w:val="00BB0B74"/>
    <w:rsid w:val="00BB2646"/>
    <w:rsid w:val="00BB3743"/>
    <w:rsid w:val="00BB37BF"/>
    <w:rsid w:val="00BB4CEC"/>
    <w:rsid w:val="00BB5E61"/>
    <w:rsid w:val="00BB7DA1"/>
    <w:rsid w:val="00BC04DB"/>
    <w:rsid w:val="00BC14E4"/>
    <w:rsid w:val="00BC2654"/>
    <w:rsid w:val="00BC3081"/>
    <w:rsid w:val="00BC3220"/>
    <w:rsid w:val="00BC48E2"/>
    <w:rsid w:val="00BC4F04"/>
    <w:rsid w:val="00BC5B39"/>
    <w:rsid w:val="00BC63F1"/>
    <w:rsid w:val="00BC757C"/>
    <w:rsid w:val="00BD0388"/>
    <w:rsid w:val="00BD22B7"/>
    <w:rsid w:val="00BD247A"/>
    <w:rsid w:val="00BD37DF"/>
    <w:rsid w:val="00BD39F7"/>
    <w:rsid w:val="00BD5043"/>
    <w:rsid w:val="00BD51ED"/>
    <w:rsid w:val="00BD5204"/>
    <w:rsid w:val="00BD670C"/>
    <w:rsid w:val="00BD773C"/>
    <w:rsid w:val="00BD7BFE"/>
    <w:rsid w:val="00BD7CAB"/>
    <w:rsid w:val="00BE006B"/>
    <w:rsid w:val="00BE02B4"/>
    <w:rsid w:val="00BE10DB"/>
    <w:rsid w:val="00BE185C"/>
    <w:rsid w:val="00BE2D28"/>
    <w:rsid w:val="00BE3FCC"/>
    <w:rsid w:val="00BE470C"/>
    <w:rsid w:val="00BE4C13"/>
    <w:rsid w:val="00BE4E51"/>
    <w:rsid w:val="00BE5051"/>
    <w:rsid w:val="00BE51BD"/>
    <w:rsid w:val="00BE5D06"/>
    <w:rsid w:val="00BE5FD4"/>
    <w:rsid w:val="00BE6547"/>
    <w:rsid w:val="00BE67D7"/>
    <w:rsid w:val="00BF0143"/>
    <w:rsid w:val="00BF062D"/>
    <w:rsid w:val="00BF142F"/>
    <w:rsid w:val="00BF3B85"/>
    <w:rsid w:val="00BF3D4D"/>
    <w:rsid w:val="00BF4849"/>
    <w:rsid w:val="00BF491A"/>
    <w:rsid w:val="00BF4C6E"/>
    <w:rsid w:val="00BF5078"/>
    <w:rsid w:val="00BF5426"/>
    <w:rsid w:val="00BF60A6"/>
    <w:rsid w:val="00BF64D5"/>
    <w:rsid w:val="00BF6C15"/>
    <w:rsid w:val="00BF72ED"/>
    <w:rsid w:val="00BF7536"/>
    <w:rsid w:val="00BF78B6"/>
    <w:rsid w:val="00BF7A15"/>
    <w:rsid w:val="00C0035E"/>
    <w:rsid w:val="00C0093B"/>
    <w:rsid w:val="00C0157B"/>
    <w:rsid w:val="00C01658"/>
    <w:rsid w:val="00C01839"/>
    <w:rsid w:val="00C01DC6"/>
    <w:rsid w:val="00C01E9B"/>
    <w:rsid w:val="00C02FBB"/>
    <w:rsid w:val="00C03202"/>
    <w:rsid w:val="00C03B6A"/>
    <w:rsid w:val="00C041DE"/>
    <w:rsid w:val="00C043CA"/>
    <w:rsid w:val="00C04449"/>
    <w:rsid w:val="00C05EDA"/>
    <w:rsid w:val="00C06F64"/>
    <w:rsid w:val="00C07C58"/>
    <w:rsid w:val="00C1034F"/>
    <w:rsid w:val="00C1103A"/>
    <w:rsid w:val="00C144C0"/>
    <w:rsid w:val="00C15883"/>
    <w:rsid w:val="00C164B2"/>
    <w:rsid w:val="00C167D7"/>
    <w:rsid w:val="00C169DA"/>
    <w:rsid w:val="00C16A3B"/>
    <w:rsid w:val="00C16AC1"/>
    <w:rsid w:val="00C16C61"/>
    <w:rsid w:val="00C16E87"/>
    <w:rsid w:val="00C20181"/>
    <w:rsid w:val="00C20939"/>
    <w:rsid w:val="00C20A66"/>
    <w:rsid w:val="00C20ABC"/>
    <w:rsid w:val="00C2101E"/>
    <w:rsid w:val="00C21BCE"/>
    <w:rsid w:val="00C21FBD"/>
    <w:rsid w:val="00C22393"/>
    <w:rsid w:val="00C23317"/>
    <w:rsid w:val="00C23621"/>
    <w:rsid w:val="00C24AE2"/>
    <w:rsid w:val="00C24E21"/>
    <w:rsid w:val="00C26712"/>
    <w:rsid w:val="00C267B7"/>
    <w:rsid w:val="00C31C59"/>
    <w:rsid w:val="00C329D7"/>
    <w:rsid w:val="00C32FBC"/>
    <w:rsid w:val="00C33C51"/>
    <w:rsid w:val="00C352EF"/>
    <w:rsid w:val="00C358F8"/>
    <w:rsid w:val="00C365DE"/>
    <w:rsid w:val="00C36CA7"/>
    <w:rsid w:val="00C36DEA"/>
    <w:rsid w:val="00C379CD"/>
    <w:rsid w:val="00C37BC9"/>
    <w:rsid w:val="00C37FA3"/>
    <w:rsid w:val="00C410AA"/>
    <w:rsid w:val="00C419FA"/>
    <w:rsid w:val="00C41AA2"/>
    <w:rsid w:val="00C41D61"/>
    <w:rsid w:val="00C43530"/>
    <w:rsid w:val="00C439F1"/>
    <w:rsid w:val="00C444BB"/>
    <w:rsid w:val="00C44565"/>
    <w:rsid w:val="00C45E97"/>
    <w:rsid w:val="00C46641"/>
    <w:rsid w:val="00C4707A"/>
    <w:rsid w:val="00C472F7"/>
    <w:rsid w:val="00C50EFB"/>
    <w:rsid w:val="00C51443"/>
    <w:rsid w:val="00C52BBF"/>
    <w:rsid w:val="00C52D15"/>
    <w:rsid w:val="00C52D66"/>
    <w:rsid w:val="00C53DA7"/>
    <w:rsid w:val="00C54BEC"/>
    <w:rsid w:val="00C54EF0"/>
    <w:rsid w:val="00C551FF"/>
    <w:rsid w:val="00C555BC"/>
    <w:rsid w:val="00C573AE"/>
    <w:rsid w:val="00C57ED9"/>
    <w:rsid w:val="00C623AE"/>
    <w:rsid w:val="00C62589"/>
    <w:rsid w:val="00C62B55"/>
    <w:rsid w:val="00C637BE"/>
    <w:rsid w:val="00C63825"/>
    <w:rsid w:val="00C64A39"/>
    <w:rsid w:val="00C65426"/>
    <w:rsid w:val="00C6551D"/>
    <w:rsid w:val="00C65D05"/>
    <w:rsid w:val="00C65D5E"/>
    <w:rsid w:val="00C660B5"/>
    <w:rsid w:val="00C66450"/>
    <w:rsid w:val="00C669C6"/>
    <w:rsid w:val="00C70419"/>
    <w:rsid w:val="00C7204B"/>
    <w:rsid w:val="00C72FD4"/>
    <w:rsid w:val="00C73B7E"/>
    <w:rsid w:val="00C75147"/>
    <w:rsid w:val="00C752A7"/>
    <w:rsid w:val="00C76964"/>
    <w:rsid w:val="00C77314"/>
    <w:rsid w:val="00C77A08"/>
    <w:rsid w:val="00C804A3"/>
    <w:rsid w:val="00C8063A"/>
    <w:rsid w:val="00C81115"/>
    <w:rsid w:val="00C81191"/>
    <w:rsid w:val="00C8163A"/>
    <w:rsid w:val="00C822BB"/>
    <w:rsid w:val="00C83319"/>
    <w:rsid w:val="00C83543"/>
    <w:rsid w:val="00C836FB"/>
    <w:rsid w:val="00C843A3"/>
    <w:rsid w:val="00C8493E"/>
    <w:rsid w:val="00C85E2B"/>
    <w:rsid w:val="00C86358"/>
    <w:rsid w:val="00C86E63"/>
    <w:rsid w:val="00C90570"/>
    <w:rsid w:val="00C91BB8"/>
    <w:rsid w:val="00C91D03"/>
    <w:rsid w:val="00C938F4"/>
    <w:rsid w:val="00C93BE6"/>
    <w:rsid w:val="00C949DC"/>
    <w:rsid w:val="00C94C3D"/>
    <w:rsid w:val="00C95F4E"/>
    <w:rsid w:val="00C960CB"/>
    <w:rsid w:val="00C96354"/>
    <w:rsid w:val="00C96B8A"/>
    <w:rsid w:val="00C96F40"/>
    <w:rsid w:val="00C97282"/>
    <w:rsid w:val="00C97B1D"/>
    <w:rsid w:val="00CA035F"/>
    <w:rsid w:val="00CA1393"/>
    <w:rsid w:val="00CA16EB"/>
    <w:rsid w:val="00CA17B2"/>
    <w:rsid w:val="00CA1800"/>
    <w:rsid w:val="00CA20DA"/>
    <w:rsid w:val="00CA20FC"/>
    <w:rsid w:val="00CA237E"/>
    <w:rsid w:val="00CA3456"/>
    <w:rsid w:val="00CA3888"/>
    <w:rsid w:val="00CA42E9"/>
    <w:rsid w:val="00CA5160"/>
    <w:rsid w:val="00CA63A8"/>
    <w:rsid w:val="00CA6B1B"/>
    <w:rsid w:val="00CA6E37"/>
    <w:rsid w:val="00CA718A"/>
    <w:rsid w:val="00CA7816"/>
    <w:rsid w:val="00CA7C38"/>
    <w:rsid w:val="00CB008C"/>
    <w:rsid w:val="00CB38BB"/>
    <w:rsid w:val="00CB3F39"/>
    <w:rsid w:val="00CB4860"/>
    <w:rsid w:val="00CB4E22"/>
    <w:rsid w:val="00CB54C9"/>
    <w:rsid w:val="00CB6B94"/>
    <w:rsid w:val="00CB712D"/>
    <w:rsid w:val="00CB755B"/>
    <w:rsid w:val="00CB7ACB"/>
    <w:rsid w:val="00CC0A4D"/>
    <w:rsid w:val="00CC0C7F"/>
    <w:rsid w:val="00CC0F13"/>
    <w:rsid w:val="00CC2019"/>
    <w:rsid w:val="00CC33DF"/>
    <w:rsid w:val="00CC3E2F"/>
    <w:rsid w:val="00CC501B"/>
    <w:rsid w:val="00CC675B"/>
    <w:rsid w:val="00CC6DD0"/>
    <w:rsid w:val="00CC71CC"/>
    <w:rsid w:val="00CC7431"/>
    <w:rsid w:val="00CD0346"/>
    <w:rsid w:val="00CD0AAC"/>
    <w:rsid w:val="00CD1030"/>
    <w:rsid w:val="00CD12FC"/>
    <w:rsid w:val="00CD1A2D"/>
    <w:rsid w:val="00CD1F6B"/>
    <w:rsid w:val="00CD2D1B"/>
    <w:rsid w:val="00CD3EC8"/>
    <w:rsid w:val="00CD6100"/>
    <w:rsid w:val="00CD6C63"/>
    <w:rsid w:val="00CD6EEB"/>
    <w:rsid w:val="00CE03E2"/>
    <w:rsid w:val="00CE0D80"/>
    <w:rsid w:val="00CE1060"/>
    <w:rsid w:val="00CE1A35"/>
    <w:rsid w:val="00CE2FF1"/>
    <w:rsid w:val="00CE301E"/>
    <w:rsid w:val="00CE3E9E"/>
    <w:rsid w:val="00CE461B"/>
    <w:rsid w:val="00CE4ED2"/>
    <w:rsid w:val="00CE54D5"/>
    <w:rsid w:val="00CE5DF1"/>
    <w:rsid w:val="00CE5F91"/>
    <w:rsid w:val="00CE6F1A"/>
    <w:rsid w:val="00CF0FE1"/>
    <w:rsid w:val="00CF20AD"/>
    <w:rsid w:val="00CF36FB"/>
    <w:rsid w:val="00CF3983"/>
    <w:rsid w:val="00CF39AD"/>
    <w:rsid w:val="00CF39DB"/>
    <w:rsid w:val="00CF57A8"/>
    <w:rsid w:val="00CF58A9"/>
    <w:rsid w:val="00CF5969"/>
    <w:rsid w:val="00CF5B68"/>
    <w:rsid w:val="00CF69E5"/>
    <w:rsid w:val="00CF6D21"/>
    <w:rsid w:val="00D001E6"/>
    <w:rsid w:val="00D00985"/>
    <w:rsid w:val="00D017FE"/>
    <w:rsid w:val="00D01DB7"/>
    <w:rsid w:val="00D025B1"/>
    <w:rsid w:val="00D03F39"/>
    <w:rsid w:val="00D0680D"/>
    <w:rsid w:val="00D06EAE"/>
    <w:rsid w:val="00D1110F"/>
    <w:rsid w:val="00D113E5"/>
    <w:rsid w:val="00D12697"/>
    <w:rsid w:val="00D12D97"/>
    <w:rsid w:val="00D12FCD"/>
    <w:rsid w:val="00D1338D"/>
    <w:rsid w:val="00D13DA3"/>
    <w:rsid w:val="00D14587"/>
    <w:rsid w:val="00D14870"/>
    <w:rsid w:val="00D14969"/>
    <w:rsid w:val="00D15AE6"/>
    <w:rsid w:val="00D160DD"/>
    <w:rsid w:val="00D16FC2"/>
    <w:rsid w:val="00D174BC"/>
    <w:rsid w:val="00D177E5"/>
    <w:rsid w:val="00D20329"/>
    <w:rsid w:val="00D21785"/>
    <w:rsid w:val="00D22391"/>
    <w:rsid w:val="00D22763"/>
    <w:rsid w:val="00D22E2D"/>
    <w:rsid w:val="00D22F9A"/>
    <w:rsid w:val="00D23DEF"/>
    <w:rsid w:val="00D243EE"/>
    <w:rsid w:val="00D2566E"/>
    <w:rsid w:val="00D2594A"/>
    <w:rsid w:val="00D26836"/>
    <w:rsid w:val="00D2748C"/>
    <w:rsid w:val="00D275C6"/>
    <w:rsid w:val="00D2770B"/>
    <w:rsid w:val="00D3044A"/>
    <w:rsid w:val="00D3111D"/>
    <w:rsid w:val="00D31906"/>
    <w:rsid w:val="00D31ABC"/>
    <w:rsid w:val="00D31E72"/>
    <w:rsid w:val="00D3282A"/>
    <w:rsid w:val="00D32B09"/>
    <w:rsid w:val="00D3368C"/>
    <w:rsid w:val="00D33B5D"/>
    <w:rsid w:val="00D3413B"/>
    <w:rsid w:val="00D341DA"/>
    <w:rsid w:val="00D35701"/>
    <w:rsid w:val="00D36440"/>
    <w:rsid w:val="00D405C9"/>
    <w:rsid w:val="00D40E67"/>
    <w:rsid w:val="00D40FB0"/>
    <w:rsid w:val="00D4172D"/>
    <w:rsid w:val="00D42630"/>
    <w:rsid w:val="00D42725"/>
    <w:rsid w:val="00D43D92"/>
    <w:rsid w:val="00D446E8"/>
    <w:rsid w:val="00D44713"/>
    <w:rsid w:val="00D44E9D"/>
    <w:rsid w:val="00D44F11"/>
    <w:rsid w:val="00D452C5"/>
    <w:rsid w:val="00D456D7"/>
    <w:rsid w:val="00D45B26"/>
    <w:rsid w:val="00D45D6C"/>
    <w:rsid w:val="00D4752B"/>
    <w:rsid w:val="00D47C65"/>
    <w:rsid w:val="00D50048"/>
    <w:rsid w:val="00D5040C"/>
    <w:rsid w:val="00D50802"/>
    <w:rsid w:val="00D52070"/>
    <w:rsid w:val="00D52AEC"/>
    <w:rsid w:val="00D53C0E"/>
    <w:rsid w:val="00D5678E"/>
    <w:rsid w:val="00D56FBF"/>
    <w:rsid w:val="00D5729C"/>
    <w:rsid w:val="00D57671"/>
    <w:rsid w:val="00D619DD"/>
    <w:rsid w:val="00D62274"/>
    <w:rsid w:val="00D638FC"/>
    <w:rsid w:val="00D64731"/>
    <w:rsid w:val="00D64B85"/>
    <w:rsid w:val="00D64F19"/>
    <w:rsid w:val="00D65EA1"/>
    <w:rsid w:val="00D66057"/>
    <w:rsid w:val="00D70DF8"/>
    <w:rsid w:val="00D712DA"/>
    <w:rsid w:val="00D71457"/>
    <w:rsid w:val="00D716C3"/>
    <w:rsid w:val="00D71737"/>
    <w:rsid w:val="00D71CE3"/>
    <w:rsid w:val="00D7201A"/>
    <w:rsid w:val="00D72BEB"/>
    <w:rsid w:val="00D735D3"/>
    <w:rsid w:val="00D74556"/>
    <w:rsid w:val="00D757F3"/>
    <w:rsid w:val="00D77194"/>
    <w:rsid w:val="00D77256"/>
    <w:rsid w:val="00D77582"/>
    <w:rsid w:val="00D775EA"/>
    <w:rsid w:val="00D777CD"/>
    <w:rsid w:val="00D779C4"/>
    <w:rsid w:val="00D8205D"/>
    <w:rsid w:val="00D8210F"/>
    <w:rsid w:val="00D82BEB"/>
    <w:rsid w:val="00D83181"/>
    <w:rsid w:val="00D834F0"/>
    <w:rsid w:val="00D84105"/>
    <w:rsid w:val="00D847CF"/>
    <w:rsid w:val="00D84F83"/>
    <w:rsid w:val="00D85C68"/>
    <w:rsid w:val="00D85D40"/>
    <w:rsid w:val="00D87F75"/>
    <w:rsid w:val="00D90234"/>
    <w:rsid w:val="00D9048B"/>
    <w:rsid w:val="00D90A25"/>
    <w:rsid w:val="00D935E8"/>
    <w:rsid w:val="00D93A95"/>
    <w:rsid w:val="00D94ADA"/>
    <w:rsid w:val="00D94B80"/>
    <w:rsid w:val="00D94D31"/>
    <w:rsid w:val="00D95E5F"/>
    <w:rsid w:val="00D9619E"/>
    <w:rsid w:val="00D96904"/>
    <w:rsid w:val="00DA02C8"/>
    <w:rsid w:val="00DA04EA"/>
    <w:rsid w:val="00DA0ADF"/>
    <w:rsid w:val="00DA1098"/>
    <w:rsid w:val="00DA11ED"/>
    <w:rsid w:val="00DA19C4"/>
    <w:rsid w:val="00DA28A6"/>
    <w:rsid w:val="00DA518B"/>
    <w:rsid w:val="00DA5A74"/>
    <w:rsid w:val="00DA6829"/>
    <w:rsid w:val="00DA72DF"/>
    <w:rsid w:val="00DA7C6B"/>
    <w:rsid w:val="00DB10E4"/>
    <w:rsid w:val="00DB118B"/>
    <w:rsid w:val="00DB1DCD"/>
    <w:rsid w:val="00DB39DC"/>
    <w:rsid w:val="00DB3DA1"/>
    <w:rsid w:val="00DB54F6"/>
    <w:rsid w:val="00DB5522"/>
    <w:rsid w:val="00DB62F2"/>
    <w:rsid w:val="00DB6332"/>
    <w:rsid w:val="00DB6BC7"/>
    <w:rsid w:val="00DC0322"/>
    <w:rsid w:val="00DC12BB"/>
    <w:rsid w:val="00DC1A3F"/>
    <w:rsid w:val="00DC30A4"/>
    <w:rsid w:val="00DC5DFC"/>
    <w:rsid w:val="00DC65FD"/>
    <w:rsid w:val="00DC6D5D"/>
    <w:rsid w:val="00DC7AF2"/>
    <w:rsid w:val="00DC7BA8"/>
    <w:rsid w:val="00DD0174"/>
    <w:rsid w:val="00DD0D80"/>
    <w:rsid w:val="00DD1351"/>
    <w:rsid w:val="00DD15FD"/>
    <w:rsid w:val="00DD2114"/>
    <w:rsid w:val="00DD26E3"/>
    <w:rsid w:val="00DD27AE"/>
    <w:rsid w:val="00DD337C"/>
    <w:rsid w:val="00DD39A8"/>
    <w:rsid w:val="00DD4DE1"/>
    <w:rsid w:val="00DD558F"/>
    <w:rsid w:val="00DD59DE"/>
    <w:rsid w:val="00DD62B1"/>
    <w:rsid w:val="00DD63AD"/>
    <w:rsid w:val="00DD6BC7"/>
    <w:rsid w:val="00DD6D10"/>
    <w:rsid w:val="00DD6E75"/>
    <w:rsid w:val="00DD7109"/>
    <w:rsid w:val="00DE0982"/>
    <w:rsid w:val="00DE13A0"/>
    <w:rsid w:val="00DE15BB"/>
    <w:rsid w:val="00DE1718"/>
    <w:rsid w:val="00DE19F5"/>
    <w:rsid w:val="00DE1B41"/>
    <w:rsid w:val="00DE2A43"/>
    <w:rsid w:val="00DE3CC1"/>
    <w:rsid w:val="00DE46FB"/>
    <w:rsid w:val="00DE4891"/>
    <w:rsid w:val="00DE4D72"/>
    <w:rsid w:val="00DE531E"/>
    <w:rsid w:val="00DE65BC"/>
    <w:rsid w:val="00DE6C26"/>
    <w:rsid w:val="00DF0489"/>
    <w:rsid w:val="00DF11DF"/>
    <w:rsid w:val="00DF13EE"/>
    <w:rsid w:val="00DF24FA"/>
    <w:rsid w:val="00DF33A4"/>
    <w:rsid w:val="00DF35C8"/>
    <w:rsid w:val="00DF3708"/>
    <w:rsid w:val="00DF397E"/>
    <w:rsid w:val="00DF41B1"/>
    <w:rsid w:val="00DF43AF"/>
    <w:rsid w:val="00DF447D"/>
    <w:rsid w:val="00DF64F7"/>
    <w:rsid w:val="00E00054"/>
    <w:rsid w:val="00E000CE"/>
    <w:rsid w:val="00E015B8"/>
    <w:rsid w:val="00E01863"/>
    <w:rsid w:val="00E01965"/>
    <w:rsid w:val="00E019D3"/>
    <w:rsid w:val="00E01DAE"/>
    <w:rsid w:val="00E04E68"/>
    <w:rsid w:val="00E06403"/>
    <w:rsid w:val="00E067CB"/>
    <w:rsid w:val="00E1012A"/>
    <w:rsid w:val="00E103EE"/>
    <w:rsid w:val="00E12AE5"/>
    <w:rsid w:val="00E12CDD"/>
    <w:rsid w:val="00E13E1D"/>
    <w:rsid w:val="00E14144"/>
    <w:rsid w:val="00E149CE"/>
    <w:rsid w:val="00E1567B"/>
    <w:rsid w:val="00E1573C"/>
    <w:rsid w:val="00E1577E"/>
    <w:rsid w:val="00E15862"/>
    <w:rsid w:val="00E16528"/>
    <w:rsid w:val="00E168C5"/>
    <w:rsid w:val="00E16F70"/>
    <w:rsid w:val="00E201A2"/>
    <w:rsid w:val="00E21A1F"/>
    <w:rsid w:val="00E21F30"/>
    <w:rsid w:val="00E229E0"/>
    <w:rsid w:val="00E23912"/>
    <w:rsid w:val="00E23CF9"/>
    <w:rsid w:val="00E24236"/>
    <w:rsid w:val="00E244DB"/>
    <w:rsid w:val="00E247CD"/>
    <w:rsid w:val="00E24D1A"/>
    <w:rsid w:val="00E24E6E"/>
    <w:rsid w:val="00E2503E"/>
    <w:rsid w:val="00E25351"/>
    <w:rsid w:val="00E254AA"/>
    <w:rsid w:val="00E25F13"/>
    <w:rsid w:val="00E264C0"/>
    <w:rsid w:val="00E268C4"/>
    <w:rsid w:val="00E26F16"/>
    <w:rsid w:val="00E27014"/>
    <w:rsid w:val="00E27BDF"/>
    <w:rsid w:val="00E30F09"/>
    <w:rsid w:val="00E32EBB"/>
    <w:rsid w:val="00E335BD"/>
    <w:rsid w:val="00E34186"/>
    <w:rsid w:val="00E34930"/>
    <w:rsid w:val="00E349B8"/>
    <w:rsid w:val="00E34CC9"/>
    <w:rsid w:val="00E350A1"/>
    <w:rsid w:val="00E350AA"/>
    <w:rsid w:val="00E35E76"/>
    <w:rsid w:val="00E35FA0"/>
    <w:rsid w:val="00E366E1"/>
    <w:rsid w:val="00E36BD8"/>
    <w:rsid w:val="00E376C7"/>
    <w:rsid w:val="00E40537"/>
    <w:rsid w:val="00E40B1E"/>
    <w:rsid w:val="00E416AC"/>
    <w:rsid w:val="00E41BC2"/>
    <w:rsid w:val="00E41FFA"/>
    <w:rsid w:val="00E42539"/>
    <w:rsid w:val="00E427A7"/>
    <w:rsid w:val="00E43046"/>
    <w:rsid w:val="00E439A9"/>
    <w:rsid w:val="00E43CD0"/>
    <w:rsid w:val="00E43FCC"/>
    <w:rsid w:val="00E45A1E"/>
    <w:rsid w:val="00E47A3B"/>
    <w:rsid w:val="00E47AF0"/>
    <w:rsid w:val="00E502C8"/>
    <w:rsid w:val="00E505BE"/>
    <w:rsid w:val="00E50EEF"/>
    <w:rsid w:val="00E527FC"/>
    <w:rsid w:val="00E529D7"/>
    <w:rsid w:val="00E52B61"/>
    <w:rsid w:val="00E53F88"/>
    <w:rsid w:val="00E54867"/>
    <w:rsid w:val="00E54EEC"/>
    <w:rsid w:val="00E561FA"/>
    <w:rsid w:val="00E56B36"/>
    <w:rsid w:val="00E56E75"/>
    <w:rsid w:val="00E57C97"/>
    <w:rsid w:val="00E60B52"/>
    <w:rsid w:val="00E61B66"/>
    <w:rsid w:val="00E629D3"/>
    <w:rsid w:val="00E62DD4"/>
    <w:rsid w:val="00E635B3"/>
    <w:rsid w:val="00E6422D"/>
    <w:rsid w:val="00E658ED"/>
    <w:rsid w:val="00E6591A"/>
    <w:rsid w:val="00E668A0"/>
    <w:rsid w:val="00E66A90"/>
    <w:rsid w:val="00E6729D"/>
    <w:rsid w:val="00E67550"/>
    <w:rsid w:val="00E67929"/>
    <w:rsid w:val="00E67DFA"/>
    <w:rsid w:val="00E7043B"/>
    <w:rsid w:val="00E704FD"/>
    <w:rsid w:val="00E71E85"/>
    <w:rsid w:val="00E72AB2"/>
    <w:rsid w:val="00E73A6D"/>
    <w:rsid w:val="00E742BD"/>
    <w:rsid w:val="00E75D65"/>
    <w:rsid w:val="00E75F7D"/>
    <w:rsid w:val="00E7680C"/>
    <w:rsid w:val="00E76CAB"/>
    <w:rsid w:val="00E7792A"/>
    <w:rsid w:val="00E80AD8"/>
    <w:rsid w:val="00E81328"/>
    <w:rsid w:val="00E81ABB"/>
    <w:rsid w:val="00E81E4B"/>
    <w:rsid w:val="00E81F25"/>
    <w:rsid w:val="00E82919"/>
    <w:rsid w:val="00E8357C"/>
    <w:rsid w:val="00E83AA0"/>
    <w:rsid w:val="00E8425B"/>
    <w:rsid w:val="00E8494F"/>
    <w:rsid w:val="00E85E6B"/>
    <w:rsid w:val="00E85F36"/>
    <w:rsid w:val="00E86A07"/>
    <w:rsid w:val="00E86A94"/>
    <w:rsid w:val="00E902E4"/>
    <w:rsid w:val="00E906BC"/>
    <w:rsid w:val="00E94C1E"/>
    <w:rsid w:val="00E94FF4"/>
    <w:rsid w:val="00E9558B"/>
    <w:rsid w:val="00E95800"/>
    <w:rsid w:val="00E95A7B"/>
    <w:rsid w:val="00E95C06"/>
    <w:rsid w:val="00E97848"/>
    <w:rsid w:val="00E97959"/>
    <w:rsid w:val="00EA02E9"/>
    <w:rsid w:val="00EA055F"/>
    <w:rsid w:val="00EA12C7"/>
    <w:rsid w:val="00EA17CD"/>
    <w:rsid w:val="00EA1FD8"/>
    <w:rsid w:val="00EA318D"/>
    <w:rsid w:val="00EA329B"/>
    <w:rsid w:val="00EA418E"/>
    <w:rsid w:val="00EA4646"/>
    <w:rsid w:val="00EA5F7E"/>
    <w:rsid w:val="00EA6002"/>
    <w:rsid w:val="00EA61C8"/>
    <w:rsid w:val="00EA65DA"/>
    <w:rsid w:val="00EA73C7"/>
    <w:rsid w:val="00EA76D7"/>
    <w:rsid w:val="00EB4422"/>
    <w:rsid w:val="00EB4C99"/>
    <w:rsid w:val="00EB4EC2"/>
    <w:rsid w:val="00EB5684"/>
    <w:rsid w:val="00EB59B1"/>
    <w:rsid w:val="00EB6367"/>
    <w:rsid w:val="00EB661B"/>
    <w:rsid w:val="00EB70C4"/>
    <w:rsid w:val="00EB72A7"/>
    <w:rsid w:val="00EB7EB6"/>
    <w:rsid w:val="00EC028F"/>
    <w:rsid w:val="00EC0737"/>
    <w:rsid w:val="00EC19E7"/>
    <w:rsid w:val="00EC1A9D"/>
    <w:rsid w:val="00EC1F9B"/>
    <w:rsid w:val="00EC22C6"/>
    <w:rsid w:val="00EC28CE"/>
    <w:rsid w:val="00EC3863"/>
    <w:rsid w:val="00EC3965"/>
    <w:rsid w:val="00EC3EE9"/>
    <w:rsid w:val="00EC446C"/>
    <w:rsid w:val="00EC49EE"/>
    <w:rsid w:val="00EC4CD6"/>
    <w:rsid w:val="00EC677D"/>
    <w:rsid w:val="00EC7A80"/>
    <w:rsid w:val="00ED08CF"/>
    <w:rsid w:val="00ED1B32"/>
    <w:rsid w:val="00ED1FEC"/>
    <w:rsid w:val="00ED294E"/>
    <w:rsid w:val="00ED2CEB"/>
    <w:rsid w:val="00ED2EF1"/>
    <w:rsid w:val="00ED3424"/>
    <w:rsid w:val="00ED3A5F"/>
    <w:rsid w:val="00ED4745"/>
    <w:rsid w:val="00ED4A00"/>
    <w:rsid w:val="00ED51AB"/>
    <w:rsid w:val="00ED6D8A"/>
    <w:rsid w:val="00ED6F41"/>
    <w:rsid w:val="00ED6F46"/>
    <w:rsid w:val="00ED7270"/>
    <w:rsid w:val="00ED7302"/>
    <w:rsid w:val="00ED79F3"/>
    <w:rsid w:val="00ED7AF3"/>
    <w:rsid w:val="00EE13A9"/>
    <w:rsid w:val="00EE16F0"/>
    <w:rsid w:val="00EE2E23"/>
    <w:rsid w:val="00EE3515"/>
    <w:rsid w:val="00EE3695"/>
    <w:rsid w:val="00EE431D"/>
    <w:rsid w:val="00EE4D26"/>
    <w:rsid w:val="00EE4EC4"/>
    <w:rsid w:val="00EE5426"/>
    <w:rsid w:val="00EE55F0"/>
    <w:rsid w:val="00EE7498"/>
    <w:rsid w:val="00EF0069"/>
    <w:rsid w:val="00EF10AE"/>
    <w:rsid w:val="00EF1403"/>
    <w:rsid w:val="00EF143C"/>
    <w:rsid w:val="00EF22FE"/>
    <w:rsid w:val="00EF2DC9"/>
    <w:rsid w:val="00EF4164"/>
    <w:rsid w:val="00EF4D53"/>
    <w:rsid w:val="00EF4FB2"/>
    <w:rsid w:val="00EF5036"/>
    <w:rsid w:val="00EF594F"/>
    <w:rsid w:val="00EF6163"/>
    <w:rsid w:val="00EF633D"/>
    <w:rsid w:val="00EF79BA"/>
    <w:rsid w:val="00F0122A"/>
    <w:rsid w:val="00F02B6D"/>
    <w:rsid w:val="00F03D57"/>
    <w:rsid w:val="00F05145"/>
    <w:rsid w:val="00F05AD5"/>
    <w:rsid w:val="00F06B18"/>
    <w:rsid w:val="00F075BA"/>
    <w:rsid w:val="00F07684"/>
    <w:rsid w:val="00F07A4D"/>
    <w:rsid w:val="00F1003D"/>
    <w:rsid w:val="00F116C0"/>
    <w:rsid w:val="00F1234C"/>
    <w:rsid w:val="00F125A0"/>
    <w:rsid w:val="00F13C4A"/>
    <w:rsid w:val="00F13FD5"/>
    <w:rsid w:val="00F147BF"/>
    <w:rsid w:val="00F14DE4"/>
    <w:rsid w:val="00F1518E"/>
    <w:rsid w:val="00F15262"/>
    <w:rsid w:val="00F15270"/>
    <w:rsid w:val="00F158DF"/>
    <w:rsid w:val="00F159E2"/>
    <w:rsid w:val="00F15AB5"/>
    <w:rsid w:val="00F16E66"/>
    <w:rsid w:val="00F218FA"/>
    <w:rsid w:val="00F21B9D"/>
    <w:rsid w:val="00F21D47"/>
    <w:rsid w:val="00F22FB4"/>
    <w:rsid w:val="00F23371"/>
    <w:rsid w:val="00F23CEB"/>
    <w:rsid w:val="00F2518C"/>
    <w:rsid w:val="00F25229"/>
    <w:rsid w:val="00F26430"/>
    <w:rsid w:val="00F26AE8"/>
    <w:rsid w:val="00F26DE4"/>
    <w:rsid w:val="00F270EA"/>
    <w:rsid w:val="00F276DF"/>
    <w:rsid w:val="00F30E59"/>
    <w:rsid w:val="00F313E6"/>
    <w:rsid w:val="00F317E5"/>
    <w:rsid w:val="00F32B3A"/>
    <w:rsid w:val="00F34134"/>
    <w:rsid w:val="00F345D3"/>
    <w:rsid w:val="00F34D67"/>
    <w:rsid w:val="00F3503D"/>
    <w:rsid w:val="00F358D2"/>
    <w:rsid w:val="00F35A86"/>
    <w:rsid w:val="00F35B94"/>
    <w:rsid w:val="00F36A07"/>
    <w:rsid w:val="00F374B0"/>
    <w:rsid w:val="00F37B90"/>
    <w:rsid w:val="00F404BC"/>
    <w:rsid w:val="00F40BDE"/>
    <w:rsid w:val="00F41D5A"/>
    <w:rsid w:val="00F42199"/>
    <w:rsid w:val="00F422FC"/>
    <w:rsid w:val="00F42745"/>
    <w:rsid w:val="00F43716"/>
    <w:rsid w:val="00F4383D"/>
    <w:rsid w:val="00F43C02"/>
    <w:rsid w:val="00F441A8"/>
    <w:rsid w:val="00F442E9"/>
    <w:rsid w:val="00F4454C"/>
    <w:rsid w:val="00F4474E"/>
    <w:rsid w:val="00F45009"/>
    <w:rsid w:val="00F45D58"/>
    <w:rsid w:val="00F46763"/>
    <w:rsid w:val="00F4708E"/>
    <w:rsid w:val="00F475AA"/>
    <w:rsid w:val="00F478DE"/>
    <w:rsid w:val="00F47CA0"/>
    <w:rsid w:val="00F512A6"/>
    <w:rsid w:val="00F51AF9"/>
    <w:rsid w:val="00F526EF"/>
    <w:rsid w:val="00F53042"/>
    <w:rsid w:val="00F53275"/>
    <w:rsid w:val="00F539B3"/>
    <w:rsid w:val="00F543AB"/>
    <w:rsid w:val="00F54F75"/>
    <w:rsid w:val="00F5578D"/>
    <w:rsid w:val="00F56F7A"/>
    <w:rsid w:val="00F57427"/>
    <w:rsid w:val="00F57D29"/>
    <w:rsid w:val="00F57EF0"/>
    <w:rsid w:val="00F60C74"/>
    <w:rsid w:val="00F61334"/>
    <w:rsid w:val="00F6169B"/>
    <w:rsid w:val="00F62BFC"/>
    <w:rsid w:val="00F65E56"/>
    <w:rsid w:val="00F662B8"/>
    <w:rsid w:val="00F664DF"/>
    <w:rsid w:val="00F70DA8"/>
    <w:rsid w:val="00F7304A"/>
    <w:rsid w:val="00F73E5A"/>
    <w:rsid w:val="00F756B0"/>
    <w:rsid w:val="00F75B7E"/>
    <w:rsid w:val="00F76041"/>
    <w:rsid w:val="00F771B2"/>
    <w:rsid w:val="00F77BE9"/>
    <w:rsid w:val="00F80B54"/>
    <w:rsid w:val="00F814E8"/>
    <w:rsid w:val="00F81DB7"/>
    <w:rsid w:val="00F81FBB"/>
    <w:rsid w:val="00F827D1"/>
    <w:rsid w:val="00F82A4A"/>
    <w:rsid w:val="00F82CBF"/>
    <w:rsid w:val="00F82D23"/>
    <w:rsid w:val="00F833BE"/>
    <w:rsid w:val="00F836F6"/>
    <w:rsid w:val="00F83C73"/>
    <w:rsid w:val="00F844E9"/>
    <w:rsid w:val="00F84AB5"/>
    <w:rsid w:val="00F84E84"/>
    <w:rsid w:val="00F85159"/>
    <w:rsid w:val="00F8614F"/>
    <w:rsid w:val="00F86ABD"/>
    <w:rsid w:val="00F87545"/>
    <w:rsid w:val="00F90558"/>
    <w:rsid w:val="00F9069D"/>
    <w:rsid w:val="00F90B51"/>
    <w:rsid w:val="00F90DD9"/>
    <w:rsid w:val="00F91D26"/>
    <w:rsid w:val="00F93513"/>
    <w:rsid w:val="00F9474B"/>
    <w:rsid w:val="00F95813"/>
    <w:rsid w:val="00F9596C"/>
    <w:rsid w:val="00F96146"/>
    <w:rsid w:val="00F966CB"/>
    <w:rsid w:val="00F974F3"/>
    <w:rsid w:val="00FA093E"/>
    <w:rsid w:val="00FA1351"/>
    <w:rsid w:val="00FA1C73"/>
    <w:rsid w:val="00FA231E"/>
    <w:rsid w:val="00FA4BDE"/>
    <w:rsid w:val="00FA525E"/>
    <w:rsid w:val="00FA55B4"/>
    <w:rsid w:val="00FA688B"/>
    <w:rsid w:val="00FB1023"/>
    <w:rsid w:val="00FB155E"/>
    <w:rsid w:val="00FB16FF"/>
    <w:rsid w:val="00FB1CD6"/>
    <w:rsid w:val="00FB2D4F"/>
    <w:rsid w:val="00FB38C8"/>
    <w:rsid w:val="00FB57E2"/>
    <w:rsid w:val="00FB5B9E"/>
    <w:rsid w:val="00FB6B7D"/>
    <w:rsid w:val="00FB7971"/>
    <w:rsid w:val="00FC0D71"/>
    <w:rsid w:val="00FC2FA7"/>
    <w:rsid w:val="00FC3D88"/>
    <w:rsid w:val="00FC3DFE"/>
    <w:rsid w:val="00FC4E95"/>
    <w:rsid w:val="00FC57A3"/>
    <w:rsid w:val="00FC58CD"/>
    <w:rsid w:val="00FC5A04"/>
    <w:rsid w:val="00FC6485"/>
    <w:rsid w:val="00FC69D0"/>
    <w:rsid w:val="00FC71F3"/>
    <w:rsid w:val="00FD08D2"/>
    <w:rsid w:val="00FD1CAB"/>
    <w:rsid w:val="00FD406A"/>
    <w:rsid w:val="00FD420C"/>
    <w:rsid w:val="00FD5980"/>
    <w:rsid w:val="00FD6A2F"/>
    <w:rsid w:val="00FD6D8F"/>
    <w:rsid w:val="00FD7961"/>
    <w:rsid w:val="00FD7C6F"/>
    <w:rsid w:val="00FE0658"/>
    <w:rsid w:val="00FE163B"/>
    <w:rsid w:val="00FE466D"/>
    <w:rsid w:val="00FE4A50"/>
    <w:rsid w:val="00FE5ADB"/>
    <w:rsid w:val="00FE5DF0"/>
    <w:rsid w:val="00FE68DB"/>
    <w:rsid w:val="00FF07CF"/>
    <w:rsid w:val="00FF33FA"/>
    <w:rsid w:val="00FF43F2"/>
    <w:rsid w:val="00FF472B"/>
    <w:rsid w:val="00FF57F3"/>
    <w:rsid w:val="00FF5934"/>
    <w:rsid w:val="00FF5C35"/>
    <w:rsid w:val="00FF5FCF"/>
    <w:rsid w:val="0191F620"/>
    <w:rsid w:val="02E6C418"/>
    <w:rsid w:val="02E8BDF7"/>
    <w:rsid w:val="03302924"/>
    <w:rsid w:val="0341B02D"/>
    <w:rsid w:val="0389C755"/>
    <w:rsid w:val="03F27728"/>
    <w:rsid w:val="056F51DC"/>
    <w:rsid w:val="059F4034"/>
    <w:rsid w:val="05EF4ED5"/>
    <w:rsid w:val="05FD82F5"/>
    <w:rsid w:val="0653C62E"/>
    <w:rsid w:val="07EB1F84"/>
    <w:rsid w:val="08C4DAD6"/>
    <w:rsid w:val="094EF846"/>
    <w:rsid w:val="09BF02AD"/>
    <w:rsid w:val="09F3D566"/>
    <w:rsid w:val="0A08E09E"/>
    <w:rsid w:val="0A32247C"/>
    <w:rsid w:val="0BA7C722"/>
    <w:rsid w:val="0CD1B4A0"/>
    <w:rsid w:val="0D3BF3EC"/>
    <w:rsid w:val="0D3C489A"/>
    <w:rsid w:val="0ED092BF"/>
    <w:rsid w:val="1160FC15"/>
    <w:rsid w:val="117791DB"/>
    <w:rsid w:val="131B10E4"/>
    <w:rsid w:val="13F466BF"/>
    <w:rsid w:val="147B7A28"/>
    <w:rsid w:val="14A40066"/>
    <w:rsid w:val="15C46370"/>
    <w:rsid w:val="15E0FE5F"/>
    <w:rsid w:val="16C59B77"/>
    <w:rsid w:val="18089EA8"/>
    <w:rsid w:val="1991E263"/>
    <w:rsid w:val="1A34C80C"/>
    <w:rsid w:val="1A885164"/>
    <w:rsid w:val="1AED2A40"/>
    <w:rsid w:val="1B15C8A5"/>
    <w:rsid w:val="1BB7E9BE"/>
    <w:rsid w:val="1BD63237"/>
    <w:rsid w:val="1C560402"/>
    <w:rsid w:val="1DEAB14E"/>
    <w:rsid w:val="1E05D929"/>
    <w:rsid w:val="1E11BAED"/>
    <w:rsid w:val="1E5623BD"/>
    <w:rsid w:val="1EE6D840"/>
    <w:rsid w:val="206F9309"/>
    <w:rsid w:val="20A896B4"/>
    <w:rsid w:val="212E3569"/>
    <w:rsid w:val="21AE022A"/>
    <w:rsid w:val="22F60C71"/>
    <w:rsid w:val="230960DE"/>
    <w:rsid w:val="23856C2E"/>
    <w:rsid w:val="2411DA9C"/>
    <w:rsid w:val="24B6EFD8"/>
    <w:rsid w:val="25D98D81"/>
    <w:rsid w:val="25FF26E8"/>
    <w:rsid w:val="267505A6"/>
    <w:rsid w:val="26EB7831"/>
    <w:rsid w:val="271D7FB1"/>
    <w:rsid w:val="2783BCAD"/>
    <w:rsid w:val="299F6476"/>
    <w:rsid w:val="2A89A90A"/>
    <w:rsid w:val="2A964532"/>
    <w:rsid w:val="2AA6010F"/>
    <w:rsid w:val="2ABFDE80"/>
    <w:rsid w:val="2AFF194F"/>
    <w:rsid w:val="2D663F96"/>
    <w:rsid w:val="2D96B1A3"/>
    <w:rsid w:val="2DB42CBB"/>
    <w:rsid w:val="2F5B18F7"/>
    <w:rsid w:val="2F7A3DCD"/>
    <w:rsid w:val="30DD8BAE"/>
    <w:rsid w:val="30FBB381"/>
    <w:rsid w:val="31830CD6"/>
    <w:rsid w:val="31F41250"/>
    <w:rsid w:val="322B1373"/>
    <w:rsid w:val="3258D0FA"/>
    <w:rsid w:val="3345E177"/>
    <w:rsid w:val="3410D14C"/>
    <w:rsid w:val="347A03CF"/>
    <w:rsid w:val="35BA7DA7"/>
    <w:rsid w:val="36DAE3C3"/>
    <w:rsid w:val="37194795"/>
    <w:rsid w:val="3735D571"/>
    <w:rsid w:val="37554D28"/>
    <w:rsid w:val="38FAFE54"/>
    <w:rsid w:val="3A883FFD"/>
    <w:rsid w:val="3B6AC399"/>
    <w:rsid w:val="3B9C7554"/>
    <w:rsid w:val="3BCD35F2"/>
    <w:rsid w:val="3CEDC072"/>
    <w:rsid w:val="3D2385B1"/>
    <w:rsid w:val="3D494C1C"/>
    <w:rsid w:val="3E15A672"/>
    <w:rsid w:val="3FC47DEA"/>
    <w:rsid w:val="4045185E"/>
    <w:rsid w:val="40FBCA9C"/>
    <w:rsid w:val="41512380"/>
    <w:rsid w:val="4157BF24"/>
    <w:rsid w:val="434FB662"/>
    <w:rsid w:val="44054F84"/>
    <w:rsid w:val="44863778"/>
    <w:rsid w:val="456D68A1"/>
    <w:rsid w:val="45D61891"/>
    <w:rsid w:val="46902E89"/>
    <w:rsid w:val="473A21CA"/>
    <w:rsid w:val="4798AE76"/>
    <w:rsid w:val="480E1D30"/>
    <w:rsid w:val="482C49B9"/>
    <w:rsid w:val="487424B3"/>
    <w:rsid w:val="4980C057"/>
    <w:rsid w:val="4ABBEB38"/>
    <w:rsid w:val="4B8FC456"/>
    <w:rsid w:val="4B981597"/>
    <w:rsid w:val="4C5657AA"/>
    <w:rsid w:val="4E04EE87"/>
    <w:rsid w:val="4F2AD7AA"/>
    <w:rsid w:val="4FC68C95"/>
    <w:rsid w:val="4FC74C8B"/>
    <w:rsid w:val="4FD92EC6"/>
    <w:rsid w:val="5021AE1D"/>
    <w:rsid w:val="515C8946"/>
    <w:rsid w:val="53CFD9BC"/>
    <w:rsid w:val="54255A18"/>
    <w:rsid w:val="546F31AA"/>
    <w:rsid w:val="54D74D58"/>
    <w:rsid w:val="55D0E976"/>
    <w:rsid w:val="5673F375"/>
    <w:rsid w:val="5749BF2C"/>
    <w:rsid w:val="57691844"/>
    <w:rsid w:val="582DCA22"/>
    <w:rsid w:val="5884BF0B"/>
    <w:rsid w:val="59C6260B"/>
    <w:rsid w:val="5A9BA575"/>
    <w:rsid w:val="5B3D4BED"/>
    <w:rsid w:val="5B43DB99"/>
    <w:rsid w:val="5B44605C"/>
    <w:rsid w:val="5C3831F5"/>
    <w:rsid w:val="5C613F6F"/>
    <w:rsid w:val="5CBA2A75"/>
    <w:rsid w:val="5D98E57A"/>
    <w:rsid w:val="5EA726A3"/>
    <w:rsid w:val="603031A1"/>
    <w:rsid w:val="6123BFE8"/>
    <w:rsid w:val="61D210FB"/>
    <w:rsid w:val="64540B41"/>
    <w:rsid w:val="646183C9"/>
    <w:rsid w:val="6482A3DE"/>
    <w:rsid w:val="65326548"/>
    <w:rsid w:val="68BAB9CC"/>
    <w:rsid w:val="69672B32"/>
    <w:rsid w:val="69ED407E"/>
    <w:rsid w:val="6A55FC43"/>
    <w:rsid w:val="6A7684CE"/>
    <w:rsid w:val="6AE5EC89"/>
    <w:rsid w:val="6AE6720A"/>
    <w:rsid w:val="6B23F8EB"/>
    <w:rsid w:val="6B50BCA1"/>
    <w:rsid w:val="6B538B97"/>
    <w:rsid w:val="6BF69823"/>
    <w:rsid w:val="6CDE32FE"/>
    <w:rsid w:val="6CF8323A"/>
    <w:rsid w:val="6D69E3B4"/>
    <w:rsid w:val="6DAD9C21"/>
    <w:rsid w:val="6DB60795"/>
    <w:rsid w:val="6DDD6DFE"/>
    <w:rsid w:val="6F3882BF"/>
    <w:rsid w:val="6F4345FD"/>
    <w:rsid w:val="6F8CF0BB"/>
    <w:rsid w:val="6FC7C697"/>
    <w:rsid w:val="702027F1"/>
    <w:rsid w:val="70C74E94"/>
    <w:rsid w:val="719A1D87"/>
    <w:rsid w:val="71DC699F"/>
    <w:rsid w:val="7309949F"/>
    <w:rsid w:val="73554175"/>
    <w:rsid w:val="737D97B3"/>
    <w:rsid w:val="73AB470D"/>
    <w:rsid w:val="74157AA4"/>
    <w:rsid w:val="745821DB"/>
    <w:rsid w:val="76FCEEB3"/>
    <w:rsid w:val="77CA4F53"/>
    <w:rsid w:val="78B2FC1D"/>
    <w:rsid w:val="7974D77A"/>
    <w:rsid w:val="79C3D8A7"/>
    <w:rsid w:val="79DCB1D4"/>
    <w:rsid w:val="79E04368"/>
    <w:rsid w:val="7A0D238A"/>
    <w:rsid w:val="7AC07C18"/>
    <w:rsid w:val="7AF86B25"/>
    <w:rsid w:val="7C9BAB60"/>
    <w:rsid w:val="7E85ECA5"/>
    <w:rsid w:val="7EACC229"/>
    <w:rsid w:val="7FA21276"/>
    <w:rsid w:val="7FE42A04"/>
  </w:rsids>
  <m:mathPr>
    <m:mathFont m:val="Cambria Math"/>
    <m:brkBin m:val="before"/>
    <m:brkBinSub m:val="--"/>
    <m:smallFrac/>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0D7EF7"/>
  <w15:docId w15:val="{AF5D4D17-E6AD-400F-B726-5ACAD970D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583"/>
  </w:style>
  <w:style w:type="paragraph" w:styleId="Titre1">
    <w:name w:val="heading 1"/>
    <w:basedOn w:val="Normal"/>
    <w:next w:val="Corpsdetexte"/>
    <w:autoRedefine/>
    <w:qFormat/>
    <w:rsid w:val="003107AB"/>
    <w:pPr>
      <w:keepNext/>
      <w:keepLines/>
      <w:numPr>
        <w:numId w:val="4"/>
      </w:numPr>
      <w:spacing w:before="180" w:after="60"/>
      <w:outlineLvl w:val="0"/>
    </w:pPr>
    <w:rPr>
      <w:rFonts w:asciiTheme="majorHAnsi" w:hAnsiTheme="majorHAnsi" w:cs="Arial"/>
      <w:b/>
      <w:bCs/>
      <w:caps/>
      <w:kern w:val="32"/>
      <w:sz w:val="28"/>
      <w:szCs w:val="28"/>
    </w:rPr>
  </w:style>
  <w:style w:type="paragraph" w:styleId="Titre2">
    <w:name w:val="heading 2"/>
    <w:basedOn w:val="Normal"/>
    <w:next w:val="Retraitcorpsdetexte"/>
    <w:autoRedefine/>
    <w:qFormat/>
    <w:rsid w:val="003107AB"/>
    <w:pPr>
      <w:keepNext/>
      <w:numPr>
        <w:ilvl w:val="1"/>
        <w:numId w:val="4"/>
      </w:numPr>
      <w:spacing w:before="120" w:after="60"/>
      <w:outlineLvl w:val="1"/>
    </w:pPr>
    <w:rPr>
      <w:rFonts w:asciiTheme="majorHAnsi" w:hAnsiTheme="majorHAnsi" w:cs="Arial"/>
      <w:b/>
      <w:bCs/>
      <w:iCs/>
      <w:sz w:val="24"/>
      <w:szCs w:val="24"/>
    </w:rPr>
  </w:style>
  <w:style w:type="paragraph" w:styleId="Titre3">
    <w:name w:val="heading 3"/>
    <w:basedOn w:val="Normal"/>
    <w:next w:val="Retraitcorpsdetexte3"/>
    <w:qFormat/>
    <w:rsid w:val="00AA4393"/>
    <w:pPr>
      <w:keepNext/>
      <w:numPr>
        <w:ilvl w:val="2"/>
        <w:numId w:val="4"/>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uiPriority w:val="22"/>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character" w:styleId="Mentionnonrsolue">
    <w:name w:val="Unresolved Mention"/>
    <w:basedOn w:val="Policepardfaut"/>
    <w:uiPriority w:val="99"/>
    <w:semiHidden/>
    <w:unhideWhenUsed/>
    <w:rsid w:val="00095D2D"/>
    <w:rPr>
      <w:color w:val="605E5C"/>
      <w:shd w:val="clear" w:color="auto" w:fill="E1DFDD"/>
    </w:rPr>
  </w:style>
  <w:style w:type="paragraph" w:styleId="Paragraphedeliste">
    <w:name w:val="List Paragraph"/>
    <w:basedOn w:val="Normal"/>
    <w:uiPriority w:val="34"/>
    <w:qFormat/>
    <w:rsid w:val="00080C76"/>
    <w:pPr>
      <w:ind w:left="720"/>
      <w:contextualSpacing/>
    </w:pPr>
  </w:style>
  <w:style w:type="paragraph" w:styleId="En-ttedetabledesmatires">
    <w:name w:val="TOC Heading"/>
    <w:basedOn w:val="Titre1"/>
    <w:next w:val="Normal"/>
    <w:uiPriority w:val="39"/>
    <w:unhideWhenUsed/>
    <w:qFormat/>
    <w:rsid w:val="00887981"/>
    <w:pPr>
      <w:numPr>
        <w:numId w:val="0"/>
      </w:numPr>
      <w:spacing w:before="240" w:after="0" w:line="259" w:lineRule="auto"/>
      <w:outlineLvl w:val="9"/>
    </w:pPr>
    <w:rPr>
      <w:rFonts w:eastAsiaTheme="majorEastAsia" w:cstheme="majorBidi"/>
      <w:b w:val="0"/>
      <w:bCs w:val="0"/>
      <w:caps w:val="0"/>
      <w:color w:val="365F91" w:themeColor="accent1" w:themeShade="BF"/>
      <w:kern w:val="0"/>
      <w:sz w:val="32"/>
      <w:szCs w:val="32"/>
    </w:rPr>
  </w:style>
  <w:style w:type="paragraph" w:styleId="NormalWeb">
    <w:name w:val="Normal (Web)"/>
    <w:basedOn w:val="Normal"/>
    <w:uiPriority w:val="99"/>
    <w:unhideWhenUsed/>
    <w:rsid w:val="00BF6C15"/>
    <w:pPr>
      <w:spacing w:before="100" w:beforeAutospacing="1" w:after="100" w:afterAutospacing="1"/>
    </w:pPr>
    <w:rPr>
      <w:rFonts w:ascii="Times New Roman" w:hAnsi="Times New Roman"/>
      <w:sz w:val="24"/>
      <w:szCs w:val="24"/>
    </w:rPr>
  </w:style>
  <w:style w:type="character" w:styleId="Lienhypertextesuivivisit">
    <w:name w:val="FollowedHyperlink"/>
    <w:basedOn w:val="Policepardfaut"/>
    <w:rsid w:val="00E14144"/>
    <w:rPr>
      <w:color w:val="800080" w:themeColor="followedHyperlink"/>
      <w:u w:val="single"/>
    </w:rPr>
  </w:style>
  <w:style w:type="character" w:styleId="CodeHTML">
    <w:name w:val="HTML Code"/>
    <w:basedOn w:val="Policepardfaut"/>
    <w:uiPriority w:val="99"/>
    <w:unhideWhenUsed/>
    <w:rsid w:val="00B766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046920">
      <w:bodyDiv w:val="1"/>
      <w:marLeft w:val="0"/>
      <w:marRight w:val="0"/>
      <w:marTop w:val="0"/>
      <w:marBottom w:val="0"/>
      <w:divBdr>
        <w:top w:val="none" w:sz="0" w:space="0" w:color="auto"/>
        <w:left w:val="none" w:sz="0" w:space="0" w:color="auto"/>
        <w:bottom w:val="none" w:sz="0" w:space="0" w:color="auto"/>
        <w:right w:val="none" w:sz="0" w:space="0" w:color="auto"/>
      </w:divBdr>
    </w:div>
    <w:div w:id="252279638">
      <w:bodyDiv w:val="1"/>
      <w:marLeft w:val="0"/>
      <w:marRight w:val="0"/>
      <w:marTop w:val="0"/>
      <w:marBottom w:val="0"/>
      <w:divBdr>
        <w:top w:val="none" w:sz="0" w:space="0" w:color="auto"/>
        <w:left w:val="none" w:sz="0" w:space="0" w:color="auto"/>
        <w:bottom w:val="none" w:sz="0" w:space="0" w:color="auto"/>
        <w:right w:val="none" w:sz="0" w:space="0" w:color="auto"/>
      </w:divBdr>
    </w:div>
    <w:div w:id="383257356">
      <w:bodyDiv w:val="1"/>
      <w:marLeft w:val="0"/>
      <w:marRight w:val="0"/>
      <w:marTop w:val="0"/>
      <w:marBottom w:val="0"/>
      <w:divBdr>
        <w:top w:val="none" w:sz="0" w:space="0" w:color="auto"/>
        <w:left w:val="none" w:sz="0" w:space="0" w:color="auto"/>
        <w:bottom w:val="none" w:sz="0" w:space="0" w:color="auto"/>
        <w:right w:val="none" w:sz="0" w:space="0" w:color="auto"/>
      </w:divBdr>
    </w:div>
    <w:div w:id="442000878">
      <w:bodyDiv w:val="1"/>
      <w:marLeft w:val="0"/>
      <w:marRight w:val="0"/>
      <w:marTop w:val="0"/>
      <w:marBottom w:val="0"/>
      <w:divBdr>
        <w:top w:val="none" w:sz="0" w:space="0" w:color="auto"/>
        <w:left w:val="none" w:sz="0" w:space="0" w:color="auto"/>
        <w:bottom w:val="none" w:sz="0" w:space="0" w:color="auto"/>
        <w:right w:val="none" w:sz="0" w:space="0" w:color="auto"/>
      </w:divBdr>
    </w:div>
    <w:div w:id="640307263">
      <w:bodyDiv w:val="1"/>
      <w:marLeft w:val="0"/>
      <w:marRight w:val="0"/>
      <w:marTop w:val="0"/>
      <w:marBottom w:val="0"/>
      <w:divBdr>
        <w:top w:val="none" w:sz="0" w:space="0" w:color="auto"/>
        <w:left w:val="none" w:sz="0" w:space="0" w:color="auto"/>
        <w:bottom w:val="none" w:sz="0" w:space="0" w:color="auto"/>
        <w:right w:val="none" w:sz="0" w:space="0" w:color="auto"/>
      </w:divBdr>
    </w:div>
    <w:div w:id="1118332667">
      <w:bodyDiv w:val="1"/>
      <w:marLeft w:val="0"/>
      <w:marRight w:val="0"/>
      <w:marTop w:val="0"/>
      <w:marBottom w:val="0"/>
      <w:divBdr>
        <w:top w:val="none" w:sz="0" w:space="0" w:color="auto"/>
        <w:left w:val="none" w:sz="0" w:space="0" w:color="auto"/>
        <w:bottom w:val="none" w:sz="0" w:space="0" w:color="auto"/>
        <w:right w:val="none" w:sz="0" w:space="0" w:color="auto"/>
      </w:divBdr>
    </w:div>
    <w:div w:id="1145590379">
      <w:bodyDiv w:val="1"/>
      <w:marLeft w:val="0"/>
      <w:marRight w:val="0"/>
      <w:marTop w:val="0"/>
      <w:marBottom w:val="0"/>
      <w:divBdr>
        <w:top w:val="none" w:sz="0" w:space="0" w:color="auto"/>
        <w:left w:val="none" w:sz="0" w:space="0" w:color="auto"/>
        <w:bottom w:val="none" w:sz="0" w:space="0" w:color="auto"/>
        <w:right w:val="none" w:sz="0" w:space="0" w:color="auto"/>
      </w:divBdr>
    </w:div>
    <w:div w:id="1285506941">
      <w:bodyDiv w:val="1"/>
      <w:marLeft w:val="0"/>
      <w:marRight w:val="0"/>
      <w:marTop w:val="0"/>
      <w:marBottom w:val="0"/>
      <w:divBdr>
        <w:top w:val="none" w:sz="0" w:space="0" w:color="auto"/>
        <w:left w:val="none" w:sz="0" w:space="0" w:color="auto"/>
        <w:bottom w:val="none" w:sz="0" w:space="0" w:color="auto"/>
        <w:right w:val="none" w:sz="0" w:space="0" w:color="auto"/>
      </w:divBdr>
    </w:div>
    <w:div w:id="1459488128">
      <w:bodyDiv w:val="1"/>
      <w:marLeft w:val="0"/>
      <w:marRight w:val="0"/>
      <w:marTop w:val="0"/>
      <w:marBottom w:val="0"/>
      <w:divBdr>
        <w:top w:val="none" w:sz="0" w:space="0" w:color="auto"/>
        <w:left w:val="none" w:sz="0" w:space="0" w:color="auto"/>
        <w:bottom w:val="none" w:sz="0" w:space="0" w:color="auto"/>
        <w:right w:val="none" w:sz="0" w:space="0" w:color="auto"/>
      </w:divBdr>
      <w:divsChild>
        <w:div w:id="1267425052">
          <w:marLeft w:val="0"/>
          <w:marRight w:val="0"/>
          <w:marTop w:val="0"/>
          <w:marBottom w:val="0"/>
          <w:divBdr>
            <w:top w:val="none" w:sz="0" w:space="0" w:color="auto"/>
            <w:left w:val="none" w:sz="0" w:space="0" w:color="auto"/>
            <w:bottom w:val="none" w:sz="0" w:space="0" w:color="auto"/>
            <w:right w:val="none" w:sz="0" w:space="0" w:color="auto"/>
          </w:divBdr>
          <w:divsChild>
            <w:div w:id="77676266">
              <w:marLeft w:val="0"/>
              <w:marRight w:val="0"/>
              <w:marTop w:val="0"/>
              <w:marBottom w:val="0"/>
              <w:divBdr>
                <w:top w:val="none" w:sz="0" w:space="0" w:color="auto"/>
                <w:left w:val="none" w:sz="0" w:space="0" w:color="auto"/>
                <w:bottom w:val="none" w:sz="0" w:space="0" w:color="auto"/>
                <w:right w:val="none" w:sz="0" w:space="0" w:color="auto"/>
              </w:divBdr>
            </w:div>
            <w:div w:id="158232483">
              <w:marLeft w:val="0"/>
              <w:marRight w:val="0"/>
              <w:marTop w:val="0"/>
              <w:marBottom w:val="0"/>
              <w:divBdr>
                <w:top w:val="none" w:sz="0" w:space="0" w:color="auto"/>
                <w:left w:val="none" w:sz="0" w:space="0" w:color="auto"/>
                <w:bottom w:val="none" w:sz="0" w:space="0" w:color="auto"/>
                <w:right w:val="none" w:sz="0" w:space="0" w:color="auto"/>
              </w:divBdr>
            </w:div>
            <w:div w:id="366949199">
              <w:marLeft w:val="0"/>
              <w:marRight w:val="0"/>
              <w:marTop w:val="0"/>
              <w:marBottom w:val="0"/>
              <w:divBdr>
                <w:top w:val="none" w:sz="0" w:space="0" w:color="auto"/>
                <w:left w:val="none" w:sz="0" w:space="0" w:color="auto"/>
                <w:bottom w:val="none" w:sz="0" w:space="0" w:color="auto"/>
                <w:right w:val="none" w:sz="0" w:space="0" w:color="auto"/>
              </w:divBdr>
            </w:div>
            <w:div w:id="576523624">
              <w:marLeft w:val="0"/>
              <w:marRight w:val="0"/>
              <w:marTop w:val="0"/>
              <w:marBottom w:val="0"/>
              <w:divBdr>
                <w:top w:val="none" w:sz="0" w:space="0" w:color="auto"/>
                <w:left w:val="none" w:sz="0" w:space="0" w:color="auto"/>
                <w:bottom w:val="none" w:sz="0" w:space="0" w:color="auto"/>
                <w:right w:val="none" w:sz="0" w:space="0" w:color="auto"/>
              </w:divBdr>
            </w:div>
            <w:div w:id="706026248">
              <w:marLeft w:val="0"/>
              <w:marRight w:val="0"/>
              <w:marTop w:val="0"/>
              <w:marBottom w:val="0"/>
              <w:divBdr>
                <w:top w:val="none" w:sz="0" w:space="0" w:color="auto"/>
                <w:left w:val="none" w:sz="0" w:space="0" w:color="auto"/>
                <w:bottom w:val="none" w:sz="0" w:space="0" w:color="auto"/>
                <w:right w:val="none" w:sz="0" w:space="0" w:color="auto"/>
              </w:divBdr>
            </w:div>
            <w:div w:id="922034176">
              <w:marLeft w:val="0"/>
              <w:marRight w:val="0"/>
              <w:marTop w:val="0"/>
              <w:marBottom w:val="0"/>
              <w:divBdr>
                <w:top w:val="none" w:sz="0" w:space="0" w:color="auto"/>
                <w:left w:val="none" w:sz="0" w:space="0" w:color="auto"/>
                <w:bottom w:val="none" w:sz="0" w:space="0" w:color="auto"/>
                <w:right w:val="none" w:sz="0" w:space="0" w:color="auto"/>
              </w:divBdr>
            </w:div>
            <w:div w:id="960957508">
              <w:marLeft w:val="0"/>
              <w:marRight w:val="0"/>
              <w:marTop w:val="0"/>
              <w:marBottom w:val="0"/>
              <w:divBdr>
                <w:top w:val="none" w:sz="0" w:space="0" w:color="auto"/>
                <w:left w:val="none" w:sz="0" w:space="0" w:color="auto"/>
                <w:bottom w:val="none" w:sz="0" w:space="0" w:color="auto"/>
                <w:right w:val="none" w:sz="0" w:space="0" w:color="auto"/>
              </w:divBdr>
            </w:div>
            <w:div w:id="1448888518">
              <w:marLeft w:val="0"/>
              <w:marRight w:val="0"/>
              <w:marTop w:val="0"/>
              <w:marBottom w:val="0"/>
              <w:divBdr>
                <w:top w:val="none" w:sz="0" w:space="0" w:color="auto"/>
                <w:left w:val="none" w:sz="0" w:space="0" w:color="auto"/>
                <w:bottom w:val="none" w:sz="0" w:space="0" w:color="auto"/>
                <w:right w:val="none" w:sz="0" w:space="0" w:color="auto"/>
              </w:divBdr>
            </w:div>
            <w:div w:id="1518614123">
              <w:marLeft w:val="0"/>
              <w:marRight w:val="0"/>
              <w:marTop w:val="0"/>
              <w:marBottom w:val="0"/>
              <w:divBdr>
                <w:top w:val="none" w:sz="0" w:space="0" w:color="auto"/>
                <w:left w:val="none" w:sz="0" w:space="0" w:color="auto"/>
                <w:bottom w:val="none" w:sz="0" w:space="0" w:color="auto"/>
                <w:right w:val="none" w:sz="0" w:space="0" w:color="auto"/>
              </w:divBdr>
            </w:div>
            <w:div w:id="1656762536">
              <w:marLeft w:val="0"/>
              <w:marRight w:val="0"/>
              <w:marTop w:val="0"/>
              <w:marBottom w:val="0"/>
              <w:divBdr>
                <w:top w:val="none" w:sz="0" w:space="0" w:color="auto"/>
                <w:left w:val="none" w:sz="0" w:space="0" w:color="auto"/>
                <w:bottom w:val="none" w:sz="0" w:space="0" w:color="auto"/>
                <w:right w:val="none" w:sz="0" w:space="0" w:color="auto"/>
              </w:divBdr>
            </w:div>
            <w:div w:id="1718315442">
              <w:marLeft w:val="0"/>
              <w:marRight w:val="0"/>
              <w:marTop w:val="0"/>
              <w:marBottom w:val="0"/>
              <w:divBdr>
                <w:top w:val="none" w:sz="0" w:space="0" w:color="auto"/>
                <w:left w:val="none" w:sz="0" w:space="0" w:color="auto"/>
                <w:bottom w:val="none" w:sz="0" w:space="0" w:color="auto"/>
                <w:right w:val="none" w:sz="0" w:space="0" w:color="auto"/>
              </w:divBdr>
            </w:div>
            <w:div w:id="19846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37195">
      <w:bodyDiv w:val="1"/>
      <w:marLeft w:val="0"/>
      <w:marRight w:val="0"/>
      <w:marTop w:val="0"/>
      <w:marBottom w:val="0"/>
      <w:divBdr>
        <w:top w:val="none" w:sz="0" w:space="0" w:color="auto"/>
        <w:left w:val="none" w:sz="0" w:space="0" w:color="auto"/>
        <w:bottom w:val="none" w:sz="0" w:space="0" w:color="auto"/>
        <w:right w:val="none" w:sz="0" w:space="0" w:color="auto"/>
      </w:divBdr>
    </w:div>
    <w:div w:id="1688360684">
      <w:bodyDiv w:val="1"/>
      <w:marLeft w:val="0"/>
      <w:marRight w:val="0"/>
      <w:marTop w:val="0"/>
      <w:marBottom w:val="0"/>
      <w:divBdr>
        <w:top w:val="none" w:sz="0" w:space="0" w:color="auto"/>
        <w:left w:val="none" w:sz="0" w:space="0" w:color="auto"/>
        <w:bottom w:val="none" w:sz="0" w:space="0" w:color="auto"/>
        <w:right w:val="none" w:sz="0" w:space="0" w:color="auto"/>
      </w:divBdr>
    </w:div>
    <w:div w:id="1838767658">
      <w:bodyDiv w:val="1"/>
      <w:marLeft w:val="0"/>
      <w:marRight w:val="0"/>
      <w:marTop w:val="0"/>
      <w:marBottom w:val="0"/>
      <w:divBdr>
        <w:top w:val="none" w:sz="0" w:space="0" w:color="auto"/>
        <w:left w:val="none" w:sz="0" w:space="0" w:color="auto"/>
        <w:bottom w:val="none" w:sz="0" w:space="0" w:color="auto"/>
        <w:right w:val="none" w:sz="0" w:space="0" w:color="auto"/>
      </w:divBdr>
      <w:divsChild>
        <w:div w:id="1356539509">
          <w:marLeft w:val="0"/>
          <w:marRight w:val="0"/>
          <w:marTop w:val="0"/>
          <w:marBottom w:val="0"/>
          <w:divBdr>
            <w:top w:val="none" w:sz="0" w:space="0" w:color="auto"/>
            <w:left w:val="none" w:sz="0" w:space="0" w:color="auto"/>
            <w:bottom w:val="none" w:sz="0" w:space="0" w:color="auto"/>
            <w:right w:val="none" w:sz="0" w:space="0" w:color="auto"/>
          </w:divBdr>
          <w:divsChild>
            <w:div w:id="146946908">
              <w:marLeft w:val="0"/>
              <w:marRight w:val="0"/>
              <w:marTop w:val="0"/>
              <w:marBottom w:val="0"/>
              <w:divBdr>
                <w:top w:val="none" w:sz="0" w:space="0" w:color="auto"/>
                <w:left w:val="none" w:sz="0" w:space="0" w:color="auto"/>
                <w:bottom w:val="none" w:sz="0" w:space="0" w:color="auto"/>
                <w:right w:val="none" w:sz="0" w:space="0" w:color="auto"/>
              </w:divBdr>
            </w:div>
            <w:div w:id="331375280">
              <w:marLeft w:val="0"/>
              <w:marRight w:val="0"/>
              <w:marTop w:val="0"/>
              <w:marBottom w:val="0"/>
              <w:divBdr>
                <w:top w:val="none" w:sz="0" w:space="0" w:color="auto"/>
                <w:left w:val="none" w:sz="0" w:space="0" w:color="auto"/>
                <w:bottom w:val="none" w:sz="0" w:space="0" w:color="auto"/>
                <w:right w:val="none" w:sz="0" w:space="0" w:color="auto"/>
              </w:divBdr>
            </w:div>
            <w:div w:id="345790181">
              <w:marLeft w:val="0"/>
              <w:marRight w:val="0"/>
              <w:marTop w:val="0"/>
              <w:marBottom w:val="0"/>
              <w:divBdr>
                <w:top w:val="none" w:sz="0" w:space="0" w:color="auto"/>
                <w:left w:val="none" w:sz="0" w:space="0" w:color="auto"/>
                <w:bottom w:val="none" w:sz="0" w:space="0" w:color="auto"/>
                <w:right w:val="none" w:sz="0" w:space="0" w:color="auto"/>
              </w:divBdr>
            </w:div>
            <w:div w:id="403338464">
              <w:marLeft w:val="0"/>
              <w:marRight w:val="0"/>
              <w:marTop w:val="0"/>
              <w:marBottom w:val="0"/>
              <w:divBdr>
                <w:top w:val="none" w:sz="0" w:space="0" w:color="auto"/>
                <w:left w:val="none" w:sz="0" w:space="0" w:color="auto"/>
                <w:bottom w:val="none" w:sz="0" w:space="0" w:color="auto"/>
                <w:right w:val="none" w:sz="0" w:space="0" w:color="auto"/>
              </w:divBdr>
            </w:div>
            <w:div w:id="480075116">
              <w:marLeft w:val="0"/>
              <w:marRight w:val="0"/>
              <w:marTop w:val="0"/>
              <w:marBottom w:val="0"/>
              <w:divBdr>
                <w:top w:val="none" w:sz="0" w:space="0" w:color="auto"/>
                <w:left w:val="none" w:sz="0" w:space="0" w:color="auto"/>
                <w:bottom w:val="none" w:sz="0" w:space="0" w:color="auto"/>
                <w:right w:val="none" w:sz="0" w:space="0" w:color="auto"/>
              </w:divBdr>
            </w:div>
            <w:div w:id="587275737">
              <w:marLeft w:val="0"/>
              <w:marRight w:val="0"/>
              <w:marTop w:val="0"/>
              <w:marBottom w:val="0"/>
              <w:divBdr>
                <w:top w:val="none" w:sz="0" w:space="0" w:color="auto"/>
                <w:left w:val="none" w:sz="0" w:space="0" w:color="auto"/>
                <w:bottom w:val="none" w:sz="0" w:space="0" w:color="auto"/>
                <w:right w:val="none" w:sz="0" w:space="0" w:color="auto"/>
              </w:divBdr>
            </w:div>
            <w:div w:id="615330430">
              <w:marLeft w:val="0"/>
              <w:marRight w:val="0"/>
              <w:marTop w:val="0"/>
              <w:marBottom w:val="0"/>
              <w:divBdr>
                <w:top w:val="none" w:sz="0" w:space="0" w:color="auto"/>
                <w:left w:val="none" w:sz="0" w:space="0" w:color="auto"/>
                <w:bottom w:val="none" w:sz="0" w:space="0" w:color="auto"/>
                <w:right w:val="none" w:sz="0" w:space="0" w:color="auto"/>
              </w:divBdr>
            </w:div>
            <w:div w:id="727460328">
              <w:marLeft w:val="0"/>
              <w:marRight w:val="0"/>
              <w:marTop w:val="0"/>
              <w:marBottom w:val="0"/>
              <w:divBdr>
                <w:top w:val="none" w:sz="0" w:space="0" w:color="auto"/>
                <w:left w:val="none" w:sz="0" w:space="0" w:color="auto"/>
                <w:bottom w:val="none" w:sz="0" w:space="0" w:color="auto"/>
                <w:right w:val="none" w:sz="0" w:space="0" w:color="auto"/>
              </w:divBdr>
            </w:div>
            <w:div w:id="746195524">
              <w:marLeft w:val="0"/>
              <w:marRight w:val="0"/>
              <w:marTop w:val="0"/>
              <w:marBottom w:val="0"/>
              <w:divBdr>
                <w:top w:val="none" w:sz="0" w:space="0" w:color="auto"/>
                <w:left w:val="none" w:sz="0" w:space="0" w:color="auto"/>
                <w:bottom w:val="none" w:sz="0" w:space="0" w:color="auto"/>
                <w:right w:val="none" w:sz="0" w:space="0" w:color="auto"/>
              </w:divBdr>
            </w:div>
            <w:div w:id="1105686680">
              <w:marLeft w:val="0"/>
              <w:marRight w:val="0"/>
              <w:marTop w:val="0"/>
              <w:marBottom w:val="0"/>
              <w:divBdr>
                <w:top w:val="none" w:sz="0" w:space="0" w:color="auto"/>
                <w:left w:val="none" w:sz="0" w:space="0" w:color="auto"/>
                <w:bottom w:val="none" w:sz="0" w:space="0" w:color="auto"/>
                <w:right w:val="none" w:sz="0" w:space="0" w:color="auto"/>
              </w:divBdr>
            </w:div>
            <w:div w:id="1293511457">
              <w:marLeft w:val="0"/>
              <w:marRight w:val="0"/>
              <w:marTop w:val="0"/>
              <w:marBottom w:val="0"/>
              <w:divBdr>
                <w:top w:val="none" w:sz="0" w:space="0" w:color="auto"/>
                <w:left w:val="none" w:sz="0" w:space="0" w:color="auto"/>
                <w:bottom w:val="none" w:sz="0" w:space="0" w:color="auto"/>
                <w:right w:val="none" w:sz="0" w:space="0" w:color="auto"/>
              </w:divBdr>
            </w:div>
            <w:div w:id="1494688060">
              <w:marLeft w:val="0"/>
              <w:marRight w:val="0"/>
              <w:marTop w:val="0"/>
              <w:marBottom w:val="0"/>
              <w:divBdr>
                <w:top w:val="none" w:sz="0" w:space="0" w:color="auto"/>
                <w:left w:val="none" w:sz="0" w:space="0" w:color="auto"/>
                <w:bottom w:val="none" w:sz="0" w:space="0" w:color="auto"/>
                <w:right w:val="none" w:sz="0" w:space="0" w:color="auto"/>
              </w:divBdr>
            </w:div>
            <w:div w:id="19456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8571">
      <w:bodyDiv w:val="1"/>
      <w:marLeft w:val="0"/>
      <w:marRight w:val="0"/>
      <w:marTop w:val="0"/>
      <w:marBottom w:val="0"/>
      <w:divBdr>
        <w:top w:val="none" w:sz="0" w:space="0" w:color="auto"/>
        <w:left w:val="none" w:sz="0" w:space="0" w:color="auto"/>
        <w:bottom w:val="none" w:sz="0" w:space="0" w:color="auto"/>
        <w:right w:val="none" w:sz="0" w:space="0" w:color="auto"/>
      </w:divBdr>
      <w:divsChild>
        <w:div w:id="1880508854">
          <w:marLeft w:val="0"/>
          <w:marRight w:val="0"/>
          <w:marTop w:val="0"/>
          <w:marBottom w:val="0"/>
          <w:divBdr>
            <w:top w:val="none" w:sz="0" w:space="0" w:color="auto"/>
            <w:left w:val="none" w:sz="0" w:space="0" w:color="auto"/>
            <w:bottom w:val="none" w:sz="0" w:space="0" w:color="auto"/>
            <w:right w:val="none" w:sz="0" w:space="0" w:color="auto"/>
          </w:divBdr>
          <w:divsChild>
            <w:div w:id="192113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github.com/po77qxd/SSS-passionLecture"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github.com/users/po77qxd/projects/1/views/1" TargetMode="External"/><Relationship Id="rId17" Type="http://schemas.openxmlformats.org/officeDocument/2006/relationships/hyperlink" Target="https://github.com/po77qxd/SSS-passionLecture"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github.com/users/po77qxd/projects/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D:\Mod&#232;les\rapport-exempl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6952629042AF4392ABFF79F1535A46" ma:contentTypeVersion="14" ma:contentTypeDescription="Crée un document." ma:contentTypeScope="" ma:versionID="f5609b78d1db5771eb3193a6fdf7eb5c">
  <xsd:schema xmlns:xsd="http://www.w3.org/2001/XMLSchema" xmlns:xs="http://www.w3.org/2001/XMLSchema" xmlns:p="http://schemas.microsoft.com/office/2006/metadata/properties" xmlns:ns3="1be71a9f-368a-4876-9c29-26a4f26a34a2" xmlns:ns4="521153c6-29d6-40b2-abdc-15687e3d4d82" targetNamespace="http://schemas.microsoft.com/office/2006/metadata/properties" ma:root="true" ma:fieldsID="46600087b65f44e5910866b47df053c7" ns3:_="" ns4:_="">
    <xsd:import namespace="1be71a9f-368a-4876-9c29-26a4f26a34a2"/>
    <xsd:import namespace="521153c6-29d6-40b2-abdc-15687e3d4d82"/>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SystemTag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e71a9f-368a-4876-9c29-26a4f26a34a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1153c6-29d6-40b2-abdc-15687e3d4d82"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SharingHintHash" ma:index="14"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be71a9f-368a-4876-9c29-26a4f26a34a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016C37-0E94-46D8-B26B-F5EE01A83E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e71a9f-368a-4876-9c29-26a4f26a34a2"/>
    <ds:schemaRef ds:uri="521153c6-29d6-40b2-abdc-15687e3d4d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8E7934-3F3A-4F32-A7D4-1B248DBE707D}">
  <ds:schemaRefs>
    <ds:schemaRef ds:uri="http://schemas.microsoft.com/sharepoint/v3/contenttype/forms"/>
  </ds:schemaRefs>
</ds:datastoreItem>
</file>

<file path=customXml/itemProps3.xml><?xml version="1.0" encoding="utf-8"?>
<ds:datastoreItem xmlns:ds="http://schemas.openxmlformats.org/officeDocument/2006/customXml" ds:itemID="{4181FC95-92B5-446F-AE57-E4A44C8C450C}">
  <ds:schemaRefs>
    <ds:schemaRef ds:uri="http://schemas.microsoft.com/office/2006/metadata/properties"/>
    <ds:schemaRef ds:uri="http://schemas.microsoft.com/office/infopath/2007/PartnerControls"/>
    <ds:schemaRef ds:uri="1be71a9f-368a-4876-9c29-26a4f26a34a2"/>
  </ds:schemaRefs>
</ds:datastoreItem>
</file>

<file path=customXml/itemProps4.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rapport-exemple.dotx</Template>
  <TotalTime>123</TotalTime>
  <Pages>1</Pages>
  <Words>3092</Words>
  <Characters>17010</Characters>
  <Application>Microsoft Office Word</Application>
  <DocSecurity>0</DocSecurity>
  <Lines>141</Lines>
  <Paragraphs>40</Paragraphs>
  <ScaleCrop>false</ScaleCrop>
  <Company>ETML</Company>
  <LinksUpToDate>false</LinksUpToDate>
  <CharactersWithSpaces>20062</CharactersWithSpaces>
  <SharedDoc>false</SharedDoc>
  <HLinks>
    <vt:vector size="180" baseType="variant">
      <vt:variant>
        <vt:i4>7077985</vt:i4>
      </vt:variant>
      <vt:variant>
        <vt:i4>171</vt:i4>
      </vt:variant>
      <vt:variant>
        <vt:i4>0</vt:i4>
      </vt:variant>
      <vt:variant>
        <vt:i4>5</vt:i4>
      </vt:variant>
      <vt:variant>
        <vt:lpwstr>https://github.com/users/po77qxd/projects/1</vt:lpwstr>
      </vt:variant>
      <vt:variant>
        <vt:lpwstr/>
      </vt:variant>
      <vt:variant>
        <vt:i4>4784158</vt:i4>
      </vt:variant>
      <vt:variant>
        <vt:i4>168</vt:i4>
      </vt:variant>
      <vt:variant>
        <vt:i4>0</vt:i4>
      </vt:variant>
      <vt:variant>
        <vt:i4>5</vt:i4>
      </vt:variant>
      <vt:variant>
        <vt:lpwstr>https://github.com/po77qxd/SSS-passionLecture</vt:lpwstr>
      </vt:variant>
      <vt:variant>
        <vt:lpwstr/>
      </vt:variant>
      <vt:variant>
        <vt:i4>4784158</vt:i4>
      </vt:variant>
      <vt:variant>
        <vt:i4>165</vt:i4>
      </vt:variant>
      <vt:variant>
        <vt:i4>0</vt:i4>
      </vt:variant>
      <vt:variant>
        <vt:i4>5</vt:i4>
      </vt:variant>
      <vt:variant>
        <vt:lpwstr>https://github.com/po77qxd/SSS-passionLecture</vt:lpwstr>
      </vt:variant>
      <vt:variant>
        <vt:lpwstr/>
      </vt:variant>
      <vt:variant>
        <vt:i4>7471152</vt:i4>
      </vt:variant>
      <vt:variant>
        <vt:i4>162</vt:i4>
      </vt:variant>
      <vt:variant>
        <vt:i4>0</vt:i4>
      </vt:variant>
      <vt:variant>
        <vt:i4>5</vt:i4>
      </vt:variant>
      <vt:variant>
        <vt:lpwstr>https://github.com/users/po77qxd/projects/1/views/1</vt:lpwstr>
      </vt:variant>
      <vt:variant>
        <vt:lpwstr/>
      </vt:variant>
      <vt:variant>
        <vt:i4>1966136</vt:i4>
      </vt:variant>
      <vt:variant>
        <vt:i4>155</vt:i4>
      </vt:variant>
      <vt:variant>
        <vt:i4>0</vt:i4>
      </vt:variant>
      <vt:variant>
        <vt:i4>5</vt:i4>
      </vt:variant>
      <vt:variant>
        <vt:lpwstr/>
      </vt:variant>
      <vt:variant>
        <vt:lpwstr>_Toc199317145</vt:lpwstr>
      </vt:variant>
      <vt:variant>
        <vt:i4>1966136</vt:i4>
      </vt:variant>
      <vt:variant>
        <vt:i4>149</vt:i4>
      </vt:variant>
      <vt:variant>
        <vt:i4>0</vt:i4>
      </vt:variant>
      <vt:variant>
        <vt:i4>5</vt:i4>
      </vt:variant>
      <vt:variant>
        <vt:lpwstr/>
      </vt:variant>
      <vt:variant>
        <vt:lpwstr>_Toc199317144</vt:lpwstr>
      </vt:variant>
      <vt:variant>
        <vt:i4>1966136</vt:i4>
      </vt:variant>
      <vt:variant>
        <vt:i4>143</vt:i4>
      </vt:variant>
      <vt:variant>
        <vt:i4>0</vt:i4>
      </vt:variant>
      <vt:variant>
        <vt:i4>5</vt:i4>
      </vt:variant>
      <vt:variant>
        <vt:lpwstr/>
      </vt:variant>
      <vt:variant>
        <vt:lpwstr>_Toc199317143</vt:lpwstr>
      </vt:variant>
      <vt:variant>
        <vt:i4>1966136</vt:i4>
      </vt:variant>
      <vt:variant>
        <vt:i4>137</vt:i4>
      </vt:variant>
      <vt:variant>
        <vt:i4>0</vt:i4>
      </vt:variant>
      <vt:variant>
        <vt:i4>5</vt:i4>
      </vt:variant>
      <vt:variant>
        <vt:lpwstr/>
      </vt:variant>
      <vt:variant>
        <vt:lpwstr>_Toc199317142</vt:lpwstr>
      </vt:variant>
      <vt:variant>
        <vt:i4>1966136</vt:i4>
      </vt:variant>
      <vt:variant>
        <vt:i4>131</vt:i4>
      </vt:variant>
      <vt:variant>
        <vt:i4>0</vt:i4>
      </vt:variant>
      <vt:variant>
        <vt:i4>5</vt:i4>
      </vt:variant>
      <vt:variant>
        <vt:lpwstr/>
      </vt:variant>
      <vt:variant>
        <vt:lpwstr>_Toc199317141</vt:lpwstr>
      </vt:variant>
      <vt:variant>
        <vt:i4>1966136</vt:i4>
      </vt:variant>
      <vt:variant>
        <vt:i4>125</vt:i4>
      </vt:variant>
      <vt:variant>
        <vt:i4>0</vt:i4>
      </vt:variant>
      <vt:variant>
        <vt:i4>5</vt:i4>
      </vt:variant>
      <vt:variant>
        <vt:lpwstr/>
      </vt:variant>
      <vt:variant>
        <vt:lpwstr>_Toc199317140</vt:lpwstr>
      </vt:variant>
      <vt:variant>
        <vt:i4>1638456</vt:i4>
      </vt:variant>
      <vt:variant>
        <vt:i4>119</vt:i4>
      </vt:variant>
      <vt:variant>
        <vt:i4>0</vt:i4>
      </vt:variant>
      <vt:variant>
        <vt:i4>5</vt:i4>
      </vt:variant>
      <vt:variant>
        <vt:lpwstr/>
      </vt:variant>
      <vt:variant>
        <vt:lpwstr>_Toc199317139</vt:lpwstr>
      </vt:variant>
      <vt:variant>
        <vt:i4>1638456</vt:i4>
      </vt:variant>
      <vt:variant>
        <vt:i4>113</vt:i4>
      </vt:variant>
      <vt:variant>
        <vt:i4>0</vt:i4>
      </vt:variant>
      <vt:variant>
        <vt:i4>5</vt:i4>
      </vt:variant>
      <vt:variant>
        <vt:lpwstr/>
      </vt:variant>
      <vt:variant>
        <vt:lpwstr>_Toc199317138</vt:lpwstr>
      </vt:variant>
      <vt:variant>
        <vt:i4>1638456</vt:i4>
      </vt:variant>
      <vt:variant>
        <vt:i4>107</vt:i4>
      </vt:variant>
      <vt:variant>
        <vt:i4>0</vt:i4>
      </vt:variant>
      <vt:variant>
        <vt:i4>5</vt:i4>
      </vt:variant>
      <vt:variant>
        <vt:lpwstr/>
      </vt:variant>
      <vt:variant>
        <vt:lpwstr>_Toc199317137</vt:lpwstr>
      </vt:variant>
      <vt:variant>
        <vt:i4>1638456</vt:i4>
      </vt:variant>
      <vt:variant>
        <vt:i4>101</vt:i4>
      </vt:variant>
      <vt:variant>
        <vt:i4>0</vt:i4>
      </vt:variant>
      <vt:variant>
        <vt:i4>5</vt:i4>
      </vt:variant>
      <vt:variant>
        <vt:lpwstr/>
      </vt:variant>
      <vt:variant>
        <vt:lpwstr>_Toc199317136</vt:lpwstr>
      </vt:variant>
      <vt:variant>
        <vt:i4>1638456</vt:i4>
      </vt:variant>
      <vt:variant>
        <vt:i4>95</vt:i4>
      </vt:variant>
      <vt:variant>
        <vt:i4>0</vt:i4>
      </vt:variant>
      <vt:variant>
        <vt:i4>5</vt:i4>
      </vt:variant>
      <vt:variant>
        <vt:lpwstr/>
      </vt:variant>
      <vt:variant>
        <vt:lpwstr>_Toc199317135</vt:lpwstr>
      </vt:variant>
      <vt:variant>
        <vt:i4>1638456</vt:i4>
      </vt:variant>
      <vt:variant>
        <vt:i4>89</vt:i4>
      </vt:variant>
      <vt:variant>
        <vt:i4>0</vt:i4>
      </vt:variant>
      <vt:variant>
        <vt:i4>5</vt:i4>
      </vt:variant>
      <vt:variant>
        <vt:lpwstr/>
      </vt:variant>
      <vt:variant>
        <vt:lpwstr>_Toc199317134</vt:lpwstr>
      </vt:variant>
      <vt:variant>
        <vt:i4>1638456</vt:i4>
      </vt:variant>
      <vt:variant>
        <vt:i4>83</vt:i4>
      </vt:variant>
      <vt:variant>
        <vt:i4>0</vt:i4>
      </vt:variant>
      <vt:variant>
        <vt:i4>5</vt:i4>
      </vt:variant>
      <vt:variant>
        <vt:lpwstr/>
      </vt:variant>
      <vt:variant>
        <vt:lpwstr>_Toc199317133</vt:lpwstr>
      </vt:variant>
      <vt:variant>
        <vt:i4>1638456</vt:i4>
      </vt:variant>
      <vt:variant>
        <vt:i4>77</vt:i4>
      </vt:variant>
      <vt:variant>
        <vt:i4>0</vt:i4>
      </vt:variant>
      <vt:variant>
        <vt:i4>5</vt:i4>
      </vt:variant>
      <vt:variant>
        <vt:lpwstr/>
      </vt:variant>
      <vt:variant>
        <vt:lpwstr>_Toc199317132</vt:lpwstr>
      </vt:variant>
      <vt:variant>
        <vt:i4>1638456</vt:i4>
      </vt:variant>
      <vt:variant>
        <vt:i4>71</vt:i4>
      </vt:variant>
      <vt:variant>
        <vt:i4>0</vt:i4>
      </vt:variant>
      <vt:variant>
        <vt:i4>5</vt:i4>
      </vt:variant>
      <vt:variant>
        <vt:lpwstr/>
      </vt:variant>
      <vt:variant>
        <vt:lpwstr>_Toc199317131</vt:lpwstr>
      </vt:variant>
      <vt:variant>
        <vt:i4>1638456</vt:i4>
      </vt:variant>
      <vt:variant>
        <vt:i4>65</vt:i4>
      </vt:variant>
      <vt:variant>
        <vt:i4>0</vt:i4>
      </vt:variant>
      <vt:variant>
        <vt:i4>5</vt:i4>
      </vt:variant>
      <vt:variant>
        <vt:lpwstr/>
      </vt:variant>
      <vt:variant>
        <vt:lpwstr>_Toc199317130</vt:lpwstr>
      </vt:variant>
      <vt:variant>
        <vt:i4>1572920</vt:i4>
      </vt:variant>
      <vt:variant>
        <vt:i4>59</vt:i4>
      </vt:variant>
      <vt:variant>
        <vt:i4>0</vt:i4>
      </vt:variant>
      <vt:variant>
        <vt:i4>5</vt:i4>
      </vt:variant>
      <vt:variant>
        <vt:lpwstr/>
      </vt:variant>
      <vt:variant>
        <vt:lpwstr>_Toc199317129</vt:lpwstr>
      </vt:variant>
      <vt:variant>
        <vt:i4>1572920</vt:i4>
      </vt:variant>
      <vt:variant>
        <vt:i4>53</vt:i4>
      </vt:variant>
      <vt:variant>
        <vt:i4>0</vt:i4>
      </vt:variant>
      <vt:variant>
        <vt:i4>5</vt:i4>
      </vt:variant>
      <vt:variant>
        <vt:lpwstr/>
      </vt:variant>
      <vt:variant>
        <vt:lpwstr>_Toc199317128</vt:lpwstr>
      </vt:variant>
      <vt:variant>
        <vt:i4>1572920</vt:i4>
      </vt:variant>
      <vt:variant>
        <vt:i4>47</vt:i4>
      </vt:variant>
      <vt:variant>
        <vt:i4>0</vt:i4>
      </vt:variant>
      <vt:variant>
        <vt:i4>5</vt:i4>
      </vt:variant>
      <vt:variant>
        <vt:lpwstr/>
      </vt:variant>
      <vt:variant>
        <vt:lpwstr>_Toc199317127</vt:lpwstr>
      </vt:variant>
      <vt:variant>
        <vt:i4>1572920</vt:i4>
      </vt:variant>
      <vt:variant>
        <vt:i4>41</vt:i4>
      </vt:variant>
      <vt:variant>
        <vt:i4>0</vt:i4>
      </vt:variant>
      <vt:variant>
        <vt:i4>5</vt:i4>
      </vt:variant>
      <vt:variant>
        <vt:lpwstr/>
      </vt:variant>
      <vt:variant>
        <vt:lpwstr>_Toc199317126</vt:lpwstr>
      </vt:variant>
      <vt:variant>
        <vt:i4>1572920</vt:i4>
      </vt:variant>
      <vt:variant>
        <vt:i4>35</vt:i4>
      </vt:variant>
      <vt:variant>
        <vt:i4>0</vt:i4>
      </vt:variant>
      <vt:variant>
        <vt:i4>5</vt:i4>
      </vt:variant>
      <vt:variant>
        <vt:lpwstr/>
      </vt:variant>
      <vt:variant>
        <vt:lpwstr>_Toc199317125</vt:lpwstr>
      </vt:variant>
      <vt:variant>
        <vt:i4>1572920</vt:i4>
      </vt:variant>
      <vt:variant>
        <vt:i4>29</vt:i4>
      </vt:variant>
      <vt:variant>
        <vt:i4>0</vt:i4>
      </vt:variant>
      <vt:variant>
        <vt:i4>5</vt:i4>
      </vt:variant>
      <vt:variant>
        <vt:lpwstr/>
      </vt:variant>
      <vt:variant>
        <vt:lpwstr>_Toc199317124</vt:lpwstr>
      </vt:variant>
      <vt:variant>
        <vt:i4>1572920</vt:i4>
      </vt:variant>
      <vt:variant>
        <vt:i4>23</vt:i4>
      </vt:variant>
      <vt:variant>
        <vt:i4>0</vt:i4>
      </vt:variant>
      <vt:variant>
        <vt:i4>5</vt:i4>
      </vt:variant>
      <vt:variant>
        <vt:lpwstr/>
      </vt:variant>
      <vt:variant>
        <vt:lpwstr>_Toc199317123</vt:lpwstr>
      </vt:variant>
      <vt:variant>
        <vt:i4>1572920</vt:i4>
      </vt:variant>
      <vt:variant>
        <vt:i4>17</vt:i4>
      </vt:variant>
      <vt:variant>
        <vt:i4>0</vt:i4>
      </vt:variant>
      <vt:variant>
        <vt:i4>5</vt:i4>
      </vt:variant>
      <vt:variant>
        <vt:lpwstr/>
      </vt:variant>
      <vt:variant>
        <vt:lpwstr>_Toc199317122</vt:lpwstr>
      </vt:variant>
      <vt:variant>
        <vt:i4>1572920</vt:i4>
      </vt:variant>
      <vt:variant>
        <vt:i4>11</vt:i4>
      </vt:variant>
      <vt:variant>
        <vt:i4>0</vt:i4>
      </vt:variant>
      <vt:variant>
        <vt:i4>5</vt:i4>
      </vt:variant>
      <vt:variant>
        <vt:lpwstr/>
      </vt:variant>
      <vt:variant>
        <vt:lpwstr>_Toc199317121</vt:lpwstr>
      </vt:variant>
      <vt:variant>
        <vt:i4>1572920</vt:i4>
      </vt:variant>
      <vt:variant>
        <vt:i4>5</vt:i4>
      </vt:variant>
      <vt:variant>
        <vt:i4>0</vt:i4>
      </vt:variant>
      <vt:variant>
        <vt:i4>5</vt:i4>
      </vt:variant>
      <vt:variant>
        <vt:lpwstr/>
      </vt:variant>
      <vt:variant>
        <vt:lpwstr>_Toc199317120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subject/>
  <dc:creator>Samuel Sallaku</dc:creator>
  <cp:keywords/>
  <cp:lastModifiedBy>Samuel Sallaku</cp:lastModifiedBy>
  <cp:revision>391</cp:revision>
  <cp:lastPrinted>2025-05-28T08:39:00Z</cp:lastPrinted>
  <dcterms:created xsi:type="dcterms:W3CDTF">2025-05-28T15:32:00Z</dcterms:created>
  <dcterms:modified xsi:type="dcterms:W3CDTF">2025-05-28T08:39:00Z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0x010100556952629042AF4392ABFF79F1535A46</vt:lpwstr>
  </property>
</Properties>
</file>